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55633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55633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55633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3" w:name="_Toc257729055"/>
      <w:bookmarkStart w:id="64" w:name="_Toc257729443"/>
      <w:bookmarkStart w:id="65" w:name="_Toc257729480"/>
      <w:bookmarkStart w:id="66" w:name="_Toc266864379"/>
      <w:bookmarkStart w:id="67" w:name="_Toc266865621"/>
      <w:r w:rsidR="006528FF">
        <w:lastRenderedPageBreak/>
        <w:t>Lista de Tabelas</w:t>
      </w:r>
      <w:bookmarkEnd w:id="63"/>
      <w:bookmarkEnd w:id="64"/>
      <w:bookmarkEnd w:id="65"/>
      <w:bookmarkEnd w:id="66"/>
      <w:bookmarkEnd w:id="67"/>
    </w:p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r w:rsidR="006528FF">
        <w:br w:type="page"/>
      </w:r>
      <w:bookmarkStart w:id="68" w:name="_Toc257729056"/>
      <w:bookmarkStart w:id="69" w:name="_Toc257729444"/>
      <w:bookmarkStart w:id="70" w:name="_Toc257729481"/>
      <w:bookmarkStart w:id="71" w:name="_Toc266865622"/>
      <w:r w:rsidR="006528FF">
        <w:lastRenderedPageBreak/>
        <w:t>Lista de abrevi</w:t>
      </w:r>
      <w:r w:rsidR="007A3534">
        <w:t>aturas e siglas</w:t>
      </w:r>
      <w:bookmarkEnd w:id="68"/>
      <w:bookmarkEnd w:id="69"/>
      <w:bookmarkEnd w:id="70"/>
      <w:bookmarkEnd w:id="71"/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2" w:name="_Toc257729057"/>
      <w:bookmarkStart w:id="73" w:name="_Toc257729445"/>
      <w:bookmarkStart w:id="74" w:name="_Toc257729482"/>
      <w:r>
        <w:br w:type="page"/>
      </w:r>
      <w:r w:rsidR="00800D75" w:rsidRPr="00800D75">
        <w:lastRenderedPageBreak/>
        <w:t>SUMÁRIO</w:t>
      </w:r>
      <w:bookmarkEnd w:id="72"/>
      <w:bookmarkEnd w:id="73"/>
      <w:bookmarkEnd w:id="74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5563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5563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5563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5563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5" w:name="_Toc257728957"/>
      <w:bookmarkStart w:id="76" w:name="_Toc257729058"/>
      <w:bookmarkStart w:id="77" w:name="_Toc257729280"/>
      <w:bookmarkStart w:id="78" w:name="_Toc257729446"/>
      <w:bookmarkStart w:id="79" w:name="_Toc257729483"/>
      <w:bookmarkStart w:id="80" w:name="_Toc257729500"/>
      <w:bookmarkStart w:id="81" w:name="_Toc257814807"/>
      <w:bookmarkStart w:id="82" w:name="_Toc266865623"/>
      <w:bookmarkStart w:id="83" w:name="_Toc39592439"/>
      <w:r w:rsidRPr="00F87084">
        <w:lastRenderedPageBreak/>
        <w:t>Introdução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4B151676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4" w:name="_Toc257728958"/>
      <w:bookmarkStart w:id="85" w:name="_Toc257729059"/>
      <w:bookmarkStart w:id="86" w:name="_Toc257729281"/>
      <w:bookmarkStart w:id="87" w:name="_Toc257729447"/>
      <w:bookmarkStart w:id="88" w:name="_Toc257729484"/>
      <w:bookmarkStart w:id="89" w:name="_Toc257729501"/>
      <w:bookmarkStart w:id="90" w:name="_Toc257814808"/>
      <w:bookmarkStart w:id="91" w:name="_Toc266865624"/>
      <w:bookmarkStart w:id="92" w:name="_Toc39592440"/>
      <w:r>
        <w:t>Problematização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3" w:name="_Toc39592441"/>
      <w:r>
        <w:lastRenderedPageBreak/>
        <w:t>Justificativa</w:t>
      </w:r>
      <w:bookmarkEnd w:id="93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4" w:name="_Toc257728959"/>
      <w:bookmarkStart w:id="95" w:name="_Toc257729060"/>
      <w:bookmarkStart w:id="96" w:name="_Toc257729282"/>
      <w:bookmarkStart w:id="97" w:name="_Toc257729448"/>
      <w:bookmarkStart w:id="98" w:name="_Toc257729485"/>
      <w:bookmarkStart w:id="99" w:name="_Toc257729502"/>
      <w:bookmarkStart w:id="100" w:name="_Toc257814809"/>
      <w:bookmarkStart w:id="101" w:name="_Toc266865625"/>
      <w:bookmarkStart w:id="102" w:name="_Toc39592442"/>
      <w:r>
        <w:t>Objetivos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C351A4B" w14:textId="77777777" w:rsidR="001855A0" w:rsidRDefault="00906A14" w:rsidP="00455524">
      <w:pPr>
        <w:pStyle w:val="Ttulo3"/>
        <w:spacing w:before="0" w:after="0"/>
      </w:pPr>
      <w:bookmarkStart w:id="103" w:name="_Toc257728960"/>
      <w:bookmarkStart w:id="104" w:name="_Toc257729061"/>
      <w:bookmarkStart w:id="105" w:name="_Toc257729283"/>
      <w:bookmarkStart w:id="106" w:name="_Toc257729449"/>
      <w:bookmarkStart w:id="107" w:name="_Toc257729486"/>
      <w:bookmarkStart w:id="108" w:name="_Toc257729503"/>
      <w:bookmarkStart w:id="109" w:name="_Toc266865626"/>
      <w:bookmarkStart w:id="110" w:name="_Toc39592443"/>
      <w:bookmarkStart w:id="111" w:name="_Toc257814810"/>
      <w:r>
        <w:t>Objetivo Geral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4043F0">
        <w:t xml:space="preserve"> </w:t>
      </w:r>
      <w:bookmarkEnd w:id="111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>gerenciamento dos recursos, 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2" w:name="_Toc266865628"/>
      <w:bookmarkStart w:id="113" w:name="_Toc39592445"/>
      <w:r>
        <w:lastRenderedPageBreak/>
        <w:t>PROCEDIMENT</w:t>
      </w:r>
      <w:r w:rsidR="00E565D8">
        <w:t>OS METODOLÓGICOS</w:t>
      </w:r>
      <w:bookmarkEnd w:id="112"/>
      <w:r w:rsidR="00326018">
        <w:t xml:space="preserve"> </w:t>
      </w:r>
      <w:bookmarkEnd w:id="113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4" w:name="_Toc39592446"/>
      <w:r>
        <w:t>Metodologia de desenvolvimento de software</w:t>
      </w:r>
      <w:bookmarkEnd w:id="114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5" w:name="_Toc39592447"/>
      <w:r>
        <w:lastRenderedPageBreak/>
        <w:t>Balizadores</w:t>
      </w:r>
      <w:bookmarkEnd w:id="115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6" w:name="_Toc39592448"/>
      <w:r>
        <w:rPr>
          <w:lang w:eastAsia="pt-BR"/>
        </w:rPr>
        <w:t>desenvolvimento</w:t>
      </w:r>
      <w:bookmarkEnd w:id="116"/>
    </w:p>
    <w:p w14:paraId="47BBEA2E" w14:textId="77777777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17" w:name="_Toc257728963"/>
      <w:bookmarkStart w:id="118" w:name="_Toc257729064"/>
      <w:bookmarkStart w:id="119" w:name="_Toc257729286"/>
      <w:bookmarkStart w:id="120" w:name="_Toc257729452"/>
      <w:bookmarkStart w:id="121" w:name="_Toc257729489"/>
      <w:bookmarkStart w:id="122" w:name="_Toc257729506"/>
      <w:bookmarkStart w:id="123" w:name="_Toc257814813"/>
      <w:bookmarkStart w:id="124" w:name="_Toc266865630"/>
      <w:bookmarkStart w:id="125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 e reuniões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 PDT: Esta ferramenta engloba os componentes de desenvolvimento necessários para desenvolver aplicativos da Web baseados em </w:t>
      </w:r>
      <w:r w:rsidRPr="0075794C">
        <w:lastRenderedPageBreak/>
        <w:t>PHP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>
        <w:t xml:space="preserve"> do problema</w:t>
      </w:r>
      <w:bookmarkEnd w:id="125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26" w:name="_Toc39592450"/>
      <w:r>
        <w:t>solução</w:t>
      </w:r>
      <w:bookmarkEnd w:id="126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</w:t>
      </w:r>
      <w:r w:rsidRPr="0075794C">
        <w:lastRenderedPageBreak/>
        <w:t>objetivos e critérios descritos no escopo do projeto, visando à entrega de um sistema 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</w:t>
      </w:r>
      <w:commentRangeStart w:id="127"/>
      <w:r w:rsidRPr="0075794C">
        <w:t>acadêmico</w:t>
      </w:r>
      <w:commentRangeEnd w:id="127"/>
      <w:r w:rsidR="0094162A">
        <w:rPr>
          <w:rStyle w:val="Refdecomentrio"/>
        </w:rPr>
        <w:commentReference w:id="127"/>
      </w:r>
      <w:r w:rsidRPr="0075794C">
        <w:t>.</w:t>
      </w:r>
    </w:p>
    <w:p w14:paraId="4C351A71" w14:textId="77777777" w:rsidR="00D21C79" w:rsidRPr="00B27E70" w:rsidRDefault="00D21C79" w:rsidP="00D21C79">
      <w:pPr>
        <w:pStyle w:val="Ttulo3"/>
      </w:pPr>
      <w:bookmarkStart w:id="128" w:name="_Toc39592451"/>
      <w:r>
        <w:t>Descrição do contexto</w:t>
      </w:r>
      <w:bookmarkEnd w:id="128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29" w:name="_Toc39592452"/>
      <w:r>
        <w:t>Estudo de viabilidade</w:t>
      </w:r>
      <w:bookmarkEnd w:id="129"/>
    </w:p>
    <w:p w14:paraId="6DEDF6D0" w14:textId="77777777" w:rsidR="004F4DF0" w:rsidRDefault="004F4DF0" w:rsidP="004F4DF0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3DCB23BD" w14:textId="77777777" w:rsidR="004F4DF0" w:rsidRPr="004F4DF0" w:rsidRDefault="004F4DF0" w:rsidP="004F4DF0">
      <w:pPr>
        <w:pStyle w:val="Texto"/>
      </w:pPr>
    </w:p>
    <w:p w14:paraId="4C351A7D" w14:textId="77777777" w:rsidR="00A42B4B" w:rsidRDefault="00A42B4B" w:rsidP="00A42B4B">
      <w:pPr>
        <w:pStyle w:val="Ttulo3"/>
      </w:pPr>
      <w:bookmarkStart w:id="130" w:name="_Toc39592453"/>
      <w:r>
        <w:lastRenderedPageBreak/>
        <w:t>Viabilidade técnica</w:t>
      </w:r>
      <w:bookmarkEnd w:id="130"/>
    </w:p>
    <w:p w14:paraId="65637A15" w14:textId="033F8CB8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 xml:space="preserve">,para a persistência dos dados o banco </w:t>
      </w:r>
      <w:proofErr w:type="spellStart"/>
      <w:r w:rsidRPr="0075794C">
        <w:t>MySql</w:t>
      </w:r>
      <w:proofErr w:type="spellEnd"/>
      <w:r w:rsidRPr="0075794C">
        <w:t>,</w:t>
      </w:r>
      <w:r>
        <w:t xml:space="preserve"> </w:t>
      </w:r>
      <w:r w:rsidRPr="0075794C">
        <w:t>ao qual será instalado e alocado pela infraestrutura local a ser disponibilizada pelo cliente,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1" w:name="_Toc39592454"/>
      <w:r>
        <w:t>Viabilidade econômica</w:t>
      </w:r>
      <w:bookmarkEnd w:id="131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 a mesma existente no cliente não sendo necessário nem um tipo de upgrade para alocação do sistema desse projeto.</w:t>
      </w: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2" w:name="_Toc39592455"/>
      <w:r>
        <w:t>Viabilidade funcional</w:t>
      </w:r>
      <w:bookmarkEnd w:id="132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3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lastRenderedPageBreak/>
        <w:t>Requisitos</w:t>
      </w:r>
      <w:bookmarkEnd w:id="133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4" w:name="_Toc39592457"/>
      <w:r>
        <w:t>Requisitos Funcionais</w:t>
      </w:r>
      <w:bookmarkEnd w:id="134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5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5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6" w:name="_Toc39592459"/>
      <w:r w:rsidRPr="00F863BE">
        <w:t>Caso de Uso (com descrição)</w:t>
      </w:r>
      <w:bookmarkEnd w:id="136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lastRenderedPageBreak/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lastRenderedPageBreak/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FA2.1 - O Sistema verifica o lançamento selecionado. (FE2)</w:t>
      </w:r>
    </w:p>
    <w:p w14:paraId="5E1CC37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FA2.2 - O Sistema exibe os campos do cadastro e preenche todos os campos com os dados já cadastrados no banco de dados com as informações do servidor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567E88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A4E60B4" w14:textId="3BE0C01E" w:rsidR="00313763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FE2</w:t>
      </w:r>
    </w:p>
    <w:p w14:paraId="65AC54D3" w14:textId="703F5FE2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FE2.1 - Caso nenhum servidor esteja selecionado, exibe a mensagem "Selecione um Servidor!"</w:t>
      </w:r>
    </w:p>
    <w:p w14:paraId="1F3F09D5" w14:textId="0AED5221" w:rsidR="00D86301" w:rsidRDefault="00D86301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 xml:space="preserve">FE2.2 - O Sistema circula em vermelho o campo de seleção de servidor. FE2.3 -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7" w:name="_Toc39592460"/>
      <w:r w:rsidRPr="00F863BE">
        <w:t>Diagrama de classe</w:t>
      </w:r>
      <w:bookmarkEnd w:id="137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38" w:name="_Toc39592461"/>
      <w:r w:rsidRPr="00F863BE">
        <w:lastRenderedPageBreak/>
        <w:t>DER</w:t>
      </w:r>
      <w:bookmarkEnd w:id="138"/>
    </w:p>
    <w:p w14:paraId="68A41DD5" w14:textId="7C52E1E9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417BA213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3F05901E" w14:textId="537697E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AD696F" w14:textId="5CDAD1F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1B62A07" w14:textId="2D1962C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1EF3A25" w14:textId="64F809D2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A9DA36B" w14:textId="32695880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E74F028" w14:textId="1A0B898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A6DF06" w14:textId="69EA262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6C67ECF" w14:textId="00F0486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D16286E" w14:textId="5D77B90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50366F0" w14:textId="5078A5E8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F818741" w14:textId="5BC559EA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D174A43" w14:textId="2FE2D84C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2C909D2C" w14:textId="07F61D2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C92309" w14:textId="4E76B1C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A8E1341" w14:textId="160F7B4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6AF8313F" w14:textId="4053725B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C56D3DD" w14:textId="5A1DDA9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657AABF" w14:textId="0DC485C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4E0A93" w14:textId="6F6D566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098E85D" w14:textId="7777777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Default="00F863BE" w:rsidP="00F863BE">
      <w:pPr>
        <w:pStyle w:val="Ttulo3"/>
      </w:pPr>
      <w:bookmarkStart w:id="139" w:name="_Toc39592462"/>
      <w:r w:rsidRPr="00F863BE">
        <w:lastRenderedPageBreak/>
        <w:t>Diagrama de atividade ou de sequência</w:t>
      </w:r>
      <w:bookmarkEnd w:id="139"/>
    </w:p>
    <w:p w14:paraId="0D183B4E" w14:textId="50E89128" w:rsidR="008A3FF3" w:rsidRDefault="008A3FF3" w:rsidP="008A3FF3">
      <w:pPr>
        <w:pStyle w:val="Texto"/>
      </w:pPr>
      <w:r>
        <w:t xml:space="preserve">Diagrama de atividade relacionado ao </w:t>
      </w:r>
      <w:r w:rsidR="00027DAF">
        <w:t>C</w:t>
      </w:r>
      <w:r>
        <w:t xml:space="preserve">aso de </w:t>
      </w:r>
      <w:r w:rsidR="00027DAF">
        <w:t>U</w:t>
      </w:r>
      <w:r>
        <w:t>so</w:t>
      </w:r>
      <w:r w:rsidR="00027DAF">
        <w:t xml:space="preserve"> 1 – Efetuar Login</w:t>
      </w:r>
      <w:r w:rsidR="00045216">
        <w:t xml:space="preserve">, onde o </w:t>
      </w:r>
      <w:r w:rsidR="00045216">
        <w:tab/>
        <w:t>usuário faz a autenticação no sistema:</w:t>
      </w:r>
    </w:p>
    <w:p w14:paraId="701E07BC" w14:textId="01934BA2" w:rsidR="00027DAF" w:rsidRDefault="00027DAF" w:rsidP="00027DAF">
      <w:pPr>
        <w:pStyle w:val="Texto"/>
      </w:pPr>
      <w:r w:rsidRPr="00027DAF">
        <w:rPr>
          <w:noProof/>
        </w:rPr>
        <w:drawing>
          <wp:inline distT="0" distB="0" distL="0" distR="0" wp14:anchorId="0AC93330" wp14:editId="2F86D267">
            <wp:extent cx="5305425" cy="4486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340" cy="4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DB8" w14:textId="2B815541" w:rsidR="00027DAF" w:rsidRDefault="00027DAF" w:rsidP="00027DAF">
      <w:pPr>
        <w:pStyle w:val="Texto"/>
      </w:pPr>
      <w:r>
        <w:t>Fonte: Os Autores, 2020</w:t>
      </w:r>
    </w:p>
    <w:p w14:paraId="1BB073CF" w14:textId="77777777" w:rsidR="00027DAF" w:rsidRPr="008A3FF3" w:rsidRDefault="00027DAF" w:rsidP="00027DAF">
      <w:pPr>
        <w:pStyle w:val="Texto"/>
      </w:pPr>
    </w:p>
    <w:p w14:paraId="2A1C302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3B9B35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62004E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89CCC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E2446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E09B0D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D6593A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9905080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4E10C8D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287F7D8" w14:textId="253BEDEA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22F8B0" w14:textId="63AB20C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5877BD4" w14:textId="05C8D707" w:rsidR="007E5F6E" w:rsidRP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2 – Cadastrar Usuário</w:t>
      </w:r>
      <w:r w:rsidR="007E5F6E" w:rsidRPr="007E5F6E">
        <w:rPr>
          <w:rFonts w:ascii="Arial" w:hAnsi="Arial" w:cs="Arial"/>
          <w:bCs/>
        </w:rPr>
        <w:t xml:space="preserve">, </w:t>
      </w:r>
      <w:r w:rsidR="007E5F6E">
        <w:rPr>
          <w:rFonts w:ascii="Arial" w:hAnsi="Arial" w:cs="Arial"/>
          <w:bCs/>
        </w:rPr>
        <w:t>onde</w:t>
      </w:r>
      <w:r w:rsidR="007E5F6E" w:rsidRPr="007E5F6E">
        <w:rPr>
          <w:rFonts w:ascii="Arial" w:hAnsi="Arial" w:cs="Arial"/>
          <w:bCs/>
        </w:rPr>
        <w:t xml:space="preserve"> o </w:t>
      </w:r>
      <w:r w:rsidR="007E5F6E">
        <w:rPr>
          <w:rFonts w:ascii="Arial" w:hAnsi="Arial" w:cs="Arial"/>
          <w:bCs/>
        </w:rPr>
        <w:t>usuário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 xml:space="preserve">se </w:t>
      </w:r>
      <w:r w:rsidR="007E5F6E" w:rsidRPr="007E5F6E">
        <w:rPr>
          <w:rFonts w:ascii="Arial" w:hAnsi="Arial" w:cs="Arial"/>
          <w:bCs/>
        </w:rPr>
        <w:t>cadastra</w:t>
      </w:r>
      <w:r w:rsidR="007E5F6E">
        <w:rPr>
          <w:rFonts w:ascii="Arial" w:hAnsi="Arial" w:cs="Arial"/>
          <w:bCs/>
        </w:rPr>
        <w:t xml:space="preserve"> ou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>recupera senha</w:t>
      </w:r>
      <w:r w:rsidR="00C73734">
        <w:rPr>
          <w:rFonts w:ascii="Arial" w:hAnsi="Arial" w:cs="Arial"/>
          <w:bCs/>
        </w:rPr>
        <w:t>:</w:t>
      </w:r>
    </w:p>
    <w:p w14:paraId="2B91DAE6" w14:textId="77777777" w:rsidR="007E5F6E" w:rsidRDefault="007E5F6E" w:rsidP="00027DAF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15258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8B8B6C7" w14:textId="08AB6680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25CD920D" wp14:editId="78CDF57B">
            <wp:extent cx="5358809" cy="74957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410" cy="7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19D" w14:textId="038F01D3" w:rsidR="00027DAF" w:rsidRPr="00027DAF" w:rsidRDefault="007E5F6E" w:rsidP="00027DAF">
      <w:pPr>
        <w:jc w:val="both"/>
        <w:rPr>
          <w:rFonts w:cs="Arial"/>
          <w:bCs/>
        </w:rPr>
      </w:pPr>
      <w:r>
        <w:rPr>
          <w:rFonts w:cs="Arial"/>
          <w:bCs/>
        </w:rPr>
        <w:lastRenderedPageBreak/>
        <w:tab/>
        <w:t>Fonte: Os Autores, 2020.</w:t>
      </w:r>
    </w:p>
    <w:p w14:paraId="31FFC438" w14:textId="15D8859A" w:rsid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3 – Manter Usuário</w:t>
      </w:r>
      <w:r w:rsidR="007E5F6E">
        <w:rPr>
          <w:rFonts w:ascii="Arial" w:hAnsi="Arial" w:cs="Arial"/>
          <w:bCs/>
        </w:rPr>
        <w:t>, para o administrador cadastrar, atualizar e excluir um Usuário</w:t>
      </w:r>
      <w:r w:rsidR="00C73734">
        <w:rPr>
          <w:rFonts w:ascii="Arial" w:hAnsi="Arial" w:cs="Arial"/>
          <w:bCs/>
        </w:rPr>
        <w:t>:</w:t>
      </w:r>
    </w:p>
    <w:p w14:paraId="0CBD259D" w14:textId="77777777" w:rsidR="007E5F6E" w:rsidRP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3CB0472" w14:textId="0DA6464B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37C99F1C" wp14:editId="54A103BE">
            <wp:extent cx="5305646" cy="665797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709" cy="6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A1C" w14:textId="6D2CBD0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685C8710" w14:textId="07AFD203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78E6B5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C631D0E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1869BE" w14:textId="371E890A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4 – Manter Caixa</w:t>
      </w:r>
      <w:r w:rsidR="007E5F6E">
        <w:rPr>
          <w:rFonts w:ascii="Arial" w:hAnsi="Arial" w:cs="Arial"/>
          <w:bCs/>
        </w:rPr>
        <w:t>, onde o administrador faz lançamento de caixa, edita ou exclui</w:t>
      </w:r>
      <w:r w:rsidR="00C73734">
        <w:rPr>
          <w:rFonts w:ascii="Arial" w:hAnsi="Arial" w:cs="Arial"/>
          <w:bCs/>
        </w:rPr>
        <w:t>:</w:t>
      </w:r>
      <w:r w:rsidR="007E5F6E">
        <w:rPr>
          <w:rFonts w:ascii="Arial" w:hAnsi="Arial" w:cs="Arial"/>
          <w:bCs/>
        </w:rPr>
        <w:t xml:space="preserve"> </w:t>
      </w:r>
    </w:p>
    <w:p w14:paraId="0D189814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E83EBB3" w14:textId="254EA10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18321B">
        <w:rPr>
          <w:rFonts w:ascii="Arial" w:hAnsi="Arial" w:cs="Arial"/>
          <w:bCs/>
          <w:noProof/>
        </w:rPr>
        <w:drawing>
          <wp:inline distT="0" distB="0" distL="0" distR="0" wp14:anchorId="5483D684" wp14:editId="3BB56A5B">
            <wp:extent cx="5252484" cy="47688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585" cy="4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C0D" w14:textId="2EF55CDF" w:rsidR="00027DAF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15F89907" w14:textId="7D1355FD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D6D0CE" w14:textId="71155F73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BFBBF34" w14:textId="63E3149E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99ACC5D" w14:textId="629ED2E4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0D5D22" w14:textId="55BA8ED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066509" w14:textId="7777777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27844DB" w14:textId="1D5EEB1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D6D2BD1" w14:textId="4036CAB1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10AB302" w14:textId="62820ADF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8013A" w14:textId="2C83DD59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D400E7" w14:textId="12337284" w:rsidR="007E5F6E" w:rsidRPr="00C73734" w:rsidRDefault="007E5F6E" w:rsidP="00C73734">
      <w:pPr>
        <w:jc w:val="both"/>
        <w:rPr>
          <w:rFonts w:cs="Arial"/>
          <w:bCs/>
        </w:rPr>
      </w:pPr>
    </w:p>
    <w:p w14:paraId="6ACD3E40" w14:textId="52C1AD68" w:rsid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5 – Manter Atividades, onde o administrador </w:t>
      </w:r>
      <w:r w:rsidR="00C73734">
        <w:rPr>
          <w:rFonts w:ascii="Arial" w:hAnsi="Arial" w:cs="Arial"/>
          <w:bCs/>
        </w:rPr>
        <w:t>pode inserir, editar e excluir uma tarefa:</w:t>
      </w:r>
    </w:p>
    <w:p w14:paraId="4CC63432" w14:textId="5EDA002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6DC4CB" w14:textId="0413CF8C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7E5F6E">
        <w:rPr>
          <w:rFonts w:ascii="Arial" w:hAnsi="Arial" w:cs="Arial"/>
          <w:bCs/>
          <w:noProof/>
        </w:rPr>
        <w:drawing>
          <wp:inline distT="0" distB="0" distL="0" distR="0" wp14:anchorId="63985819" wp14:editId="140CFFDB">
            <wp:extent cx="5337544" cy="6475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898" cy="64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533" w14:textId="76A1845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</w:t>
      </w:r>
      <w:r w:rsidR="00143EBD">
        <w:rPr>
          <w:rFonts w:ascii="Arial" w:hAnsi="Arial" w:cs="Arial"/>
          <w:bCs/>
        </w:rPr>
        <w:t>020</w:t>
      </w:r>
    </w:p>
    <w:p w14:paraId="262F6403" w14:textId="152F8460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F61D4F" w14:textId="2ECF46A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D63E2C" w14:textId="25DC07F0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432CF78" w14:textId="4E11058A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0E6016" w14:textId="3C872399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76D76EE" w14:textId="604D215F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6 - Manter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 xml:space="preserve">, onde o administrador pode cadastrar, editar ou excluir uma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>:</w:t>
      </w:r>
    </w:p>
    <w:p w14:paraId="57686EEB" w14:textId="5C740A4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BB4EFC" w14:textId="3665B97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77896E62" wp14:editId="169E4267">
            <wp:extent cx="5305646" cy="6697980"/>
            <wp:effectExtent l="0" t="0" r="952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6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D7F8" w14:textId="4B720AD3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1160F2D" w14:textId="765118F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037EA64" w14:textId="072C46E1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A7CECC" w14:textId="350CE57E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ACCD54F" w14:textId="44BA139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665A218" w14:textId="38A3A835" w:rsidR="0037617F" w:rsidRPr="004E1D72" w:rsidRDefault="0037617F" w:rsidP="004E1D72">
      <w:pPr>
        <w:ind w:firstLine="708"/>
        <w:jc w:val="both"/>
        <w:rPr>
          <w:rFonts w:cs="Arial"/>
          <w:bCs/>
        </w:rPr>
      </w:pPr>
      <w:r w:rsidRPr="004E1D72">
        <w:rPr>
          <w:rFonts w:cs="Arial"/>
          <w:bCs/>
        </w:rPr>
        <w:lastRenderedPageBreak/>
        <w:t>Diagrama de atividade relacionado ao Caso de Uso 7 – Manter Vagas,</w:t>
      </w:r>
    </w:p>
    <w:p w14:paraId="7978BD96" w14:textId="3531E409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</w:t>
      </w:r>
      <w:r w:rsidR="00943D9B">
        <w:rPr>
          <w:rFonts w:ascii="Arial" w:hAnsi="Arial" w:cs="Arial"/>
          <w:bCs/>
        </w:rPr>
        <w:t>o administrador cadastra, atualiza ou exclui vagas:</w:t>
      </w:r>
    </w:p>
    <w:p w14:paraId="6E99BE72" w14:textId="4D95D223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AB59DE" w14:textId="595F8A6A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23BDE313" wp14:editId="0C0334F6">
            <wp:extent cx="5358809" cy="621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6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BA6" w14:textId="7B386DB9" w:rsidR="00943D9B" w:rsidRDefault="00943D9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3ED65329" w14:textId="688B6B91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AA8F50" w14:textId="0248FDB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39D16F" w14:textId="56247082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EFD0C42" w14:textId="42B4B06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8E00C01" w14:textId="50A2AF6B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3078B6" w14:textId="00044045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D7B183" w14:textId="619CC519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8 – Manter Ocorrências,</w:t>
      </w:r>
    </w:p>
    <w:p w14:paraId="38C1DAA3" w14:textId="28934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ocorrências:</w:t>
      </w:r>
    </w:p>
    <w:p w14:paraId="34C100EC" w14:textId="6B4D2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9F86F7F" w14:textId="37BD6B9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78D4F30A" wp14:editId="5E7E9C04">
            <wp:extent cx="5273749" cy="6442563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8990" cy="6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7B3" w14:textId="4034ECF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C4BAE59" w14:textId="7FED763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3DCA4AC" w14:textId="4974548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EDB250C" w14:textId="0828EFB7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580F55B" w14:textId="74FA68D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962786" w14:textId="4039BDE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3ADFF50" w14:textId="35B101DD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9 – Manter Moradores,</w:t>
      </w:r>
    </w:p>
    <w:p w14:paraId="25289E2B" w14:textId="5777C37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Moradores:</w:t>
      </w:r>
    </w:p>
    <w:p w14:paraId="28B1EA2F" w14:textId="4C71D33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C072B1" w14:textId="74783A2E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435CEA7A" wp14:editId="197E62A8">
            <wp:extent cx="5305646" cy="620894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9293" cy="6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252" w14:textId="249DD212" w:rsidR="004E1D72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590D481" w14:textId="30353C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55124C5" w14:textId="36D320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8503DB" w14:textId="0C94A24F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D235A36" w14:textId="2492AD83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A174E5D" w14:textId="161C7154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34599D" w14:textId="15F255A9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BE19D1" w14:textId="787C6ECB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10 – Manter Unidades,</w:t>
      </w:r>
    </w:p>
    <w:p w14:paraId="24F15C7E" w14:textId="3BD43811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unidades:</w:t>
      </w:r>
    </w:p>
    <w:p w14:paraId="746E1CD9" w14:textId="3F559C9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64BB65" w14:textId="19811870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31146">
        <w:rPr>
          <w:rFonts w:ascii="Arial" w:hAnsi="Arial" w:cs="Arial"/>
          <w:bCs/>
          <w:noProof/>
        </w:rPr>
        <w:drawing>
          <wp:inline distT="0" distB="0" distL="0" distR="0" wp14:anchorId="2F36E0F5" wp14:editId="1C80EFED">
            <wp:extent cx="5411972" cy="59537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299" cy="5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327" w14:textId="064D464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D8D1530" w14:textId="0872A9A8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355FE" w14:textId="7966C17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61819E3" w14:textId="15A613D3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5350F5" w14:textId="5A558F8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704E04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CCF7FC" w14:textId="7C15062D" w:rsidR="00F43A63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4D9AF458" w14:textId="326DC1BA" w:rsidR="00431146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8FDBFA9" w14:textId="1C0F0A7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11 – Manter Arquivos,</w:t>
      </w:r>
    </w:p>
    <w:p w14:paraId="19AE8B97" w14:textId="19F0896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arquivos:</w:t>
      </w:r>
    </w:p>
    <w:p w14:paraId="582DE77C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ADC0FB" w14:textId="214BA4E1" w:rsidR="00431146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A40DDD">
        <w:rPr>
          <w:rFonts w:ascii="Arial" w:hAnsi="Arial" w:cs="Arial"/>
          <w:bCs/>
          <w:noProof/>
        </w:rPr>
        <w:drawing>
          <wp:inline distT="0" distB="0" distL="0" distR="0" wp14:anchorId="1C623CB8" wp14:editId="3E5D6DD7">
            <wp:extent cx="5152390" cy="60073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833" cy="6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020F" w14:textId="5466DD1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4C8541E7" w14:textId="1D448D5F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F02A7C" w14:textId="6E60F498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89463A2" w14:textId="7649898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2D47B2" w14:textId="29FCB14A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E2A2F2F" w14:textId="43AB583C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64DED9" w14:textId="1A393AF3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AB61F7" w14:textId="5C042E28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12 – Área Comum Vagas,</w:t>
      </w:r>
    </w:p>
    <w:p w14:paraId="65DA1CA0" w14:textId="67BD6CF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vagas de visitantes:</w:t>
      </w:r>
    </w:p>
    <w:p w14:paraId="690AAC80" w14:textId="5988AA1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F28E18" w14:textId="3E6838EC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2F5EF7">
        <w:rPr>
          <w:rFonts w:ascii="Arial" w:hAnsi="Arial" w:cs="Arial"/>
          <w:bCs/>
          <w:noProof/>
        </w:rPr>
        <w:drawing>
          <wp:inline distT="0" distB="0" distL="0" distR="0" wp14:anchorId="208D2DD4" wp14:editId="64196C9A">
            <wp:extent cx="5476240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6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B91" w14:textId="1E0CA2F2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20972FC1" w14:textId="7B89032F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4C12D7" w14:textId="77777777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5" w14:textId="77777777" w:rsidR="00F863BE" w:rsidRDefault="00F863BE" w:rsidP="00F863BE">
      <w:pPr>
        <w:pStyle w:val="Ttulo3"/>
      </w:pPr>
      <w:bookmarkStart w:id="140" w:name="_Toc39592463"/>
      <w:r w:rsidRPr="00F863BE">
        <w:t>Diagrama de componente</w:t>
      </w:r>
      <w:bookmarkEnd w:id="140"/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1" w:name="_Toc39592464"/>
      <w:r w:rsidRPr="00F863BE">
        <w:t>Análise de Riscos</w:t>
      </w:r>
      <w:bookmarkEnd w:id="141"/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77777777" w:rsidR="00F863BE" w:rsidRPr="00F863BE" w:rsidRDefault="00F863BE" w:rsidP="00F863BE">
      <w:pPr>
        <w:pStyle w:val="Texto"/>
        <w:rPr>
          <w:color w:val="0000FF"/>
        </w:rPr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4C351A9B" w14:textId="77777777" w:rsidR="00F863BE" w:rsidRDefault="00F863BE" w:rsidP="00F863BE">
      <w:pPr>
        <w:pStyle w:val="Ttulo4"/>
      </w:pPr>
      <w:bookmarkStart w:id="142" w:name="_Toc39592465"/>
      <w:r>
        <w:t>Estratégias</w:t>
      </w:r>
      <w:bookmarkEnd w:id="142"/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tbl>
      <w:tblPr>
        <w:tblStyle w:val="Tabelacomgrade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040"/>
        <w:gridCol w:w="1867"/>
        <w:gridCol w:w="1286"/>
        <w:gridCol w:w="1599"/>
        <w:gridCol w:w="1867"/>
        <w:gridCol w:w="1376"/>
      </w:tblGrid>
      <w:tr w:rsidR="00FA7E10" w:rsidRPr="00FA7E10" w14:paraId="02FD44F7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6FFC5AE" w14:textId="00C03BD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Número</w:t>
            </w:r>
          </w:p>
        </w:tc>
        <w:tc>
          <w:tcPr>
            <w:tcW w:w="1469" w:type="dxa"/>
            <w:shd w:val="clear" w:color="auto" w:fill="BFBFBF" w:themeFill="background1" w:themeFillShade="BF"/>
            <w:vAlign w:val="center"/>
          </w:tcPr>
          <w:p w14:paraId="6D4F61F3" w14:textId="46BFE5AC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Risco</w:t>
            </w:r>
          </w:p>
        </w:tc>
        <w:tc>
          <w:tcPr>
            <w:tcW w:w="1512" w:type="dxa"/>
            <w:shd w:val="clear" w:color="auto" w:fill="BFBFBF" w:themeFill="background1" w:themeFillShade="BF"/>
            <w:vAlign w:val="center"/>
          </w:tcPr>
          <w:p w14:paraId="196D9AE5" w14:textId="226F1629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Gravidade</w:t>
            </w:r>
          </w:p>
        </w:tc>
        <w:tc>
          <w:tcPr>
            <w:tcW w:w="1755" w:type="dxa"/>
            <w:shd w:val="clear" w:color="auto" w:fill="BFBFBF" w:themeFill="background1" w:themeFillShade="BF"/>
            <w:vAlign w:val="center"/>
          </w:tcPr>
          <w:p w14:paraId="1CDC0129" w14:textId="6327DDC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Probabilidade de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Ocorrência</w:t>
            </w: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14:paraId="3F253DB0" w14:textId="0A77A2ED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Impacto Previsto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14:paraId="12BC60D5" w14:textId="37D1417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Tratamento Previsto</w:t>
            </w:r>
          </w:p>
        </w:tc>
      </w:tr>
      <w:tr w:rsidR="00FA7E10" w:rsidRPr="00FA7E10" w14:paraId="7A754F4E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16C08C4" w14:textId="0723E9E5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R01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48990984" w14:textId="38701B97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execução do cronograma de desenvolvimento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320EDD47" w14:textId="735E51EB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7F4BBBD7" w14:textId="6C5121EE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17721926" w14:textId="727254A3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entrega dos resultados parciais e totais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0F3B8BF8" w14:textId="1831DB94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9B6D87" w:rsidRPr="00FA7E10" w14:paraId="7D085445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57F14B38" w14:textId="1E1E2EB8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R02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5EDF8BCB" w14:textId="33B77674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Complexidade do software a ser desenvolvido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4102CC87" w14:textId="1B3140CE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236D3275" w14:textId="71C1C9D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2F357D0F" w14:textId="77EB665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Dificuldade no desenvolvimento de algoritmos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320B7806" w14:textId="5BEFF853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23BF968A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60887D17" w14:textId="11243C5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R03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F33B92A" w14:textId="5AAC5A4F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Qualidade do software final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f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t>ora da expectativa do cliente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2E5369FC" w14:textId="223AB42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5115A769" w14:textId="2C90F63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6C45032" w14:textId="3423FFBB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Insatisfação e não utilização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74455AF6" w14:textId="7EA8A13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336DAE07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63526AF" w14:textId="15DF576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R04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019D041" w14:textId="452E5C54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Requisitos implementado 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com inconsistência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59572ECB" w14:textId="7095C4FD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0AB1225" w14:textId="773BC62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Baixa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3DE3B43D" w14:textId="70C48B1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Má funcionabilidade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638654BC" w14:textId="54C7395A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Eliminar</w:t>
            </w:r>
          </w:p>
        </w:tc>
      </w:tr>
    </w:tbl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3" w:name="_Toc39592467"/>
      <w:r w:rsidRPr="00F863BE">
        <w:t>Protótipo</w:t>
      </w:r>
      <w:bookmarkEnd w:id="143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4" w:name="_Toc39592468"/>
      <w:r>
        <w:t>TÍTULO</w:t>
      </w:r>
      <w:r w:rsidR="00C358FB">
        <w:t xml:space="preserve"> da seção secundária</w:t>
      </w:r>
      <w:bookmarkEnd w:id="144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proofErr w:type="gramStart"/>
      <w:r>
        <w:rPr>
          <w:rFonts w:cs="Arial"/>
        </w:rPr>
        <w:t>texto</w:t>
      </w:r>
      <w:proofErr w:type="spellEnd"/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5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5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6" w:name="_Ref257810242"/>
      <w:bookmarkStart w:id="147" w:name="_Toc257813721"/>
      <w:bookmarkStart w:id="148" w:name="_Toc257813759"/>
      <w:bookmarkStart w:id="149" w:name="_Toc257814603"/>
      <w:bookmarkStart w:id="150" w:name="_Toc257814686"/>
    </w:p>
    <w:bookmarkEnd w:id="146"/>
    <w:bookmarkEnd w:id="147"/>
    <w:bookmarkEnd w:id="148"/>
    <w:bookmarkEnd w:id="149"/>
    <w:bookmarkEnd w:id="150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1" w:name="_Ref292982830"/>
      <w:bookmarkStart w:id="152" w:name="_Toc292982923"/>
      <w:bookmarkStart w:id="153" w:name="_Toc342050853"/>
      <w:bookmarkStart w:id="154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1"/>
      <w:r w:rsidR="003E4FA0">
        <w:t xml:space="preserve"> – </w:t>
      </w:r>
      <w:r>
        <w:t>Título da figura</w:t>
      </w:r>
      <w:bookmarkEnd w:id="152"/>
      <w:bookmarkEnd w:id="153"/>
      <w:bookmarkEnd w:id="154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5" w:name="_Toc257728967"/>
      <w:bookmarkStart w:id="156" w:name="_Toc257729066"/>
      <w:bookmarkStart w:id="157" w:name="_Toc257729290"/>
      <w:bookmarkStart w:id="158" w:name="_Toc257729456"/>
      <w:bookmarkStart w:id="159" w:name="_Toc257729493"/>
      <w:bookmarkStart w:id="160" w:name="_Toc257729510"/>
      <w:bookmarkStart w:id="161" w:name="_Toc257814817"/>
      <w:bookmarkStart w:id="162" w:name="_Toc266865632"/>
      <w:r>
        <w:t xml:space="preserve"> </w:t>
      </w:r>
      <w:bookmarkStart w:id="163" w:name="_Toc39592470"/>
      <w:r>
        <w:t>Título</w:t>
      </w:r>
      <w:r w:rsidR="000670B0">
        <w:t xml:space="preserve"> 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r w:rsidR="00C358FB">
        <w:t>da seção terciária</w:t>
      </w:r>
      <w:bookmarkEnd w:id="163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4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5" w:name="_Toc39592471"/>
      <w:bookmarkEnd w:id="164"/>
      <w:r>
        <w:t>Título</w:t>
      </w:r>
      <w:r w:rsidR="00C358FB">
        <w:t xml:space="preserve"> da seção quaternária</w:t>
      </w:r>
      <w:bookmarkEnd w:id="165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6" w:name="_Ref292982745"/>
      <w:bookmarkStart w:id="167" w:name="_Toc342050855"/>
      <w:bookmarkStart w:id="168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6"/>
      <w:r w:rsidR="003E4FA0">
        <w:t xml:space="preserve"> –</w:t>
      </w:r>
      <w:r>
        <w:t xml:space="preserve"> Título da tabela</w:t>
      </w:r>
      <w:bookmarkEnd w:id="167"/>
      <w:bookmarkEnd w:id="168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69" w:name="_Toc39592472"/>
      <w:r>
        <w:rPr>
          <w:szCs w:val="24"/>
        </w:rPr>
        <w:lastRenderedPageBreak/>
        <w:t>Cronograma de trabalho</w:t>
      </w:r>
      <w:bookmarkEnd w:id="169"/>
    </w:p>
    <w:p w14:paraId="51F8880A" w14:textId="3FF2D810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r w:rsidR="00923973">
        <w:rPr>
          <w:rFonts w:eastAsia="Times New Roman" w:cs="Arial"/>
          <w:color w:val="000000"/>
          <w:szCs w:val="24"/>
        </w:rPr>
        <w:t xml:space="preserve">das </w:t>
      </w:r>
      <w:r>
        <w:rPr>
          <w:rFonts w:eastAsia="Times New Roman" w:cs="Arial"/>
          <w:color w:val="000000"/>
          <w:szCs w:val="24"/>
        </w:rPr>
        <w:t>atividades e entrega</w:t>
      </w:r>
      <w:r w:rsidR="002F4113">
        <w:rPr>
          <w:rFonts w:eastAsia="Times New Roman" w:cs="Arial"/>
          <w:color w:val="000000"/>
          <w:szCs w:val="24"/>
        </w:rPr>
        <w:t xml:space="preserve">s devidamente alocadas dentro de suas respectivas Sprints, sendo </w:t>
      </w:r>
      <w:proofErr w:type="spellStart"/>
      <w:r w:rsidR="002F4113">
        <w:rPr>
          <w:rFonts w:eastAsia="Times New Roman" w:cs="Arial"/>
          <w:color w:val="000000"/>
          <w:szCs w:val="24"/>
        </w:rPr>
        <w:t>dipostas</w:t>
      </w:r>
      <w:proofErr w:type="spellEnd"/>
      <w:r w:rsidR="002F4113">
        <w:rPr>
          <w:rFonts w:eastAsia="Times New Roman" w:cs="Arial"/>
          <w:color w:val="000000"/>
          <w:szCs w:val="24"/>
        </w:rPr>
        <w:t xml:space="preserve"> conforme abaixo:</w:t>
      </w:r>
    </w:p>
    <w:p w14:paraId="299005EB" w14:textId="77777777" w:rsidR="00923973" w:rsidRDefault="00923973" w:rsidP="00724AFA">
      <w:pPr>
        <w:pStyle w:val="Texto"/>
        <w:rPr>
          <w:rFonts w:eastAsia="Times New Roman" w:cs="Arial"/>
          <w:color w:val="000000"/>
          <w:szCs w:val="24"/>
        </w:rPr>
      </w:pPr>
    </w:p>
    <w:p w14:paraId="6EC376C9" w14:textId="17AEE916" w:rsidR="00923973" w:rsidRDefault="00923973">
      <w:pPr>
        <w:spacing w:line="240" w:lineRule="auto"/>
        <w:jc w:val="left"/>
        <w:rPr>
          <w:rFonts w:ascii="Calibri" w:hAnsi="Calibri"/>
          <w:sz w:val="20"/>
          <w:szCs w:val="20"/>
          <w:lang w:val="en-US"/>
        </w:rPr>
      </w:pPr>
      <w:r>
        <w:fldChar w:fldCharType="begin"/>
      </w:r>
      <w:r>
        <w:instrText xml:space="preserve"> LINK Excel.Sheet.12 "C:\\Users\\jose.faganello\\Mega\\Gantt Planilha TCC.xlsx" "CronogramaDeProjeto!L6C2:L43C7" \a \f 4 \h  \* MERGEFORMAT </w:instrText>
      </w:r>
      <w:r>
        <w:fldChar w:fldCharType="separate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27"/>
        <w:gridCol w:w="1481"/>
        <w:gridCol w:w="997"/>
        <w:gridCol w:w="997"/>
        <w:gridCol w:w="202"/>
        <w:gridCol w:w="571"/>
      </w:tblGrid>
      <w:tr w:rsidR="00923973" w:rsidRPr="00923973" w14:paraId="055073C7" w14:textId="77777777" w:rsidTr="00923973">
        <w:trPr>
          <w:trHeight w:val="602"/>
        </w:trPr>
        <w:tc>
          <w:tcPr>
            <w:tcW w:w="5327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059F2F07" w14:textId="01E5FA64" w:rsidR="00923973" w:rsidRPr="00923973" w:rsidRDefault="00923973" w:rsidP="00923973">
            <w:pPr>
              <w:spacing w:line="240" w:lineRule="auto"/>
              <w:ind w:firstLineChars="100" w:firstLine="181"/>
              <w:jc w:val="left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TAREFA</w:t>
            </w:r>
          </w:p>
        </w:tc>
        <w:tc>
          <w:tcPr>
            <w:tcW w:w="1481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6DBC2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ATRIBUÍDO</w:t>
            </w: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br/>
              <w:t>PARA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7C5B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6B656B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TÉRMINO</w:t>
            </w:r>
          </w:p>
        </w:tc>
        <w:tc>
          <w:tcPr>
            <w:tcW w:w="188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C2AA67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B401A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DIAS</w:t>
            </w:r>
          </w:p>
        </w:tc>
      </w:tr>
      <w:tr w:rsidR="00923973" w:rsidRPr="00923973" w14:paraId="28CC374E" w14:textId="77777777" w:rsidTr="00923973">
        <w:trPr>
          <w:trHeight w:val="602"/>
        </w:trPr>
        <w:tc>
          <w:tcPr>
            <w:tcW w:w="5327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7A765C33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07/09 &gt; 18/09</w:t>
            </w:r>
          </w:p>
        </w:tc>
        <w:tc>
          <w:tcPr>
            <w:tcW w:w="1481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9BC18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0087A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503E2D3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C598C8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718A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CFAA31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726AB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Repositório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Git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9752E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F8C52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55165E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BF2A2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6C209B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ED1784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6508B3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Front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FA9F1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61FD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4EFE6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11/9/20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25C38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6FE24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04065A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5012D6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Back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3816A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7C8A6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B40CE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5F81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802D8B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02C8719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899A7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Front-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6F730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41071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5E7574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0C9B9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BA6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11D4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747A8F2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328FDB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9B33D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10/9/20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B20CCC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45D74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3B896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9</w:t>
            </w:r>
          </w:p>
        </w:tc>
      </w:tr>
      <w:tr w:rsidR="00923973" w:rsidRPr="00923973" w14:paraId="47DB850D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0D896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Preparação Infraestrutura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C5CCF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813CA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00E5C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97AE6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AD9FD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51712DA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B8C30BE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21/09 &gt; 02/10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5C36CDE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D84F6F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10283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74BFB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1EBFB5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3AFA5D9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3AF689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Banco de Dados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E10A83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012BDB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A041C7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AC51A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69205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7B643A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E64E4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a estrutura do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back-end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5649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42D4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6E34F9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715BC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CDAA7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917CFE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20DCC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C29F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75B962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F9B278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4796E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B75966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7</w:t>
            </w:r>
          </w:p>
        </w:tc>
      </w:tr>
      <w:tr w:rsidR="00923973" w:rsidRPr="00923973" w14:paraId="4A6B9D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18E91C6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Verificar questão de segurança para acesso as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API´s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57B4B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5FDB73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6A49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25/9/20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57FF35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A76F7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6D33BB27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1D83CBE6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05/10 &gt; 16/10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431F3D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B6495A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0CCD64D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EA218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B8BCC9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157429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49FB75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Login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E4934F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49809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4D996D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A7BFD6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B485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4DE7FBF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4724EB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042A38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787BB0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D1F88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14/10/20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CE6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2BAF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C7F7EE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7B8FB1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Alteração de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E8526B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52C709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4E8066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4B7E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F5149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A06972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235996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Implementar Busca Validação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retorno Token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D4BB52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C7168D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5CEF6F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FE6125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596F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28FD05A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09E15AA9" w14:textId="5C2CFC52" w:rsidR="00923973" w:rsidRPr="00923973" w:rsidRDefault="002F411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lastRenderedPageBreak/>
              <w:t>Sprint 19</w:t>
            </w:r>
            <w:r w:rsidR="00923973"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/10 &gt; 30/10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255FAE4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2AEC6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612046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C3EE3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A556B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59CDCB58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CE7053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para Manter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3B7CA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CDD091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B1B2B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A229CF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CEC21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7497A40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FED06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88CD1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59D1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9C184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F680F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EBE46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64AB68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87DC09E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 tela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53604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8A0D5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D338C1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30/10/20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93556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4050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72F31EF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5B49CD7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95BEEF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6EBAE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A9C1C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1F7597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F343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584D3A3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3F7B34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0A669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3A00D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B3FE35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02849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4A6A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50AF2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5BF03A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02/11 &gt; 13/11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BFD10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679E2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CEFA5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ACBA5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74DD0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E51E85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5BA35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Ocorrências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95067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2695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A3E0F2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D7D4E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0FB9A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2DA46D2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4A9BE1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Ocorrencias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44AFDE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FA4D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69A0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2E918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92C53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ECD25EC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7FD38E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87CE2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A15364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AD0F66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8A6DE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2A6A9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FC92482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F34794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1E12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F6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9F98E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5D8A3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0F5F5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5C45169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8A66F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29D0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D0E034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DA0CB4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A25E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0664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FFE7CC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18020F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B7D0DC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7865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89DC9A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84D50E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65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189A1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0105050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16/11 &gt; 27/11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89FB7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240A2E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4B5AB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87270C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5D0B5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6620BB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03176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Documentos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9A6DD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1934CA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F17B5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1581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D050F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240347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0CF78C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2598E2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AF9E4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C56D1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20/11/20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9B1BF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1045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4CD2D3C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42A166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AAE88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0A66A5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4A5E6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1464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C567BA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770EE5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12EA3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Deploy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3B0C6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ABD5A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E2FCF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340E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2AF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  <w:tr w:rsidR="00923973" w:rsidRPr="00923973" w14:paraId="1469AAD5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273D0ED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Testes Finais/Entrega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22E7B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6204C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02739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27/11/20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BD160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A6E4C1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4</w:t>
            </w:r>
          </w:p>
        </w:tc>
      </w:tr>
    </w:tbl>
    <w:p w14:paraId="4E37A292" w14:textId="3F1DBD41" w:rsidR="00694163" w:rsidRDefault="00923973" w:rsidP="00923973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fldChar w:fldCharType="end"/>
      </w:r>
      <w:r w:rsidR="00AE7BF0">
        <w:rPr>
          <w:rFonts w:eastAsia="Times New Roman" w:cs="Arial"/>
          <w:color w:val="000000"/>
          <w:szCs w:val="24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"/>
        <w:gridCol w:w="7686"/>
        <w:gridCol w:w="638"/>
      </w:tblGrid>
      <w:tr w:rsidR="00923973" w14:paraId="10D583CD" w14:textId="77777777" w:rsidTr="00923973">
        <w:trPr>
          <w:cantSplit/>
          <w:trHeight w:val="1134"/>
        </w:trPr>
        <w:tc>
          <w:tcPr>
            <w:tcW w:w="747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lastRenderedPageBreak/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7686" w:type="dxa"/>
          </w:tcPr>
          <w:p w14:paraId="706BB006" w14:textId="6573A2AC" w:rsidR="004F147C" w:rsidRDefault="00923973" w:rsidP="00F863BE">
            <w:pPr>
              <w:pStyle w:val="Texto"/>
              <w:ind w:firstLine="0"/>
            </w:pPr>
            <w:r>
              <w:rPr>
                <w:noProof/>
              </w:rPr>
              <w:drawing>
                <wp:inline distT="0" distB="0" distL="0" distR="0" wp14:anchorId="2034839E" wp14:editId="595C25A9">
                  <wp:extent cx="9084707" cy="4737735"/>
                  <wp:effectExtent l="1587" t="0" r="4128" b="4127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090015" cy="474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0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0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1" w:name="_Toc266865634"/>
      <w:bookmarkStart w:id="172" w:name="_Toc257728969"/>
      <w:bookmarkStart w:id="173" w:name="_Toc257729068"/>
      <w:bookmarkStart w:id="174" w:name="_Toc257729292"/>
      <w:bookmarkStart w:id="175" w:name="_Toc257729458"/>
      <w:bookmarkStart w:id="176" w:name="_Toc257729495"/>
      <w:bookmarkStart w:id="177" w:name="_Toc257729512"/>
      <w:bookmarkStart w:id="178" w:name="_Toc257814819"/>
      <w:r>
        <w:lastRenderedPageBreak/>
        <w:br w:type="page"/>
      </w:r>
    </w:p>
    <w:p w14:paraId="6EF0CFFC" w14:textId="5CC0CD5F" w:rsidR="00556339" w:rsidRDefault="00556339">
      <w:pPr>
        <w:spacing w:line="240" w:lineRule="auto"/>
        <w:jc w:val="left"/>
      </w:pPr>
      <w:bookmarkStart w:id="179" w:name="_Toc39592473"/>
    </w:p>
    <w:p w14:paraId="595B221D" w14:textId="77777777" w:rsidR="00556339" w:rsidRDefault="00556339">
      <w:pPr>
        <w:spacing w:line="240" w:lineRule="auto"/>
        <w:jc w:val="left"/>
      </w:pPr>
    </w:p>
    <w:p w14:paraId="3C640F0C" w14:textId="2767EF7C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1"/>
      <w:bookmarkEnd w:id="179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0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1" w:name="_Toc292982924"/>
      <w:bookmarkStart w:id="182" w:name="_Toc342050789"/>
      <w:bookmarkStart w:id="183" w:name="_Toc342050856"/>
      <w:r>
        <w:t>– Título do gráfico</w:t>
      </w:r>
      <w:bookmarkEnd w:id="180"/>
      <w:bookmarkEnd w:id="181"/>
      <w:bookmarkEnd w:id="182"/>
      <w:bookmarkEnd w:id="183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4" w:name="_Toc266865635"/>
      <w:bookmarkStart w:id="185" w:name="_Toc39592474"/>
      <w:r>
        <w:lastRenderedPageBreak/>
        <w:t>Considerações Finais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84"/>
      <w:r w:rsidR="005D1193">
        <w:t xml:space="preserve"> OU CONCLUSÃO</w:t>
      </w:r>
      <w:bookmarkEnd w:id="185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6" w:name="_Toc257728970"/>
      <w:bookmarkStart w:id="187" w:name="_Toc257729293"/>
      <w:bookmarkStart w:id="188" w:name="_Toc257729513"/>
      <w:bookmarkStart w:id="189" w:name="_Toc257814820"/>
      <w:bookmarkStart w:id="190" w:name="_Toc39592475"/>
      <w:r>
        <w:lastRenderedPageBreak/>
        <w:t>Referências</w:t>
      </w:r>
      <w:bookmarkEnd w:id="186"/>
      <w:bookmarkEnd w:id="187"/>
      <w:bookmarkEnd w:id="188"/>
      <w:bookmarkEnd w:id="189"/>
      <w:bookmarkEnd w:id="190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43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44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1" w:name="_Toc257728971"/>
      <w:bookmarkStart w:id="192" w:name="_Toc257729294"/>
      <w:bookmarkStart w:id="193" w:name="_Toc257729514"/>
      <w:bookmarkStart w:id="194" w:name="_Ref257808121"/>
      <w:bookmarkStart w:id="195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45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6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1"/>
      <w:bookmarkEnd w:id="192"/>
      <w:bookmarkEnd w:id="193"/>
      <w:bookmarkEnd w:id="194"/>
      <w:bookmarkEnd w:id="195"/>
      <w:bookmarkEnd w:id="196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197" w:name="_Toc257728972"/>
      <w:bookmarkStart w:id="198" w:name="_Toc257729295"/>
      <w:bookmarkStart w:id="199" w:name="_Toc257729515"/>
      <w:bookmarkStart w:id="200" w:name="_Toc257814822"/>
      <w:r>
        <w:br w:type="page"/>
      </w:r>
      <w:bookmarkStart w:id="201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197"/>
      <w:bookmarkEnd w:id="198"/>
      <w:bookmarkEnd w:id="199"/>
      <w:bookmarkEnd w:id="200"/>
      <w:bookmarkEnd w:id="201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2" w:name="_Toc257728974"/>
      <w:bookmarkStart w:id="203" w:name="_Toc257729297"/>
      <w:bookmarkStart w:id="204" w:name="_Toc257729517"/>
      <w:bookmarkStart w:id="205" w:name="_Toc257813724"/>
      <w:bookmarkStart w:id="206" w:name="_Toc257814824"/>
      <w:bookmarkStart w:id="207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2"/>
      <w:bookmarkEnd w:id="203"/>
      <w:bookmarkEnd w:id="204"/>
      <w:bookmarkEnd w:id="205"/>
      <w:bookmarkEnd w:id="206"/>
      <w:bookmarkEnd w:id="207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8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08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46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7" w:author="José Caetano Faganello" w:date="2020-10-04T23:00:00Z" w:initials="JCF">
    <w:p w14:paraId="0551C725" w14:textId="24A80C99" w:rsidR="00556339" w:rsidRDefault="00556339">
      <w:pPr>
        <w:pStyle w:val="Textodecomentrio"/>
      </w:pPr>
      <w:r>
        <w:rPr>
          <w:rStyle w:val="Refdecomentrio"/>
        </w:rPr>
        <w:annotationRef/>
      </w:r>
      <w:r>
        <w:t>Parei aqui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1C7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4D2A9" w16cex:dateUtc="2020-10-05T0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1C725" w16cid:durableId="2324D2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A3A30" w14:textId="77777777" w:rsidR="00C56D5F" w:rsidRDefault="00C56D5F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150F8B4A" w14:textId="77777777" w:rsidR="00C56D5F" w:rsidRDefault="00C56D5F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027F57" w14:textId="77777777" w:rsidR="00C56D5F" w:rsidRDefault="00C56D5F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1BDBF7E9" w14:textId="77777777" w:rsidR="00C56D5F" w:rsidRDefault="00C56D5F" w:rsidP="004E36B6">
      <w:pPr>
        <w:pStyle w:val="Texto"/>
        <w:spacing w:line="240" w:lineRule="auto"/>
        <w:ind w:firstLine="0"/>
      </w:pPr>
    </w:p>
  </w:footnote>
  <w:footnote w:type="continuationSeparator" w:id="0">
    <w:p w14:paraId="1E098798" w14:textId="77777777" w:rsidR="00C56D5F" w:rsidRDefault="00C56D5F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556339" w:rsidRDefault="00556339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556339" w:rsidRDefault="00556339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556339" w:rsidRDefault="00556339">
    <w:pPr>
      <w:pStyle w:val="Cabealho"/>
      <w:jc w:val="right"/>
    </w:pPr>
  </w:p>
  <w:p w14:paraId="4C351B24" w14:textId="77777777" w:rsidR="00556339" w:rsidRDefault="0055633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556339" w:rsidRDefault="00556339">
    <w:pPr>
      <w:pStyle w:val="Cabealho"/>
      <w:jc w:val="right"/>
    </w:pPr>
  </w:p>
  <w:p w14:paraId="4C351B26" w14:textId="77777777" w:rsidR="00556339" w:rsidRDefault="0055633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556339" w:rsidRDefault="00556339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556339" w:rsidRDefault="00556339" w:rsidP="00162D2F">
    <w:pPr>
      <w:pStyle w:val="Cabealho"/>
      <w:jc w:val="both"/>
    </w:pPr>
  </w:p>
  <w:p w14:paraId="44E33B53" w14:textId="77777777" w:rsidR="00556339" w:rsidRDefault="005563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27DAF"/>
    <w:rsid w:val="000373CF"/>
    <w:rsid w:val="00045216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3EBD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321B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D1AB6"/>
    <w:rsid w:val="002D3CCD"/>
    <w:rsid w:val="002D4CF2"/>
    <w:rsid w:val="002E1670"/>
    <w:rsid w:val="002E1D99"/>
    <w:rsid w:val="002E442D"/>
    <w:rsid w:val="002E60F9"/>
    <w:rsid w:val="002F4113"/>
    <w:rsid w:val="002F5EF7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17F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1146"/>
    <w:rsid w:val="00432561"/>
    <w:rsid w:val="00433653"/>
    <w:rsid w:val="00434583"/>
    <w:rsid w:val="00435156"/>
    <w:rsid w:val="00436205"/>
    <w:rsid w:val="00436D6E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1D72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339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97B01"/>
    <w:rsid w:val="006A3BE8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120"/>
    <w:rsid w:val="0074567A"/>
    <w:rsid w:val="00751BCD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E2C84"/>
    <w:rsid w:val="007E5F6E"/>
    <w:rsid w:val="007E7CA2"/>
    <w:rsid w:val="007F0686"/>
    <w:rsid w:val="007F54A5"/>
    <w:rsid w:val="007F57C7"/>
    <w:rsid w:val="007F658E"/>
    <w:rsid w:val="007F673D"/>
    <w:rsid w:val="00800D75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42C7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3FF3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5EF7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973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43D9B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0DDD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20113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56D5F"/>
    <w:rsid w:val="00C618DD"/>
    <w:rsid w:val="00C62F4A"/>
    <w:rsid w:val="00C64488"/>
    <w:rsid w:val="00C66348"/>
    <w:rsid w:val="00C73734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D0309"/>
    <w:rsid w:val="00DD09F6"/>
    <w:rsid w:val="00DD3CEF"/>
    <w:rsid w:val="00DD475C"/>
    <w:rsid w:val="00DE274D"/>
    <w:rsid w:val="00DE3100"/>
    <w:rsid w:val="00DE4F5B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3A63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chart" Target="charts/chart1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18/08/relationships/commentsExtensible" Target="commentsExtensible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://vanzolini.org.br/weblog/2014/10/16/a-viabilidade-de-projetos-em-dez-licoes/" TargetMode="Externa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hyperlink" Target="http://vanzolini.org.br/weblog/2014/10/16/a-viabilidade-de-projetos-em-dez-lico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hyperlink" Target="http://vanzolini.org.br/weblog/2014/10/16/a-viabilidade-de-projetos-em-dez-licoes/" TargetMode="External"/><Relationship Id="rId48" Type="http://schemas.microsoft.com/office/2011/relationships/people" Target="peop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8830</TotalTime>
  <Pages>1</Pages>
  <Words>10178</Words>
  <Characters>54962</Characters>
  <Application>Microsoft Office Word</Application>
  <DocSecurity>0</DocSecurity>
  <Lines>458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65010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97</cp:revision>
  <cp:lastPrinted>2020-03-09T23:25:00Z</cp:lastPrinted>
  <dcterms:created xsi:type="dcterms:W3CDTF">2020-09-16T00:40:00Z</dcterms:created>
  <dcterms:modified xsi:type="dcterms:W3CDTF">2020-10-06T04:26:00Z</dcterms:modified>
</cp:coreProperties>
</file>