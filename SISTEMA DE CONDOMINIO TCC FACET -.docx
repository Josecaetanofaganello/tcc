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35193D" w14:textId="77777777" w:rsidR="00531549" w:rsidRPr="007A2FDB" w:rsidRDefault="009D5F42" w:rsidP="002865FD">
      <w:pPr>
        <w:pStyle w:val="Capa-FolhaDeRosto"/>
        <w:ind w:left="1701" w:right="849" w:hanging="283"/>
      </w:pPr>
      <w:bookmarkStart w:id="0" w:name="_Toc257729034"/>
      <w:bookmarkStart w:id="1" w:name="_Toc257729422"/>
      <w:bookmarkStart w:id="2" w:name="_Toc257729459"/>
      <w:bookmarkStart w:id="3" w:name="_Toc266864359"/>
      <w:bookmarkStart w:id="4" w:name="_Toc266865601"/>
      <w:r>
        <w:rPr>
          <w:noProof/>
          <w:lang w:val="en-US"/>
        </w:rPr>
        <w:drawing>
          <wp:anchor distT="0" distB="0" distL="114300" distR="114300" simplePos="0" relativeHeight="251657728" behindDoc="0" locked="0" layoutInCell="1" allowOverlap="1" wp14:anchorId="4C351B14" wp14:editId="4C351B15">
            <wp:simplePos x="0" y="0"/>
            <wp:positionH relativeFrom="column">
              <wp:posOffset>7620</wp:posOffset>
            </wp:positionH>
            <wp:positionV relativeFrom="paragraph">
              <wp:posOffset>-2540</wp:posOffset>
            </wp:positionV>
            <wp:extent cx="830580" cy="805815"/>
            <wp:effectExtent l="0" t="0" r="0" b="0"/>
            <wp:wrapNone/>
            <wp:docPr id="3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32" t="20276" r="8578" b="24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8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65FD">
        <w:t>FAC</w:t>
      </w:r>
      <w:bookmarkEnd w:id="0"/>
      <w:bookmarkEnd w:id="1"/>
      <w:bookmarkEnd w:id="2"/>
      <w:bookmarkEnd w:id="3"/>
      <w:bookmarkEnd w:id="4"/>
      <w:r w:rsidR="002865FD">
        <w:t>uldade de ciências sociais e aplicadas do paraná</w:t>
      </w:r>
    </w:p>
    <w:p w14:paraId="4C35193E" w14:textId="77777777" w:rsidR="00531549" w:rsidRPr="007A2FDB" w:rsidRDefault="00531549" w:rsidP="002865FD">
      <w:pPr>
        <w:pStyle w:val="Capa-FolhaDeRosto"/>
        <w:ind w:left="1276" w:hanging="283"/>
      </w:pPr>
      <w:bookmarkStart w:id="5" w:name="_Toc257729036"/>
      <w:bookmarkStart w:id="6" w:name="_Toc257729424"/>
      <w:bookmarkStart w:id="7" w:name="_Toc257729461"/>
      <w:bookmarkStart w:id="8" w:name="_Toc266864361"/>
      <w:bookmarkStart w:id="9" w:name="_Toc266865603"/>
      <w:r w:rsidRPr="007A2FDB">
        <w:t xml:space="preserve">CURSO DE </w:t>
      </w:r>
      <w:bookmarkEnd w:id="5"/>
      <w:bookmarkEnd w:id="6"/>
      <w:bookmarkEnd w:id="7"/>
      <w:bookmarkEnd w:id="8"/>
      <w:bookmarkEnd w:id="9"/>
      <w:r w:rsidR="002865FD">
        <w:t>bacharelado em sistemas de informação</w:t>
      </w:r>
    </w:p>
    <w:p w14:paraId="4C35193F" w14:textId="77777777" w:rsidR="00531549" w:rsidRDefault="00531549" w:rsidP="007A2FDB">
      <w:pPr>
        <w:pStyle w:val="Capa-FolhaDeRosto"/>
      </w:pPr>
    </w:p>
    <w:p w14:paraId="4C351940" w14:textId="77777777" w:rsidR="002865FD" w:rsidRDefault="002865FD" w:rsidP="007A2FDB">
      <w:pPr>
        <w:pStyle w:val="Capa-FolhaDeRosto"/>
      </w:pPr>
    </w:p>
    <w:p w14:paraId="4C351941" w14:textId="77777777" w:rsidR="00531549" w:rsidRPr="007A2FDB" w:rsidRDefault="00531549" w:rsidP="007A2FDB">
      <w:pPr>
        <w:pStyle w:val="Capa-FolhaDeRosto"/>
      </w:pPr>
    </w:p>
    <w:p w14:paraId="4C351943" w14:textId="2B5CAE63" w:rsidR="00531549" w:rsidRDefault="009D1928" w:rsidP="00531549">
      <w:pPr>
        <w:pStyle w:val="Capa-FolhaDeRosto"/>
      </w:pPr>
      <w:r>
        <w:t>josé caetano faganello</w:t>
      </w:r>
    </w:p>
    <w:p w14:paraId="1D9AD459" w14:textId="2E2AA33D" w:rsidR="009D1928" w:rsidRPr="0073481F" w:rsidRDefault="009D1928" w:rsidP="00531549">
      <w:pPr>
        <w:pStyle w:val="Capa-FolhaDeRosto"/>
      </w:pPr>
      <w:r>
        <w:t>rodrigo alexandre albuquerque</w:t>
      </w:r>
    </w:p>
    <w:p w14:paraId="4C351944" w14:textId="77777777" w:rsidR="00531549" w:rsidRDefault="00531549" w:rsidP="00531549">
      <w:pPr>
        <w:pStyle w:val="Capa-FolhaDeRosto"/>
      </w:pPr>
    </w:p>
    <w:p w14:paraId="4C351945" w14:textId="77777777" w:rsidR="00EE4045" w:rsidRDefault="00EE4045" w:rsidP="00531549">
      <w:pPr>
        <w:pStyle w:val="Capa-FolhaDeRosto"/>
      </w:pPr>
    </w:p>
    <w:p w14:paraId="4C351946" w14:textId="77777777" w:rsidR="00EE4045" w:rsidRDefault="00EE4045" w:rsidP="00531549">
      <w:pPr>
        <w:pStyle w:val="Capa-FolhaDeRosto"/>
      </w:pPr>
    </w:p>
    <w:p w14:paraId="4C351947" w14:textId="77777777" w:rsidR="00EE4045" w:rsidRDefault="00EE4045" w:rsidP="00531549">
      <w:pPr>
        <w:pStyle w:val="Capa-FolhaDeRosto"/>
      </w:pPr>
    </w:p>
    <w:p w14:paraId="4C351948" w14:textId="77777777" w:rsidR="00531549" w:rsidRDefault="00531549" w:rsidP="00531549">
      <w:pPr>
        <w:pStyle w:val="Capa-FolhaDeRosto"/>
      </w:pPr>
    </w:p>
    <w:p w14:paraId="4C351949" w14:textId="77777777" w:rsidR="003143CB" w:rsidRDefault="003143CB" w:rsidP="00531549">
      <w:pPr>
        <w:pStyle w:val="Capa-FolhaDeRosto"/>
      </w:pPr>
    </w:p>
    <w:p w14:paraId="4C35194A" w14:textId="77777777" w:rsidR="00531549" w:rsidRPr="0073481F" w:rsidRDefault="00531549" w:rsidP="00531549">
      <w:pPr>
        <w:pStyle w:val="Capa-FolhaDeRosto"/>
      </w:pPr>
    </w:p>
    <w:p w14:paraId="4C35194B" w14:textId="77777777" w:rsidR="00E7373A" w:rsidRDefault="00E7373A" w:rsidP="007A2FDB">
      <w:pPr>
        <w:pStyle w:val="Capa-FolhaDeRosto"/>
      </w:pPr>
      <w:bookmarkStart w:id="10" w:name="_Toc257729038"/>
      <w:bookmarkStart w:id="11" w:name="_Toc257729426"/>
      <w:bookmarkStart w:id="12" w:name="_Toc257729463"/>
      <w:bookmarkStart w:id="13" w:name="_Toc266864363"/>
      <w:bookmarkStart w:id="14" w:name="_Toc266865605"/>
    </w:p>
    <w:bookmarkEnd w:id="10"/>
    <w:bookmarkEnd w:id="11"/>
    <w:bookmarkEnd w:id="12"/>
    <w:bookmarkEnd w:id="13"/>
    <w:bookmarkEnd w:id="14"/>
    <w:p w14:paraId="4C35194C" w14:textId="5C8655BC" w:rsidR="003A4886" w:rsidRDefault="009D1928" w:rsidP="007A2FDB">
      <w:pPr>
        <w:pStyle w:val="Capa-FolhaDeRosto"/>
      </w:pPr>
      <w:r>
        <w:t>sistema de controle de condom</w:t>
      </w:r>
      <w:r w:rsidR="00F012C7">
        <w:t>í</w:t>
      </w:r>
      <w:r>
        <w:t>nio</w:t>
      </w:r>
    </w:p>
    <w:p w14:paraId="4C35194D" w14:textId="77777777" w:rsidR="003A4886" w:rsidRPr="0073481F" w:rsidRDefault="003A4886" w:rsidP="00531549">
      <w:pPr>
        <w:pStyle w:val="Capa-FolhaDeRosto"/>
      </w:pPr>
    </w:p>
    <w:p w14:paraId="4C35194E" w14:textId="77777777" w:rsidR="00531549" w:rsidRPr="0073481F" w:rsidRDefault="00531549" w:rsidP="00531549">
      <w:pPr>
        <w:pStyle w:val="Capa-FolhaDeRosto"/>
      </w:pPr>
    </w:p>
    <w:p w14:paraId="4C35194F" w14:textId="77777777" w:rsidR="00531549" w:rsidRPr="0073481F" w:rsidRDefault="00531549" w:rsidP="00531549">
      <w:pPr>
        <w:pStyle w:val="Capa-FolhaDeRosto"/>
      </w:pPr>
    </w:p>
    <w:p w14:paraId="4C351950" w14:textId="77777777" w:rsidR="00531549" w:rsidRDefault="00531549" w:rsidP="00531549">
      <w:pPr>
        <w:pStyle w:val="Capa-FolhaDeRosto"/>
      </w:pPr>
    </w:p>
    <w:p w14:paraId="4C351951" w14:textId="77777777" w:rsidR="003A4886" w:rsidRDefault="003A4886" w:rsidP="00531549">
      <w:pPr>
        <w:pStyle w:val="Capa-FolhaDeRosto"/>
      </w:pPr>
    </w:p>
    <w:p w14:paraId="4C351952" w14:textId="77777777" w:rsidR="00531549" w:rsidRPr="0073481F" w:rsidRDefault="00531549" w:rsidP="00531549">
      <w:pPr>
        <w:pStyle w:val="Capa-FolhaDeRosto"/>
      </w:pPr>
    </w:p>
    <w:p w14:paraId="4C351953" w14:textId="77777777" w:rsidR="00531549" w:rsidRPr="0073481F" w:rsidRDefault="00531549" w:rsidP="00531549">
      <w:pPr>
        <w:pStyle w:val="Capa-FolhaDeRosto"/>
      </w:pPr>
    </w:p>
    <w:p w14:paraId="4C351954" w14:textId="77777777" w:rsidR="00531549" w:rsidRDefault="00531549" w:rsidP="00531549">
      <w:pPr>
        <w:pStyle w:val="Capa-FolhaDeRosto"/>
      </w:pPr>
    </w:p>
    <w:p w14:paraId="4C351955" w14:textId="77777777" w:rsidR="006A7348" w:rsidRDefault="006A7348" w:rsidP="00531549">
      <w:pPr>
        <w:pStyle w:val="Capa-FolhaDeRosto"/>
      </w:pPr>
    </w:p>
    <w:p w14:paraId="4C351956" w14:textId="77777777" w:rsidR="006A7348" w:rsidRPr="0073481F" w:rsidRDefault="006A7348" w:rsidP="00531549">
      <w:pPr>
        <w:pStyle w:val="Capa-FolhaDeRosto"/>
      </w:pPr>
    </w:p>
    <w:p w14:paraId="4C351957" w14:textId="77777777" w:rsidR="00531549" w:rsidRPr="0073481F" w:rsidRDefault="00531549" w:rsidP="00531549">
      <w:pPr>
        <w:pStyle w:val="Capa-FolhaDeRosto"/>
      </w:pPr>
    </w:p>
    <w:p w14:paraId="4C351958" w14:textId="77777777" w:rsidR="006A7348" w:rsidRDefault="006A7348" w:rsidP="007A2FDB">
      <w:pPr>
        <w:pStyle w:val="Capa-FolhaDeRosto"/>
      </w:pPr>
      <w:bookmarkStart w:id="15" w:name="_Toc257729039"/>
      <w:bookmarkStart w:id="16" w:name="_Toc257729427"/>
      <w:bookmarkStart w:id="17" w:name="_Toc257729464"/>
      <w:bookmarkStart w:id="18" w:name="_Toc266864364"/>
      <w:bookmarkStart w:id="19" w:name="_Toc266865606"/>
    </w:p>
    <w:p w14:paraId="4C351959" w14:textId="77777777" w:rsidR="002865FD" w:rsidRDefault="002865FD" w:rsidP="007A2FDB">
      <w:pPr>
        <w:pStyle w:val="Capa-FolhaDeRosto"/>
      </w:pPr>
    </w:p>
    <w:p w14:paraId="4C35195A" w14:textId="77777777" w:rsidR="002865FD" w:rsidRDefault="002865FD" w:rsidP="007A2FDB">
      <w:pPr>
        <w:pStyle w:val="Capa-FolhaDeRosto"/>
      </w:pPr>
    </w:p>
    <w:p w14:paraId="4C35195B" w14:textId="77777777" w:rsidR="002865FD" w:rsidRDefault="002865FD" w:rsidP="007A2FDB">
      <w:pPr>
        <w:pStyle w:val="Capa-FolhaDeRosto"/>
      </w:pPr>
    </w:p>
    <w:p w14:paraId="4C35195C" w14:textId="77777777" w:rsidR="002865FD" w:rsidRDefault="00531549" w:rsidP="002865FD">
      <w:pPr>
        <w:pStyle w:val="Capa-FolhaDeRosto"/>
      </w:pPr>
      <w:r w:rsidRPr="007A2FDB">
        <w:t>C</w:t>
      </w:r>
      <w:bookmarkEnd w:id="15"/>
      <w:bookmarkEnd w:id="16"/>
      <w:bookmarkEnd w:id="17"/>
      <w:bookmarkEnd w:id="18"/>
      <w:bookmarkEnd w:id="19"/>
      <w:r w:rsidR="002865FD">
        <w:t>uritiba</w:t>
      </w:r>
    </w:p>
    <w:p w14:paraId="4C35195D" w14:textId="77777777" w:rsidR="002865FD" w:rsidRPr="007A2FDB" w:rsidRDefault="002865FD" w:rsidP="002865FD">
      <w:pPr>
        <w:pStyle w:val="Capa-FolhaDeRosto"/>
        <w:sectPr w:rsidR="002865FD" w:rsidRPr="007A2FDB" w:rsidSect="00A87660">
          <w:headerReference w:type="even" r:id="rId9"/>
          <w:headerReference w:type="default" r:id="rId10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>
        <w:t>2020</w:t>
      </w:r>
    </w:p>
    <w:p w14:paraId="4C35195E" w14:textId="77777777" w:rsidR="00ED18FA" w:rsidRDefault="009D5F42" w:rsidP="00ED18FA">
      <w:pPr>
        <w:rPr>
          <w:rFonts w:cs="Arial"/>
          <w:b/>
          <w:bCs/>
        </w:rPr>
      </w:pPr>
      <w:r w:rsidRPr="00ED18FA">
        <w:rPr>
          <w:noProof/>
          <w:lang w:val="en-US"/>
        </w:rPr>
        <w:lastRenderedPageBreak/>
        <w:drawing>
          <wp:inline distT="0" distB="0" distL="0" distR="0" wp14:anchorId="4C351B16" wp14:editId="4C351B17">
            <wp:extent cx="1209675" cy="1123950"/>
            <wp:effectExtent l="0" t="0" r="0" b="0"/>
            <wp:docPr id="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47" t="20314" r="5463" b="24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5195F" w14:textId="38EEE9EB" w:rsidR="00ED18FA" w:rsidRDefault="009D1928" w:rsidP="00ED18FA">
      <w:pPr>
        <w:pStyle w:val="Capa-FolhaDeRosto"/>
      </w:pPr>
      <w:r>
        <w:t>josé caetan</w:t>
      </w:r>
      <w:r w:rsidR="002432E3">
        <w:t>o</w:t>
      </w:r>
      <w:r>
        <w:t xml:space="preserve"> faganello</w:t>
      </w:r>
    </w:p>
    <w:p w14:paraId="52E8C6BA" w14:textId="14F1ACEC" w:rsidR="009D1928" w:rsidRPr="007A2FDB" w:rsidRDefault="009D1928" w:rsidP="00ED18FA">
      <w:pPr>
        <w:pStyle w:val="Capa-FolhaDeRosto"/>
      </w:pPr>
      <w:r>
        <w:t>rodrigo alexandre albuquerque</w:t>
      </w:r>
    </w:p>
    <w:p w14:paraId="4C351960" w14:textId="77777777" w:rsidR="00ED18FA" w:rsidRDefault="00ED18FA" w:rsidP="00ED18FA">
      <w:pPr>
        <w:rPr>
          <w:rFonts w:cs="Arial"/>
          <w:b/>
          <w:bCs/>
          <w:sz w:val="32"/>
          <w:szCs w:val="32"/>
        </w:rPr>
      </w:pPr>
    </w:p>
    <w:p w14:paraId="4C351961" w14:textId="77777777" w:rsidR="00ED18FA" w:rsidRDefault="00ED18FA" w:rsidP="00ED18FA">
      <w:pPr>
        <w:rPr>
          <w:rFonts w:cs="Arial"/>
          <w:b/>
          <w:bCs/>
          <w:sz w:val="32"/>
          <w:szCs w:val="32"/>
        </w:rPr>
      </w:pPr>
    </w:p>
    <w:p w14:paraId="4C351962" w14:textId="77777777" w:rsidR="002C1111" w:rsidRDefault="002C1111" w:rsidP="00ED18FA">
      <w:pPr>
        <w:rPr>
          <w:rFonts w:cs="Arial"/>
          <w:b/>
          <w:bCs/>
          <w:sz w:val="32"/>
          <w:szCs w:val="32"/>
        </w:rPr>
      </w:pPr>
    </w:p>
    <w:p w14:paraId="4C351963" w14:textId="6D893AF0" w:rsidR="00ED18FA" w:rsidRPr="002432E3" w:rsidRDefault="002432E3" w:rsidP="00ED18FA">
      <w:pPr>
        <w:rPr>
          <w:rFonts w:cs="Arial"/>
          <w:b/>
          <w:bCs/>
          <w:szCs w:val="24"/>
        </w:rPr>
      </w:pPr>
      <w:r w:rsidRPr="002432E3">
        <w:rPr>
          <w:rFonts w:cs="Arial"/>
          <w:b/>
          <w:bCs/>
          <w:szCs w:val="24"/>
        </w:rPr>
        <w:t>SISTEMA DE CONTROLE DE CONDOM</w:t>
      </w:r>
      <w:r>
        <w:rPr>
          <w:rFonts w:cs="Arial"/>
          <w:b/>
          <w:bCs/>
          <w:szCs w:val="24"/>
        </w:rPr>
        <w:t>Í</w:t>
      </w:r>
      <w:r w:rsidRPr="002432E3">
        <w:rPr>
          <w:rFonts w:cs="Arial"/>
          <w:b/>
          <w:bCs/>
          <w:szCs w:val="24"/>
        </w:rPr>
        <w:t>NIO</w:t>
      </w:r>
    </w:p>
    <w:p w14:paraId="4C351965" w14:textId="19E34F90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06FF578" w14:textId="77777777" w:rsidR="00E35DCF" w:rsidRDefault="00E35DCF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6" w14:textId="77777777" w:rsidR="00ED18FA" w:rsidRPr="002C1111" w:rsidRDefault="00ED18FA" w:rsidP="00ED18FA">
      <w:pPr>
        <w:ind w:left="4536"/>
        <w:jc w:val="both"/>
        <w:rPr>
          <w:rFonts w:cs="Arial"/>
          <w:szCs w:val="20"/>
        </w:rPr>
      </w:pPr>
      <w:r w:rsidRPr="002C1111">
        <w:rPr>
          <w:rFonts w:cs="Arial"/>
          <w:sz w:val="20"/>
          <w:szCs w:val="20"/>
        </w:rPr>
        <w:t>Trabalho de Conclusão de Curso apresentado ao Curso de Graduação em Bacharelado de Sistemas de Informação da Faculdade de Ciências Sociais e Aplicadas do Paraná, como requisito parcial à obtenção de Bacharel em Sistemas de Informação.</w:t>
      </w:r>
    </w:p>
    <w:p w14:paraId="4C351967" w14:textId="77777777" w:rsidR="00ED18FA" w:rsidRPr="00ED18FA" w:rsidRDefault="00ED18FA" w:rsidP="00ED18FA">
      <w:pPr>
        <w:ind w:left="4536"/>
        <w:jc w:val="both"/>
        <w:rPr>
          <w:rFonts w:cs="Arial"/>
          <w:szCs w:val="20"/>
        </w:rPr>
      </w:pPr>
    </w:p>
    <w:p w14:paraId="4C351968" w14:textId="1EB8F4B3" w:rsidR="00ED18FA" w:rsidRPr="002C1111" w:rsidRDefault="00ED18FA" w:rsidP="002C1111">
      <w:pPr>
        <w:pStyle w:val="CF-NaturezadoTrabalho-Orientador"/>
        <w:spacing w:line="360" w:lineRule="auto"/>
        <w:rPr>
          <w:sz w:val="20"/>
        </w:rPr>
      </w:pPr>
      <w:r w:rsidRPr="002C1111">
        <w:rPr>
          <w:sz w:val="20"/>
        </w:rPr>
        <w:t xml:space="preserve">Orientador: Prof. </w:t>
      </w:r>
      <w:proofErr w:type="spellStart"/>
      <w:r w:rsidRPr="002C1111">
        <w:rPr>
          <w:sz w:val="20"/>
        </w:rPr>
        <w:t>MSc</w:t>
      </w:r>
      <w:proofErr w:type="spellEnd"/>
      <w:r w:rsidRPr="002C1111">
        <w:rPr>
          <w:sz w:val="20"/>
        </w:rPr>
        <w:t xml:space="preserve">. </w:t>
      </w:r>
      <w:r w:rsidR="009D1928">
        <w:rPr>
          <w:sz w:val="20"/>
        </w:rPr>
        <w:t xml:space="preserve">Ricardo </w:t>
      </w:r>
      <w:proofErr w:type="spellStart"/>
      <w:r w:rsidR="009D1928">
        <w:rPr>
          <w:sz w:val="20"/>
        </w:rPr>
        <w:t>Massao</w:t>
      </w:r>
      <w:proofErr w:type="spellEnd"/>
      <w:r w:rsidR="009D1928">
        <w:rPr>
          <w:sz w:val="20"/>
        </w:rPr>
        <w:t xml:space="preserve"> </w:t>
      </w:r>
      <w:proofErr w:type="spellStart"/>
      <w:r w:rsidR="009D1928">
        <w:rPr>
          <w:sz w:val="20"/>
        </w:rPr>
        <w:t>Kagami</w:t>
      </w:r>
      <w:proofErr w:type="spellEnd"/>
    </w:p>
    <w:p w14:paraId="4C351969" w14:textId="43B94755" w:rsidR="002C1111" w:rsidRPr="002C1111" w:rsidRDefault="002C1111" w:rsidP="00ED18FA">
      <w:pPr>
        <w:pStyle w:val="CF-NaturezadoTrabalho-Orientador"/>
        <w:rPr>
          <w:rFonts w:cs="Arial"/>
          <w:b/>
          <w:bCs/>
          <w:szCs w:val="32"/>
        </w:rPr>
      </w:pPr>
      <w:r w:rsidRPr="002C1111">
        <w:rPr>
          <w:sz w:val="20"/>
        </w:rPr>
        <w:t xml:space="preserve">Coorientador: Prof. </w:t>
      </w:r>
      <w:proofErr w:type="spellStart"/>
      <w:r w:rsidRPr="002C1111">
        <w:rPr>
          <w:sz w:val="20"/>
        </w:rPr>
        <w:t>MSc</w:t>
      </w:r>
      <w:proofErr w:type="spellEnd"/>
      <w:r w:rsidRPr="002C1111">
        <w:rPr>
          <w:sz w:val="20"/>
        </w:rPr>
        <w:t xml:space="preserve">. </w:t>
      </w:r>
      <w:r w:rsidR="009D1928">
        <w:rPr>
          <w:sz w:val="20"/>
        </w:rPr>
        <w:t>Ricardo Santos</w:t>
      </w:r>
    </w:p>
    <w:p w14:paraId="4C35196A" w14:textId="77777777" w:rsidR="00ED18FA" w:rsidRPr="002C1111" w:rsidRDefault="00ED18FA" w:rsidP="00ED18FA">
      <w:pPr>
        <w:jc w:val="both"/>
        <w:rPr>
          <w:rFonts w:cs="Arial"/>
          <w:b/>
          <w:bCs/>
          <w:szCs w:val="32"/>
        </w:rPr>
      </w:pPr>
    </w:p>
    <w:p w14:paraId="4C35196B" w14:textId="77777777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C" w14:textId="77777777" w:rsidR="002C1111" w:rsidRDefault="002C1111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D" w14:textId="77777777" w:rsidR="002C1111" w:rsidRDefault="002C1111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E" w14:textId="77777777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F" w14:textId="77777777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70" w14:textId="77777777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71" w14:textId="77777777" w:rsidR="00627151" w:rsidRDefault="00627151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72" w14:textId="77777777" w:rsidR="00ED18FA" w:rsidRDefault="00ED18FA" w:rsidP="00ED18FA">
      <w:pPr>
        <w:rPr>
          <w:rFonts w:cs="Arial"/>
          <w:b/>
          <w:bCs/>
          <w:szCs w:val="32"/>
        </w:rPr>
      </w:pPr>
      <w:r>
        <w:rPr>
          <w:rFonts w:cs="Arial"/>
          <w:b/>
          <w:bCs/>
          <w:szCs w:val="32"/>
        </w:rPr>
        <w:t>CURITIBA</w:t>
      </w:r>
    </w:p>
    <w:p w14:paraId="4C351973" w14:textId="77777777" w:rsidR="00ED18FA" w:rsidRDefault="00ED18FA" w:rsidP="00ED18FA">
      <w:pPr>
        <w:rPr>
          <w:rFonts w:cs="Arial"/>
          <w:b/>
          <w:bCs/>
          <w:szCs w:val="32"/>
        </w:rPr>
      </w:pPr>
      <w:r>
        <w:rPr>
          <w:rFonts w:cs="Arial"/>
          <w:b/>
          <w:bCs/>
          <w:szCs w:val="32"/>
        </w:rPr>
        <w:t>2020</w:t>
      </w:r>
    </w:p>
    <w:p w14:paraId="4C351974" w14:textId="77777777" w:rsidR="00ED18FA" w:rsidRDefault="00ED18FA" w:rsidP="00ED18FA">
      <w:pPr>
        <w:rPr>
          <w:rFonts w:cs="Arial"/>
          <w:b/>
          <w:bCs/>
          <w:szCs w:val="32"/>
        </w:rPr>
      </w:pPr>
    </w:p>
    <w:p w14:paraId="4C351975" w14:textId="72BC1FF8" w:rsidR="00FD58E2" w:rsidRDefault="00F012C7" w:rsidP="007A2FDB">
      <w:pPr>
        <w:pStyle w:val="Capa-FolhaDeRosto"/>
      </w:pPr>
      <w:r>
        <w:t>josé caetano faganello</w:t>
      </w:r>
    </w:p>
    <w:p w14:paraId="36235B2A" w14:textId="57FFD937" w:rsidR="00F012C7" w:rsidRPr="007A2FDB" w:rsidRDefault="00F012C7" w:rsidP="007A2FDB">
      <w:pPr>
        <w:pStyle w:val="Capa-FolhaDeRosto"/>
      </w:pPr>
      <w:r>
        <w:t>rodrigo alexandre albuquerque</w:t>
      </w:r>
    </w:p>
    <w:p w14:paraId="4C351976" w14:textId="77777777" w:rsidR="003143CB" w:rsidRPr="007A2FDB" w:rsidRDefault="003143CB" w:rsidP="007A2FDB">
      <w:pPr>
        <w:pStyle w:val="Capa-FolhaDeRosto"/>
      </w:pPr>
    </w:p>
    <w:p w14:paraId="4C351977" w14:textId="77777777" w:rsidR="00FD58E2" w:rsidRPr="007A2FDB" w:rsidRDefault="00FD58E2" w:rsidP="007A2FDB">
      <w:pPr>
        <w:pStyle w:val="Capa-FolhaDeRosto"/>
      </w:pPr>
    </w:p>
    <w:p w14:paraId="4C351978" w14:textId="00EDD245" w:rsidR="00FD58E2" w:rsidRPr="007A2FDB" w:rsidRDefault="00F012C7" w:rsidP="007A2FDB">
      <w:pPr>
        <w:pStyle w:val="Capa-FolhaDeRosto"/>
      </w:pPr>
      <w:r>
        <w:t>sistema de constrole de condomínio</w:t>
      </w:r>
    </w:p>
    <w:p w14:paraId="4C351979" w14:textId="77777777" w:rsidR="00FD58E2" w:rsidRPr="007A2FDB" w:rsidRDefault="00FD58E2" w:rsidP="007A2FDB">
      <w:pPr>
        <w:pStyle w:val="Capa-FolhaDeRosto"/>
      </w:pPr>
    </w:p>
    <w:p w14:paraId="4C35197A" w14:textId="77777777" w:rsidR="005E7C21" w:rsidRDefault="005E7C21" w:rsidP="003143CB">
      <w:pPr>
        <w:pStyle w:val="Capa-FolhaDeRosto"/>
      </w:pPr>
    </w:p>
    <w:p w14:paraId="4C35197B" w14:textId="77777777" w:rsidR="006E28A8" w:rsidRPr="007A2FDB" w:rsidRDefault="00ED18FA" w:rsidP="007A2FDB">
      <w:pPr>
        <w:pStyle w:val="CF-NaturezadoTrabalho-Orientador"/>
      </w:pPr>
      <w:r>
        <w:rPr>
          <w:rFonts w:cs="Arial"/>
          <w:sz w:val="20"/>
          <w:szCs w:val="20"/>
        </w:rPr>
        <w:t>Trabalho de Conclusão de Curso apresentado ao Curso de Graduação em Bacharelado de Sistemas de Informação da Faculdade de Ciências Sociais e Aplicadas do Paraná, como requisito parcial à obtenção de Bacharel em Sistemas de Informação.</w:t>
      </w:r>
      <w:r w:rsidR="006E28A8" w:rsidRPr="007A2FDB">
        <w:t xml:space="preserve"> </w:t>
      </w:r>
    </w:p>
    <w:p w14:paraId="4C35197C" w14:textId="77777777" w:rsidR="00FD58E2" w:rsidRDefault="00FD58E2" w:rsidP="005E7C21">
      <w:pPr>
        <w:pStyle w:val="FolhaAprov-NaturezaTrabalho"/>
      </w:pPr>
    </w:p>
    <w:p w14:paraId="4C35197D" w14:textId="77777777" w:rsidR="00D22D5C" w:rsidRDefault="00D22D5C" w:rsidP="005E7C21">
      <w:pPr>
        <w:pStyle w:val="FolhaAprov-NaturezaTrabalho"/>
      </w:pPr>
    </w:p>
    <w:p w14:paraId="4C35197E" w14:textId="77777777" w:rsidR="00D22D5C" w:rsidRPr="007A2FDB" w:rsidRDefault="00D22D5C" w:rsidP="007A2FDB">
      <w:pPr>
        <w:pStyle w:val="Capa-FolhaDeRosto"/>
      </w:pPr>
      <w:bookmarkStart w:id="20" w:name="_Toc257729044"/>
      <w:bookmarkStart w:id="21" w:name="_Toc257729432"/>
      <w:bookmarkStart w:id="22" w:name="_Toc257729469"/>
      <w:bookmarkStart w:id="23" w:name="_Toc266864369"/>
      <w:bookmarkStart w:id="24" w:name="_Toc266865611"/>
      <w:r w:rsidRPr="007A2FDB">
        <w:t>Comissão examinadora</w:t>
      </w:r>
      <w:bookmarkEnd w:id="20"/>
      <w:bookmarkEnd w:id="21"/>
      <w:bookmarkEnd w:id="22"/>
      <w:bookmarkEnd w:id="23"/>
      <w:bookmarkEnd w:id="24"/>
    </w:p>
    <w:p w14:paraId="4C35197F" w14:textId="77777777" w:rsidR="00D22D5C" w:rsidRDefault="00D22D5C" w:rsidP="00D22D5C">
      <w:pPr>
        <w:pStyle w:val="FolhaAprov-BancaExaminadora"/>
      </w:pPr>
    </w:p>
    <w:p w14:paraId="4C351980" w14:textId="77777777" w:rsidR="00D22D5C" w:rsidRPr="0065275F" w:rsidRDefault="00D22D5C" w:rsidP="0065275F">
      <w:pPr>
        <w:pStyle w:val="FolhaAprov-BancaExaminadora"/>
      </w:pPr>
    </w:p>
    <w:p w14:paraId="4C351981" w14:textId="77777777" w:rsidR="00D22D5C" w:rsidRPr="007A2FDB" w:rsidRDefault="00D22D5C" w:rsidP="007A2FDB">
      <w:pPr>
        <w:pStyle w:val="FolhaAprov-BancaExaminadora"/>
      </w:pPr>
      <w:r w:rsidRPr="007A2FDB">
        <w:t>_____________________________________</w:t>
      </w:r>
    </w:p>
    <w:p w14:paraId="708F914E" w14:textId="77777777" w:rsidR="00F012C7" w:rsidRDefault="00F012C7" w:rsidP="007A2FDB">
      <w:pPr>
        <w:pStyle w:val="FolhaAprov-BancaExaminadora"/>
      </w:pPr>
      <w:r>
        <w:t xml:space="preserve">Professor </w:t>
      </w:r>
      <w:proofErr w:type="spellStart"/>
      <w:r>
        <w:t>M.Sc</w:t>
      </w:r>
      <w:proofErr w:type="spellEnd"/>
      <w:r>
        <w:t xml:space="preserve">. Ricardo </w:t>
      </w:r>
      <w:proofErr w:type="spellStart"/>
      <w:r>
        <w:t>Massao</w:t>
      </w:r>
      <w:proofErr w:type="spellEnd"/>
      <w:r>
        <w:t xml:space="preserve"> </w:t>
      </w:r>
      <w:proofErr w:type="spellStart"/>
      <w:r>
        <w:t>Kagami</w:t>
      </w:r>
      <w:proofErr w:type="spellEnd"/>
      <w:r>
        <w:t xml:space="preserve"> (Orientador)</w:t>
      </w:r>
    </w:p>
    <w:p w14:paraId="4C351984" w14:textId="28AC2EE3" w:rsidR="0065275F" w:rsidRPr="007A2FDB" w:rsidRDefault="00F012C7" w:rsidP="007A2FDB">
      <w:pPr>
        <w:pStyle w:val="FolhaAprov-BancaExaminadora"/>
      </w:pPr>
      <w:r>
        <w:t xml:space="preserve"> Faculdade de Ciências Sociais e Aplicadas do Paraná</w:t>
      </w:r>
    </w:p>
    <w:p w14:paraId="4C351985" w14:textId="77777777" w:rsidR="0065275F" w:rsidRPr="007A2FDB" w:rsidRDefault="0065275F" w:rsidP="007A2FDB">
      <w:pPr>
        <w:pStyle w:val="FolhaAprov-BancaExaminadora"/>
      </w:pPr>
    </w:p>
    <w:p w14:paraId="4C351986" w14:textId="77777777" w:rsidR="0065275F" w:rsidRPr="007A2FDB" w:rsidRDefault="0065275F" w:rsidP="007A2FDB">
      <w:pPr>
        <w:pStyle w:val="FolhaAprov-BancaExaminadora"/>
      </w:pPr>
      <w:r w:rsidRPr="007A2FDB">
        <w:t>_____________________________________</w:t>
      </w:r>
    </w:p>
    <w:p w14:paraId="4C351987" w14:textId="77777777" w:rsidR="0065275F" w:rsidRPr="007A2FDB" w:rsidRDefault="0065275F" w:rsidP="007A2FDB">
      <w:pPr>
        <w:pStyle w:val="FolhaAprov-BancaExaminadora"/>
      </w:pPr>
      <w:bookmarkStart w:id="25" w:name="_Toc257729046"/>
      <w:bookmarkStart w:id="26" w:name="_Toc257729434"/>
      <w:bookmarkStart w:id="27" w:name="_Toc257729471"/>
      <w:bookmarkStart w:id="28" w:name="_Toc266864371"/>
      <w:bookmarkStart w:id="29" w:name="_Toc266865613"/>
      <w:r w:rsidRPr="007A2FDB">
        <w:t>Professor 2</w:t>
      </w:r>
      <w:bookmarkEnd w:id="25"/>
      <w:bookmarkEnd w:id="26"/>
      <w:bookmarkEnd w:id="27"/>
      <w:bookmarkEnd w:id="28"/>
      <w:bookmarkEnd w:id="29"/>
      <w:r w:rsidR="006E28A8" w:rsidRPr="007A2FDB">
        <w:t xml:space="preserve"> (Titulação e nome completo)</w:t>
      </w:r>
    </w:p>
    <w:p w14:paraId="4C351988" w14:textId="77777777" w:rsidR="0065275F" w:rsidRPr="007A2FDB" w:rsidRDefault="0065275F" w:rsidP="007A2FDB">
      <w:pPr>
        <w:pStyle w:val="FolhaAprov-BancaExaminadora"/>
      </w:pPr>
      <w:r w:rsidRPr="007A2FDB">
        <w:t>Instituição 2</w:t>
      </w:r>
    </w:p>
    <w:p w14:paraId="4C351989" w14:textId="77777777" w:rsidR="0065275F" w:rsidRPr="007A2FDB" w:rsidRDefault="0065275F" w:rsidP="007A2FDB">
      <w:pPr>
        <w:pStyle w:val="FolhaAprov-BancaExaminadora"/>
      </w:pPr>
    </w:p>
    <w:p w14:paraId="4C35198A" w14:textId="77777777" w:rsidR="0065275F" w:rsidRPr="007A2FDB" w:rsidRDefault="0065275F" w:rsidP="007A2FDB">
      <w:pPr>
        <w:pStyle w:val="FolhaAprov-BancaExaminadora"/>
      </w:pPr>
    </w:p>
    <w:p w14:paraId="4C35198B" w14:textId="77777777" w:rsidR="0065275F" w:rsidRPr="007A2FDB" w:rsidRDefault="0065275F" w:rsidP="007A2FDB">
      <w:pPr>
        <w:pStyle w:val="FolhaAprov-BancaExaminadora"/>
      </w:pPr>
      <w:r w:rsidRPr="007A2FDB">
        <w:t>_____________________________________</w:t>
      </w:r>
    </w:p>
    <w:p w14:paraId="4C35198C" w14:textId="77777777" w:rsidR="0065275F" w:rsidRPr="007A2FDB" w:rsidRDefault="0065275F" w:rsidP="007A2FDB">
      <w:pPr>
        <w:pStyle w:val="FolhaAprov-BancaExaminadora"/>
      </w:pPr>
      <w:bookmarkStart w:id="30" w:name="_Toc257729047"/>
      <w:bookmarkStart w:id="31" w:name="_Toc257729435"/>
      <w:bookmarkStart w:id="32" w:name="_Toc257729472"/>
      <w:bookmarkStart w:id="33" w:name="_Toc266864372"/>
      <w:bookmarkStart w:id="34" w:name="_Toc266865614"/>
      <w:r w:rsidRPr="007A2FDB">
        <w:t>Professor 3</w:t>
      </w:r>
      <w:bookmarkEnd w:id="30"/>
      <w:bookmarkEnd w:id="31"/>
      <w:bookmarkEnd w:id="32"/>
      <w:bookmarkEnd w:id="33"/>
      <w:bookmarkEnd w:id="34"/>
      <w:r w:rsidR="006E28A8" w:rsidRPr="007A2FDB">
        <w:t xml:space="preserve"> (Titulação e nome completo)</w:t>
      </w:r>
    </w:p>
    <w:p w14:paraId="4C35198D" w14:textId="77777777" w:rsidR="0065275F" w:rsidRPr="007A2FDB" w:rsidRDefault="0065275F" w:rsidP="007A2FDB">
      <w:pPr>
        <w:pStyle w:val="FolhaAprov-BancaExaminadora"/>
      </w:pPr>
      <w:r w:rsidRPr="007A2FDB">
        <w:t>Instituição 3</w:t>
      </w:r>
    </w:p>
    <w:p w14:paraId="4C35198E" w14:textId="77777777" w:rsidR="0065275F" w:rsidRPr="007A2FDB" w:rsidRDefault="0065275F" w:rsidP="007A2FDB">
      <w:pPr>
        <w:pStyle w:val="FolhaAprov-BancaExaminadora"/>
      </w:pPr>
    </w:p>
    <w:p w14:paraId="4C35198F" w14:textId="77777777" w:rsidR="0065275F" w:rsidRPr="007A2FDB" w:rsidRDefault="0065275F" w:rsidP="007A2FDB">
      <w:pPr>
        <w:pStyle w:val="FolhaAprov-BancaExaminadora"/>
      </w:pPr>
    </w:p>
    <w:p w14:paraId="4C351990" w14:textId="77777777" w:rsidR="0065275F" w:rsidRPr="007A2FDB" w:rsidRDefault="0065275F" w:rsidP="007A2FDB">
      <w:pPr>
        <w:pStyle w:val="FolhaAprov-BancaExaminadora"/>
      </w:pPr>
    </w:p>
    <w:p w14:paraId="4C351992" w14:textId="77777777" w:rsidR="0065275F" w:rsidRPr="007A2FDB" w:rsidRDefault="0065275F" w:rsidP="0008438A">
      <w:pPr>
        <w:pStyle w:val="FolhaAprov-BancaExaminadora"/>
        <w:jc w:val="both"/>
      </w:pPr>
    </w:p>
    <w:p w14:paraId="4C351993" w14:textId="77777777" w:rsidR="00560122" w:rsidRDefault="0065275F" w:rsidP="007A2FDB">
      <w:pPr>
        <w:pStyle w:val="FolhaAprov-BancaExaminadora"/>
      </w:pPr>
      <w:bookmarkStart w:id="35" w:name="_Toc257729048"/>
      <w:bookmarkStart w:id="36" w:name="_Toc257729436"/>
      <w:bookmarkStart w:id="37" w:name="_Toc257729473"/>
      <w:bookmarkStart w:id="38" w:name="_Toc266864373"/>
      <w:bookmarkStart w:id="39" w:name="_Toc266865615"/>
      <w:r w:rsidRPr="007A2FDB">
        <w:t>C</w:t>
      </w:r>
      <w:r w:rsidR="00ED18FA">
        <w:t>uritiba</w:t>
      </w:r>
      <w:r w:rsidRPr="007A2FDB">
        <w:t xml:space="preserve">, ____ de ________ </w:t>
      </w:r>
      <w:proofErr w:type="spellStart"/>
      <w:r w:rsidRPr="007A2FDB">
        <w:t>de</w:t>
      </w:r>
      <w:proofErr w:type="spellEnd"/>
      <w:r w:rsidRPr="007A2FDB">
        <w:t xml:space="preserve"> 20</w:t>
      </w:r>
      <w:r w:rsidR="00ED18FA">
        <w:t>20</w:t>
      </w:r>
      <w:r w:rsidRPr="007A2FDB">
        <w:t>.</w:t>
      </w:r>
      <w:bookmarkEnd w:id="35"/>
      <w:bookmarkEnd w:id="36"/>
      <w:bookmarkEnd w:id="37"/>
      <w:bookmarkEnd w:id="38"/>
      <w:bookmarkEnd w:id="39"/>
      <w:r>
        <w:t xml:space="preserve"> </w:t>
      </w:r>
      <w:r w:rsidR="00560122">
        <w:br w:type="page"/>
      </w:r>
    </w:p>
    <w:p w14:paraId="4C3519DB" w14:textId="5407315B" w:rsidR="009B72FB" w:rsidRDefault="00DF416F" w:rsidP="000476AE">
      <w:pPr>
        <w:pStyle w:val="TtuloPr-textual"/>
      </w:pPr>
      <w:bookmarkStart w:id="40" w:name="_Toc257729050"/>
      <w:bookmarkStart w:id="41" w:name="_Toc257729438"/>
      <w:bookmarkStart w:id="42" w:name="_Toc257729475"/>
      <w:bookmarkStart w:id="43" w:name="_Toc266864375"/>
      <w:bookmarkStart w:id="44" w:name="_Toc266865617"/>
      <w:r>
        <w:lastRenderedPageBreak/>
        <w:t>r</w:t>
      </w:r>
      <w:r w:rsidR="00B878CF">
        <w:t>esumo</w:t>
      </w:r>
      <w:bookmarkEnd w:id="40"/>
      <w:bookmarkEnd w:id="41"/>
      <w:bookmarkEnd w:id="42"/>
      <w:bookmarkEnd w:id="43"/>
      <w:bookmarkEnd w:id="44"/>
    </w:p>
    <w:p w14:paraId="3806D25A" w14:textId="2B75A96A" w:rsidR="0008438A" w:rsidRPr="0075794C" w:rsidRDefault="0008438A" w:rsidP="0008438A">
      <w:pPr>
        <w:pStyle w:val="Corpodetexto"/>
        <w:spacing w:before="92" w:line="242" w:lineRule="auto"/>
        <w:ind w:right="-1"/>
        <w:jc w:val="both"/>
      </w:pPr>
      <w:r>
        <w:t>Este trabalho</w:t>
      </w:r>
      <w:r w:rsidRPr="0075794C">
        <w:t xml:space="preserve"> apresenta</w:t>
      </w:r>
      <w:r>
        <w:t xml:space="preserve"> o projeto de desenvolvimento d</w:t>
      </w:r>
      <w:r w:rsidRPr="0075794C">
        <w:t>o Si</w:t>
      </w:r>
      <w:r>
        <w:t>stema de Controle de Condomínio. Trata-se de um sistema web que conteve todas as ferramentas básicas necessárias para a</w:t>
      </w:r>
      <w:r w:rsidRPr="0075794C">
        <w:t xml:space="preserve"> gestão de operações financeiras e organizacionais </w:t>
      </w:r>
      <w:r>
        <w:t>desempenhadas pelo s</w:t>
      </w:r>
      <w:r w:rsidR="00E56B88">
        <w:t>í</w:t>
      </w:r>
      <w:r>
        <w:t>ndico d</w:t>
      </w:r>
      <w:r w:rsidRPr="0075794C">
        <w:t xml:space="preserve">o condomínio, </w:t>
      </w:r>
      <w:r>
        <w:t>pode-se utilizar este sistema</w:t>
      </w:r>
      <w:r w:rsidRPr="0075794C">
        <w:t xml:space="preserve"> para </w:t>
      </w:r>
      <w:r>
        <w:t xml:space="preserve">o uso de </w:t>
      </w:r>
      <w:r w:rsidRPr="0075794C">
        <w:t>outros</w:t>
      </w:r>
      <w:r>
        <w:t xml:space="preserve"> síndicos de</w:t>
      </w:r>
      <w:r w:rsidRPr="0075794C">
        <w:t xml:space="preserve"> condomínios de pequeno porte </w:t>
      </w:r>
      <w:r>
        <w:t>desde que o</w:t>
      </w:r>
      <w:r w:rsidRPr="0075794C">
        <w:t xml:space="preserve"> modelo de funcionamento </w:t>
      </w:r>
      <w:r>
        <w:t xml:space="preserve">seja </w:t>
      </w:r>
      <w:r w:rsidRPr="0075794C">
        <w:t>semelhante</w:t>
      </w:r>
      <w:r>
        <w:t xml:space="preserve"> ao desse</w:t>
      </w:r>
      <w:r w:rsidRPr="0075794C">
        <w:t>. O Sistema de Controle de Condomínio</w:t>
      </w:r>
      <w:r>
        <w:t xml:space="preserve"> permitiu-o</w:t>
      </w:r>
      <w:r w:rsidRPr="0075794C">
        <w:t xml:space="preserve"> </w:t>
      </w:r>
      <w:r>
        <w:t>ao s</w:t>
      </w:r>
      <w:r w:rsidR="00E56B88">
        <w:t>í</w:t>
      </w:r>
      <w:r>
        <w:t xml:space="preserve">ndico </w:t>
      </w:r>
      <w:r w:rsidRPr="0075794C">
        <w:t>de maneira simplificada realizar todas as</w:t>
      </w:r>
      <w:r>
        <w:t xml:space="preserve"> tarefas básicas </w:t>
      </w:r>
      <w:r w:rsidRPr="0075794C">
        <w:t>administrativas e informativas nec</w:t>
      </w:r>
      <w:r>
        <w:t xml:space="preserve">essárias para manutenção </w:t>
      </w:r>
      <w:r w:rsidRPr="0075794C">
        <w:t>do condomínio e de seus recursos.</w:t>
      </w:r>
    </w:p>
    <w:p w14:paraId="0BDF8B35" w14:textId="77777777" w:rsidR="0008438A" w:rsidRDefault="0008438A" w:rsidP="007E2C84">
      <w:pPr>
        <w:pStyle w:val="Resumo-Texto"/>
      </w:pPr>
    </w:p>
    <w:p w14:paraId="1690472A" w14:textId="77777777" w:rsidR="0008438A" w:rsidRDefault="0008438A" w:rsidP="007E2C84">
      <w:pPr>
        <w:pStyle w:val="Resumo-Texto"/>
      </w:pPr>
    </w:p>
    <w:p w14:paraId="4C3519DD" w14:textId="77777777" w:rsidR="005A266C" w:rsidRPr="005A266C" w:rsidRDefault="005A266C" w:rsidP="00262370"/>
    <w:p w14:paraId="5F02BCEF" w14:textId="77777777" w:rsidR="0008438A" w:rsidRPr="0075794C" w:rsidRDefault="00AB79D4" w:rsidP="00F45140">
      <w:pPr>
        <w:pStyle w:val="Corpodetexto"/>
        <w:spacing w:line="242" w:lineRule="auto"/>
        <w:ind w:right="-1"/>
      </w:pPr>
      <w:bookmarkStart w:id="45" w:name="_Toc257729051"/>
      <w:bookmarkStart w:id="46" w:name="_Toc257729439"/>
      <w:bookmarkStart w:id="47" w:name="_Toc257729476"/>
      <w:bookmarkStart w:id="48" w:name="_Toc266864376"/>
      <w:bookmarkStart w:id="49" w:name="_Toc266865618"/>
      <w:r w:rsidRPr="007C7565">
        <w:rPr>
          <w:b/>
        </w:rPr>
        <w:t>Palavras-chave</w:t>
      </w:r>
      <w:r w:rsidRPr="007C7565">
        <w:t xml:space="preserve">: </w:t>
      </w:r>
      <w:bookmarkEnd w:id="45"/>
      <w:bookmarkEnd w:id="46"/>
      <w:bookmarkEnd w:id="47"/>
      <w:bookmarkEnd w:id="48"/>
      <w:bookmarkEnd w:id="49"/>
      <w:r w:rsidR="0008438A" w:rsidRPr="0075794C">
        <w:t>Gestão de Condomínio, Sistema de Condomínio, Gerenciamento de Condomínio.</w:t>
      </w:r>
    </w:p>
    <w:p w14:paraId="4C3519DF" w14:textId="07170B6C" w:rsidR="00587F67" w:rsidRDefault="00587F67" w:rsidP="00B878CF">
      <w:pPr>
        <w:pStyle w:val="Resumo-Texto"/>
      </w:pPr>
    </w:p>
    <w:p w14:paraId="4C3519E0" w14:textId="77777777" w:rsidR="00587F67" w:rsidRDefault="00587F67" w:rsidP="00B878CF">
      <w:pPr>
        <w:pStyle w:val="Resumo-Texto"/>
      </w:pPr>
    </w:p>
    <w:p w14:paraId="4C3519E1" w14:textId="11CE9545" w:rsidR="00587F67" w:rsidRDefault="00587F67" w:rsidP="00F87084">
      <w:pPr>
        <w:pStyle w:val="TtuloPr-textual"/>
      </w:pPr>
      <w:r>
        <w:br w:type="page"/>
      </w:r>
      <w:bookmarkStart w:id="50" w:name="_Toc257729052"/>
      <w:bookmarkStart w:id="51" w:name="_Toc257729440"/>
      <w:bookmarkStart w:id="52" w:name="_Toc257729477"/>
      <w:r w:rsidR="00BE02B3" w:rsidRPr="00BE02B3">
        <w:lastRenderedPageBreak/>
        <w:t>ABSTRACT</w:t>
      </w:r>
      <w:bookmarkEnd w:id="50"/>
      <w:bookmarkEnd w:id="51"/>
      <w:bookmarkEnd w:id="52"/>
    </w:p>
    <w:p w14:paraId="3D413A3B" w14:textId="0A63ABD3" w:rsidR="00AE0A36" w:rsidRDefault="00AE0A36" w:rsidP="00AE0A36">
      <w:pPr>
        <w:pStyle w:val="Texto"/>
      </w:pPr>
    </w:p>
    <w:p w14:paraId="4C3519E2" w14:textId="5BF1173B" w:rsidR="00587F67" w:rsidRPr="00AE0A36" w:rsidRDefault="00AE0A36" w:rsidP="00AE0A36">
      <w:pPr>
        <w:pStyle w:val="Corpodetexto"/>
        <w:spacing w:before="92" w:line="242" w:lineRule="auto"/>
        <w:ind w:right="-1"/>
        <w:jc w:val="both"/>
      </w:pPr>
      <w:r>
        <w:t xml:space="preserve">The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presents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Condominium</w:t>
      </w:r>
      <w:proofErr w:type="spellEnd"/>
      <w:r>
        <w:t xml:space="preserve"> Management System,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 as a management tool for financial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organizational</w:t>
      </w:r>
      <w:proofErr w:type="spellEnd"/>
      <w:r>
        <w:t xml:space="preserve"> </w:t>
      </w:r>
      <w:proofErr w:type="spellStart"/>
      <w:r>
        <w:t>operations</w:t>
      </w:r>
      <w:proofErr w:type="spellEnd"/>
      <w:r>
        <w:t xml:space="preserve"> for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condominium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for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condominiums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similar </w:t>
      </w:r>
      <w:proofErr w:type="spellStart"/>
      <w:r>
        <w:t>operating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. The </w:t>
      </w:r>
      <w:proofErr w:type="spellStart"/>
      <w:r>
        <w:t>Condominium</w:t>
      </w:r>
      <w:proofErr w:type="spellEnd"/>
      <w:r>
        <w:t xml:space="preserve"> Management System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in a </w:t>
      </w:r>
      <w:proofErr w:type="spellStart"/>
      <w:r>
        <w:t>simplified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perform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administrative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informational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for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maintenance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condominium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its</w:t>
      </w:r>
      <w:r>
        <w:rPr>
          <w:spacing w:val="15"/>
        </w:rPr>
        <w:t xml:space="preserve"> </w:t>
      </w:r>
      <w:proofErr w:type="spellStart"/>
      <w:r>
        <w:t>resources</w:t>
      </w:r>
      <w:proofErr w:type="spellEnd"/>
      <w:r>
        <w:t>.</w:t>
      </w:r>
    </w:p>
    <w:p w14:paraId="4C3519E3" w14:textId="77777777" w:rsidR="00587F67" w:rsidRPr="00627151" w:rsidRDefault="00587F67" w:rsidP="00262370">
      <w:pPr>
        <w:rPr>
          <w:lang w:val="en-US"/>
        </w:rPr>
      </w:pPr>
    </w:p>
    <w:p w14:paraId="4C3519E4" w14:textId="382AD83B" w:rsidR="00587F67" w:rsidRDefault="00587F67" w:rsidP="007E2C84">
      <w:pPr>
        <w:pStyle w:val="Corpodetexto2"/>
      </w:pPr>
      <w:bookmarkStart w:id="53" w:name="_Toc257729053"/>
      <w:bookmarkStart w:id="54" w:name="_Toc257729441"/>
      <w:bookmarkStart w:id="55" w:name="_Toc257729478"/>
      <w:bookmarkStart w:id="56" w:name="_Toc266864377"/>
      <w:bookmarkStart w:id="57" w:name="_Toc266865619"/>
      <w:proofErr w:type="spellStart"/>
      <w:r>
        <w:rPr>
          <w:b/>
        </w:rPr>
        <w:t>Key-words</w:t>
      </w:r>
      <w:proofErr w:type="spellEnd"/>
      <w:r w:rsidRPr="00AB79D4">
        <w:rPr>
          <w:b/>
        </w:rPr>
        <w:t>:</w:t>
      </w:r>
      <w:bookmarkEnd w:id="53"/>
      <w:bookmarkEnd w:id="54"/>
      <w:bookmarkEnd w:id="55"/>
      <w:bookmarkEnd w:id="56"/>
      <w:bookmarkEnd w:id="57"/>
      <w:r w:rsidR="00AE0A36">
        <w:rPr>
          <w:b/>
        </w:rPr>
        <w:t xml:space="preserve"> </w:t>
      </w:r>
      <w:proofErr w:type="spellStart"/>
      <w:r w:rsidR="00AE0A36">
        <w:t>Condominium</w:t>
      </w:r>
      <w:proofErr w:type="spellEnd"/>
      <w:r w:rsidR="00AE0A36">
        <w:t xml:space="preserve"> Management, </w:t>
      </w:r>
      <w:proofErr w:type="spellStart"/>
      <w:r w:rsidR="00AE0A36">
        <w:t>Condominium</w:t>
      </w:r>
      <w:proofErr w:type="spellEnd"/>
      <w:r w:rsidR="00AE0A36">
        <w:t xml:space="preserve"> System, </w:t>
      </w:r>
      <w:proofErr w:type="spellStart"/>
      <w:r w:rsidR="00AE0A36">
        <w:t>Condominium</w:t>
      </w:r>
      <w:proofErr w:type="spellEnd"/>
      <w:r w:rsidR="00AE0A36">
        <w:t xml:space="preserve"> Management</w:t>
      </w:r>
    </w:p>
    <w:p w14:paraId="4C3519E5" w14:textId="77777777" w:rsidR="00587F67" w:rsidRDefault="00587F67" w:rsidP="00587F67">
      <w:pPr>
        <w:pStyle w:val="Resumo-Texto"/>
      </w:pPr>
    </w:p>
    <w:p w14:paraId="4C3519E6" w14:textId="77777777" w:rsidR="00587F67" w:rsidRDefault="00587F67" w:rsidP="00587F67">
      <w:pPr>
        <w:pStyle w:val="Resumo-Texto"/>
      </w:pPr>
    </w:p>
    <w:p w14:paraId="30F5D021" w14:textId="77777777" w:rsidR="00962723" w:rsidRDefault="008D6B19" w:rsidP="003E4FA0">
      <w:pPr>
        <w:pStyle w:val="TtuloPr-textual"/>
        <w:rPr>
          <w:noProof/>
        </w:rPr>
      </w:pPr>
      <w:r>
        <w:br w:type="page"/>
      </w:r>
      <w:bookmarkStart w:id="58" w:name="_Toc257729054"/>
      <w:bookmarkStart w:id="59" w:name="_Toc257729442"/>
      <w:bookmarkStart w:id="60" w:name="_Toc257729479"/>
      <w:bookmarkStart w:id="61" w:name="_Toc266864378"/>
      <w:bookmarkStart w:id="62" w:name="_Toc266865620"/>
      <w:r w:rsidR="006528FF">
        <w:lastRenderedPageBreak/>
        <w:t xml:space="preserve">Lista de </w:t>
      </w:r>
      <w:bookmarkEnd w:id="58"/>
      <w:bookmarkEnd w:id="59"/>
      <w:bookmarkEnd w:id="60"/>
      <w:bookmarkEnd w:id="61"/>
      <w:bookmarkEnd w:id="62"/>
      <w:r w:rsidR="00326018">
        <w:t>Figuras</w:t>
      </w:r>
      <w:r w:rsidR="003E4FA0">
        <w:fldChar w:fldCharType="begin"/>
      </w:r>
      <w:r w:rsidR="003E4FA0" w:rsidRPr="00326018">
        <w:instrText xml:space="preserve"> TOC \h \z \t "Legenda" \c </w:instrText>
      </w:r>
      <w:r w:rsidR="003E4FA0">
        <w:fldChar w:fldCharType="separate"/>
      </w:r>
    </w:p>
    <w:p w14:paraId="613E554F" w14:textId="376999FA" w:rsidR="00962723" w:rsidRDefault="00B5763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864339" w:history="1">
        <w:r w:rsidR="00962723" w:rsidRPr="00AA3AFF">
          <w:rPr>
            <w:rStyle w:val="Hyperlink"/>
            <w:noProof/>
          </w:rPr>
          <w:t xml:space="preserve">Figura 1 – </w:t>
        </w:r>
        <w:r w:rsidR="004773F5">
          <w:t>Exemplo de Sprint no Trello</w:t>
        </w:r>
        <w:r w:rsidR="00962723">
          <w:rPr>
            <w:noProof/>
            <w:webHidden/>
          </w:rPr>
          <w:tab/>
        </w:r>
        <w:r w:rsidR="002945EC">
          <w:rPr>
            <w:noProof/>
            <w:webHidden/>
          </w:rPr>
          <w:t>17</w:t>
        </w:r>
      </w:hyperlink>
    </w:p>
    <w:p w14:paraId="2F5B90F1" w14:textId="4D64807B" w:rsidR="00962723" w:rsidRDefault="00B5763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864340" w:history="1">
        <w:r w:rsidR="00962723" w:rsidRPr="00AA3AFF">
          <w:rPr>
            <w:rStyle w:val="Hyperlink"/>
            <w:noProof/>
          </w:rPr>
          <w:t xml:space="preserve">Figura 2 </w:t>
        </w:r>
        <w:r w:rsidR="004773F5" w:rsidRPr="004773F5">
          <w:rPr>
            <w:rStyle w:val="Hyperlink"/>
            <w:noProof/>
          </w:rPr>
          <w:t>–</w:t>
        </w:r>
        <w:r w:rsidR="004773F5">
          <w:rPr>
            <w:rStyle w:val="Hyperlink"/>
            <w:noProof/>
          </w:rPr>
          <w:t xml:space="preserve"> </w:t>
        </w:r>
        <w:r w:rsidR="00962723" w:rsidRPr="00AA3AFF">
          <w:rPr>
            <w:rStyle w:val="Hyperlink"/>
            <w:noProof/>
          </w:rPr>
          <w:t>Cronograma das atividades do 1º Semestre</w:t>
        </w:r>
        <w:r w:rsidR="00962723">
          <w:rPr>
            <w:noProof/>
            <w:webHidden/>
          </w:rPr>
          <w:tab/>
        </w:r>
        <w:r w:rsidR="00962723">
          <w:rPr>
            <w:noProof/>
            <w:webHidden/>
          </w:rPr>
          <w:fldChar w:fldCharType="begin"/>
        </w:r>
        <w:r w:rsidR="00962723">
          <w:rPr>
            <w:noProof/>
            <w:webHidden/>
          </w:rPr>
          <w:instrText xml:space="preserve"> PAGEREF _Toc39864340 \h </w:instrText>
        </w:r>
        <w:r w:rsidR="00962723">
          <w:rPr>
            <w:noProof/>
            <w:webHidden/>
          </w:rPr>
        </w:r>
        <w:r w:rsidR="00962723">
          <w:rPr>
            <w:noProof/>
            <w:webHidden/>
          </w:rPr>
          <w:fldChar w:fldCharType="separate"/>
        </w:r>
        <w:r w:rsidR="00962723">
          <w:rPr>
            <w:noProof/>
            <w:webHidden/>
          </w:rPr>
          <w:t>27</w:t>
        </w:r>
        <w:r w:rsidR="00962723">
          <w:rPr>
            <w:noProof/>
            <w:webHidden/>
          </w:rPr>
          <w:fldChar w:fldCharType="end"/>
        </w:r>
      </w:hyperlink>
    </w:p>
    <w:p w14:paraId="66D42DD6" w14:textId="23A1CB4C" w:rsidR="00962723" w:rsidRDefault="00B5763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864341" w:history="1">
        <w:r w:rsidR="00962723" w:rsidRPr="00AA3AFF">
          <w:rPr>
            <w:rStyle w:val="Hyperlink"/>
            <w:noProof/>
          </w:rPr>
          <w:t>Figura 3</w:t>
        </w:r>
        <w:r w:rsidR="004773F5">
          <w:rPr>
            <w:rStyle w:val="Hyperlink"/>
            <w:noProof/>
          </w:rPr>
          <w:t xml:space="preserve"> </w:t>
        </w:r>
        <w:r w:rsidR="00962723" w:rsidRPr="00AA3AFF">
          <w:rPr>
            <w:rStyle w:val="Hyperlink"/>
            <w:noProof/>
          </w:rPr>
          <w:t>– Título do gráfico</w:t>
        </w:r>
        <w:r w:rsidR="00962723">
          <w:rPr>
            <w:noProof/>
            <w:webHidden/>
          </w:rPr>
          <w:tab/>
        </w:r>
        <w:r w:rsidR="00962723">
          <w:rPr>
            <w:noProof/>
            <w:webHidden/>
          </w:rPr>
          <w:fldChar w:fldCharType="begin"/>
        </w:r>
        <w:r w:rsidR="00962723">
          <w:rPr>
            <w:noProof/>
            <w:webHidden/>
          </w:rPr>
          <w:instrText xml:space="preserve"> PAGEREF _Toc39864341 \h </w:instrText>
        </w:r>
        <w:r w:rsidR="00962723">
          <w:rPr>
            <w:noProof/>
            <w:webHidden/>
          </w:rPr>
        </w:r>
        <w:r w:rsidR="00962723">
          <w:rPr>
            <w:noProof/>
            <w:webHidden/>
          </w:rPr>
          <w:fldChar w:fldCharType="separate"/>
        </w:r>
        <w:r w:rsidR="00962723">
          <w:rPr>
            <w:noProof/>
            <w:webHidden/>
          </w:rPr>
          <w:t>28</w:t>
        </w:r>
        <w:r w:rsidR="00962723">
          <w:rPr>
            <w:noProof/>
            <w:webHidden/>
          </w:rPr>
          <w:fldChar w:fldCharType="end"/>
        </w:r>
      </w:hyperlink>
    </w:p>
    <w:p w14:paraId="4C3519EA" w14:textId="77777777" w:rsidR="006528FF" w:rsidRDefault="003E4FA0" w:rsidP="003E4FA0">
      <w:pPr>
        <w:pStyle w:val="Texto"/>
        <w:spacing w:line="240" w:lineRule="auto"/>
        <w:ind w:firstLine="0"/>
        <w:jc w:val="left"/>
      </w:pPr>
      <w:r>
        <w:fldChar w:fldCharType="end"/>
      </w:r>
    </w:p>
    <w:p w14:paraId="4C3519EB" w14:textId="77777777" w:rsidR="006528FF" w:rsidRDefault="00262370" w:rsidP="003E4FA0">
      <w:pPr>
        <w:pStyle w:val="TtuloPr-textual"/>
      </w:pPr>
      <w:r>
        <w:br w:type="page"/>
      </w:r>
      <w:bookmarkStart w:id="63" w:name="_Toc257729055"/>
      <w:bookmarkStart w:id="64" w:name="_Toc257729443"/>
      <w:bookmarkStart w:id="65" w:name="_Toc257729480"/>
      <w:bookmarkStart w:id="66" w:name="_Toc266864379"/>
      <w:bookmarkStart w:id="67" w:name="_Toc266865621"/>
      <w:r w:rsidR="006528FF">
        <w:lastRenderedPageBreak/>
        <w:t>Lista de Tabelas</w:t>
      </w:r>
      <w:bookmarkEnd w:id="63"/>
      <w:bookmarkEnd w:id="64"/>
      <w:bookmarkEnd w:id="65"/>
      <w:bookmarkEnd w:id="66"/>
      <w:bookmarkEnd w:id="67"/>
    </w:p>
    <w:p w14:paraId="4C3519EC" w14:textId="77777777" w:rsidR="003E4FA0" w:rsidRPr="005905A0" w:rsidRDefault="003E4FA0">
      <w:pPr>
        <w:pStyle w:val="ndicedeilustraes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r>
        <w:fldChar w:fldCharType="begin"/>
      </w:r>
      <w:r>
        <w:instrText xml:space="preserve"> TOC \f F \h \z \t "Legenda-Tabela" \c "Tabela" </w:instrText>
      </w:r>
      <w:r>
        <w:fldChar w:fldCharType="separate"/>
      </w:r>
      <w:hyperlink w:anchor="_Toc342051007" w:history="1">
        <w:r w:rsidRPr="00E91166">
          <w:rPr>
            <w:rStyle w:val="Hyperlink"/>
            <w:noProof/>
          </w:rPr>
          <w:t>Tabela 1 – Título da tabela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_Toc342051007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5F4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C3519ED" w14:textId="77777777" w:rsidR="006528FF" w:rsidRDefault="003E4FA0" w:rsidP="000476AE">
      <w:pPr>
        <w:pStyle w:val="TtuloPr-textual"/>
      </w:pPr>
      <w:r>
        <w:fldChar w:fldCharType="end"/>
      </w:r>
      <w:r w:rsidR="006528FF">
        <w:br w:type="page"/>
      </w:r>
      <w:bookmarkStart w:id="68" w:name="_Toc257729056"/>
      <w:bookmarkStart w:id="69" w:name="_Toc257729444"/>
      <w:bookmarkStart w:id="70" w:name="_Toc257729481"/>
      <w:bookmarkStart w:id="71" w:name="_Toc266865622"/>
      <w:r w:rsidR="006528FF">
        <w:lastRenderedPageBreak/>
        <w:t>Lista de abrevi</w:t>
      </w:r>
      <w:r w:rsidR="007A3534">
        <w:t>aturas e siglas</w:t>
      </w:r>
      <w:bookmarkEnd w:id="68"/>
      <w:bookmarkEnd w:id="69"/>
      <w:bookmarkEnd w:id="70"/>
      <w:bookmarkEnd w:id="71"/>
    </w:p>
    <w:tbl>
      <w:tblPr>
        <w:tblW w:w="0" w:type="auto"/>
        <w:tblLook w:val="01E0" w:firstRow="1" w:lastRow="1" w:firstColumn="1" w:lastColumn="1" w:noHBand="0" w:noVBand="0"/>
      </w:tblPr>
      <w:tblGrid>
        <w:gridCol w:w="1368"/>
        <w:gridCol w:w="7484"/>
      </w:tblGrid>
      <w:tr w:rsidR="004814B8" w14:paraId="4C3519F0" w14:textId="77777777">
        <w:tc>
          <w:tcPr>
            <w:tcW w:w="1368" w:type="dxa"/>
          </w:tcPr>
          <w:p w14:paraId="4C3519EE" w14:textId="77777777" w:rsidR="004814B8" w:rsidRDefault="004814B8" w:rsidP="00262370">
            <w:pPr>
              <w:jc w:val="both"/>
            </w:pPr>
            <w:r>
              <w:t>ABNT</w:t>
            </w:r>
          </w:p>
        </w:tc>
        <w:tc>
          <w:tcPr>
            <w:tcW w:w="7484" w:type="dxa"/>
          </w:tcPr>
          <w:p w14:paraId="4C3519EF" w14:textId="77777777" w:rsidR="004814B8" w:rsidRDefault="004814B8" w:rsidP="00262370">
            <w:pPr>
              <w:jc w:val="both"/>
            </w:pPr>
            <w:r>
              <w:t xml:space="preserve"> Associação Brasileira de Normas Técnicas</w:t>
            </w:r>
          </w:p>
        </w:tc>
      </w:tr>
      <w:tr w:rsidR="004814B8" w14:paraId="4C3519F3" w14:textId="77777777">
        <w:tc>
          <w:tcPr>
            <w:tcW w:w="1368" w:type="dxa"/>
          </w:tcPr>
          <w:p w14:paraId="4C3519F1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Color.</w:t>
            </w:r>
          </w:p>
        </w:tc>
        <w:tc>
          <w:tcPr>
            <w:tcW w:w="7484" w:type="dxa"/>
          </w:tcPr>
          <w:p w14:paraId="4C3519F2" w14:textId="77777777" w:rsidR="004814B8" w:rsidRDefault="004814B8" w:rsidP="00262370">
            <w:pPr>
              <w:ind w:left="252" w:hanging="252"/>
              <w:jc w:val="both"/>
              <w:rPr>
                <w:lang w:val="es-ES_tradnl"/>
              </w:rPr>
            </w:pPr>
            <w:r>
              <w:rPr>
                <w:lang w:val="es-ES_tradnl"/>
              </w:rPr>
              <w:t xml:space="preserve"> Colorido</w:t>
            </w:r>
          </w:p>
        </w:tc>
      </w:tr>
      <w:tr w:rsidR="004814B8" w14:paraId="4C3519F6" w14:textId="77777777">
        <w:tc>
          <w:tcPr>
            <w:tcW w:w="1368" w:type="dxa"/>
          </w:tcPr>
          <w:p w14:paraId="4C3519F4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comp.</w:t>
            </w:r>
          </w:p>
        </w:tc>
        <w:tc>
          <w:tcPr>
            <w:tcW w:w="7484" w:type="dxa"/>
          </w:tcPr>
          <w:p w14:paraId="4C3519F5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Compilador</w:t>
            </w:r>
            <w:proofErr w:type="spellEnd"/>
          </w:p>
        </w:tc>
      </w:tr>
      <w:tr w:rsidR="004814B8" w14:paraId="4C3519F9" w14:textId="77777777">
        <w:tc>
          <w:tcPr>
            <w:tcW w:w="1368" w:type="dxa"/>
          </w:tcPr>
          <w:p w14:paraId="4C3519F7" w14:textId="77777777" w:rsidR="004814B8" w:rsidRDefault="004814B8" w:rsidP="00262370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coord</w:t>
            </w:r>
            <w:proofErr w:type="spellEnd"/>
            <w:r>
              <w:rPr>
                <w:lang w:val="en-US"/>
              </w:rPr>
              <w:t>.</w:t>
            </w:r>
          </w:p>
        </w:tc>
        <w:tc>
          <w:tcPr>
            <w:tcW w:w="7484" w:type="dxa"/>
          </w:tcPr>
          <w:p w14:paraId="4C3519F8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Coordenador</w:t>
            </w:r>
            <w:proofErr w:type="spellEnd"/>
          </w:p>
        </w:tc>
      </w:tr>
      <w:tr w:rsidR="004814B8" w14:paraId="4C3519FC" w14:textId="77777777">
        <w:tc>
          <w:tcPr>
            <w:tcW w:w="1368" w:type="dxa"/>
          </w:tcPr>
          <w:p w14:paraId="4C3519FA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DVD</w:t>
            </w:r>
          </w:p>
        </w:tc>
        <w:tc>
          <w:tcPr>
            <w:tcW w:w="7484" w:type="dxa"/>
          </w:tcPr>
          <w:p w14:paraId="4C3519FB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 xml:space="preserve"> </w:t>
            </w:r>
            <w:r>
              <w:rPr>
                <w:i/>
                <w:lang w:val="es-ES_tradnl"/>
              </w:rPr>
              <w:t>Digital Video Disc</w:t>
            </w:r>
          </w:p>
        </w:tc>
      </w:tr>
      <w:tr w:rsidR="004814B8" w14:paraId="4C3519FF" w14:textId="77777777">
        <w:tc>
          <w:tcPr>
            <w:tcW w:w="1368" w:type="dxa"/>
          </w:tcPr>
          <w:p w14:paraId="4C3519FD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ed.</w:t>
            </w:r>
          </w:p>
        </w:tc>
        <w:tc>
          <w:tcPr>
            <w:tcW w:w="7484" w:type="dxa"/>
          </w:tcPr>
          <w:p w14:paraId="4C3519FE" w14:textId="77777777" w:rsidR="004814B8" w:rsidRDefault="004814B8" w:rsidP="00262370">
            <w:pPr>
              <w:ind w:left="252" w:hanging="252"/>
              <w:jc w:val="both"/>
            </w:pPr>
            <w:r>
              <w:t xml:space="preserve"> Edição</w:t>
            </w:r>
          </w:p>
        </w:tc>
      </w:tr>
      <w:tr w:rsidR="004814B8" w14:paraId="4C351A02" w14:textId="77777777">
        <w:tc>
          <w:tcPr>
            <w:tcW w:w="1368" w:type="dxa"/>
          </w:tcPr>
          <w:p w14:paraId="4C351A00" w14:textId="77777777" w:rsidR="004814B8" w:rsidRDefault="004814B8" w:rsidP="00262370">
            <w:pPr>
              <w:jc w:val="both"/>
            </w:pPr>
            <w:r>
              <w:t>Ed.</w:t>
            </w:r>
          </w:p>
        </w:tc>
        <w:tc>
          <w:tcPr>
            <w:tcW w:w="7484" w:type="dxa"/>
          </w:tcPr>
          <w:p w14:paraId="4C351A01" w14:textId="77777777" w:rsidR="004814B8" w:rsidRDefault="004814B8" w:rsidP="00262370">
            <w:pPr>
              <w:ind w:left="252" w:hanging="252"/>
              <w:jc w:val="both"/>
            </w:pPr>
            <w:r>
              <w:t xml:space="preserve"> Editor</w:t>
            </w:r>
          </w:p>
        </w:tc>
      </w:tr>
      <w:tr w:rsidR="004814B8" w14:paraId="4C351A05" w14:textId="77777777">
        <w:tc>
          <w:tcPr>
            <w:tcW w:w="1368" w:type="dxa"/>
          </w:tcPr>
          <w:p w14:paraId="4C351A03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f.</w:t>
            </w:r>
          </w:p>
        </w:tc>
        <w:tc>
          <w:tcPr>
            <w:tcW w:w="7484" w:type="dxa"/>
          </w:tcPr>
          <w:p w14:paraId="4C351A04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Folha</w:t>
            </w:r>
            <w:proofErr w:type="spellEnd"/>
          </w:p>
        </w:tc>
      </w:tr>
      <w:tr w:rsidR="004814B8" w14:paraId="4C351A08" w14:textId="77777777">
        <w:tc>
          <w:tcPr>
            <w:tcW w:w="1368" w:type="dxa"/>
          </w:tcPr>
          <w:p w14:paraId="4C351A06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IBGE</w:t>
            </w:r>
          </w:p>
        </w:tc>
        <w:tc>
          <w:tcPr>
            <w:tcW w:w="7484" w:type="dxa"/>
          </w:tcPr>
          <w:p w14:paraId="4C351A07" w14:textId="77777777" w:rsidR="004814B8" w:rsidRDefault="004814B8" w:rsidP="00262370">
            <w:pPr>
              <w:jc w:val="both"/>
            </w:pPr>
            <w:r>
              <w:t xml:space="preserve"> Instituto Brasileiro de Geografia e Estatística</w:t>
            </w:r>
          </w:p>
        </w:tc>
      </w:tr>
      <w:tr w:rsidR="004814B8" w14:paraId="4C351A0B" w14:textId="77777777">
        <w:tc>
          <w:tcPr>
            <w:tcW w:w="1368" w:type="dxa"/>
          </w:tcPr>
          <w:p w14:paraId="4C351A09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ideal.</w:t>
            </w:r>
          </w:p>
        </w:tc>
        <w:tc>
          <w:tcPr>
            <w:tcW w:w="7484" w:type="dxa"/>
          </w:tcPr>
          <w:p w14:paraId="4C351A0A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Idealizador</w:t>
            </w:r>
            <w:proofErr w:type="spellEnd"/>
          </w:p>
        </w:tc>
      </w:tr>
      <w:tr w:rsidR="004814B8" w14:paraId="4C351A0E" w14:textId="77777777">
        <w:tc>
          <w:tcPr>
            <w:tcW w:w="1368" w:type="dxa"/>
          </w:tcPr>
          <w:p w14:paraId="4C351A0C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il.</w:t>
            </w:r>
          </w:p>
        </w:tc>
        <w:tc>
          <w:tcPr>
            <w:tcW w:w="7484" w:type="dxa"/>
          </w:tcPr>
          <w:p w14:paraId="4C351A0D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Ilustrador</w:t>
            </w:r>
            <w:proofErr w:type="spellEnd"/>
          </w:p>
        </w:tc>
      </w:tr>
      <w:tr w:rsidR="004814B8" w14:paraId="4C351A11" w14:textId="77777777">
        <w:tc>
          <w:tcPr>
            <w:tcW w:w="1368" w:type="dxa"/>
          </w:tcPr>
          <w:p w14:paraId="4C351A0F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ISBN</w:t>
            </w:r>
          </w:p>
        </w:tc>
        <w:tc>
          <w:tcPr>
            <w:tcW w:w="7484" w:type="dxa"/>
          </w:tcPr>
          <w:p w14:paraId="4C351A10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>
              <w:rPr>
                <w:i/>
                <w:lang w:val="en-US"/>
              </w:rPr>
              <w:t>International Standard Book Number</w:t>
            </w:r>
          </w:p>
        </w:tc>
      </w:tr>
      <w:tr w:rsidR="004814B8" w14:paraId="4C351A14" w14:textId="77777777">
        <w:tc>
          <w:tcPr>
            <w:tcW w:w="1368" w:type="dxa"/>
          </w:tcPr>
          <w:p w14:paraId="4C351A12" w14:textId="77777777" w:rsidR="004814B8" w:rsidRDefault="004814B8" w:rsidP="00262370">
            <w:pPr>
              <w:jc w:val="both"/>
            </w:pPr>
            <w:r>
              <w:t>NBR</w:t>
            </w:r>
          </w:p>
        </w:tc>
        <w:tc>
          <w:tcPr>
            <w:tcW w:w="7484" w:type="dxa"/>
          </w:tcPr>
          <w:p w14:paraId="4C351A13" w14:textId="77777777" w:rsidR="004814B8" w:rsidRDefault="004814B8" w:rsidP="00262370">
            <w:pPr>
              <w:jc w:val="both"/>
            </w:pPr>
            <w:r>
              <w:t xml:space="preserve"> Norma Brasileira Regulamentar</w:t>
            </w:r>
          </w:p>
        </w:tc>
      </w:tr>
      <w:tr w:rsidR="004814B8" w14:paraId="4C351A17" w14:textId="77777777">
        <w:tc>
          <w:tcPr>
            <w:tcW w:w="1368" w:type="dxa"/>
          </w:tcPr>
          <w:p w14:paraId="4C351A15" w14:textId="77777777" w:rsidR="004814B8" w:rsidRDefault="004814B8" w:rsidP="00262370">
            <w:pPr>
              <w:jc w:val="both"/>
            </w:pPr>
            <w:proofErr w:type="spellStart"/>
            <w:r>
              <w:t>P&amp;b</w:t>
            </w:r>
            <w:proofErr w:type="spellEnd"/>
          </w:p>
        </w:tc>
        <w:tc>
          <w:tcPr>
            <w:tcW w:w="7484" w:type="dxa"/>
          </w:tcPr>
          <w:p w14:paraId="4C351A16" w14:textId="77777777" w:rsidR="004814B8" w:rsidRDefault="004814B8" w:rsidP="00262370">
            <w:pPr>
              <w:ind w:left="252" w:hanging="252"/>
              <w:jc w:val="both"/>
            </w:pPr>
            <w:r>
              <w:t xml:space="preserve"> Preto e branco</w:t>
            </w:r>
          </w:p>
        </w:tc>
      </w:tr>
      <w:tr w:rsidR="004814B8" w14:paraId="4C351A1A" w14:textId="77777777">
        <w:tc>
          <w:tcPr>
            <w:tcW w:w="1368" w:type="dxa"/>
          </w:tcPr>
          <w:p w14:paraId="4C351A18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p.</w:t>
            </w:r>
          </w:p>
        </w:tc>
        <w:tc>
          <w:tcPr>
            <w:tcW w:w="7484" w:type="dxa"/>
          </w:tcPr>
          <w:p w14:paraId="4C351A19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Página</w:t>
            </w:r>
            <w:proofErr w:type="spellEnd"/>
          </w:p>
        </w:tc>
      </w:tr>
      <w:tr w:rsidR="004814B8" w14:paraId="4C351A20" w14:textId="77777777">
        <w:tc>
          <w:tcPr>
            <w:tcW w:w="1368" w:type="dxa"/>
          </w:tcPr>
          <w:p w14:paraId="4C351A1E" w14:textId="77777777" w:rsidR="004814B8" w:rsidRDefault="004814B8" w:rsidP="00262370">
            <w:pPr>
              <w:jc w:val="both"/>
            </w:pPr>
            <w:r>
              <w:t>SIBI</w:t>
            </w:r>
          </w:p>
        </w:tc>
        <w:tc>
          <w:tcPr>
            <w:tcW w:w="7484" w:type="dxa"/>
          </w:tcPr>
          <w:p w14:paraId="4C351A1F" w14:textId="77777777" w:rsidR="004814B8" w:rsidRDefault="004814B8" w:rsidP="00262370">
            <w:pPr>
              <w:ind w:left="252" w:hanging="252"/>
              <w:jc w:val="both"/>
            </w:pPr>
            <w:r>
              <w:t xml:space="preserve"> Sistema Integrado de Bibliotecas</w:t>
            </w:r>
          </w:p>
        </w:tc>
      </w:tr>
      <w:tr w:rsidR="004814B8" w14:paraId="4C351A23" w14:textId="77777777">
        <w:tc>
          <w:tcPr>
            <w:tcW w:w="1368" w:type="dxa"/>
          </w:tcPr>
          <w:p w14:paraId="4C351A21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trad.</w:t>
            </w:r>
          </w:p>
        </w:tc>
        <w:tc>
          <w:tcPr>
            <w:tcW w:w="7484" w:type="dxa"/>
          </w:tcPr>
          <w:p w14:paraId="4C351A22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Tradutor</w:t>
            </w:r>
            <w:proofErr w:type="spellEnd"/>
          </w:p>
        </w:tc>
      </w:tr>
    </w:tbl>
    <w:p w14:paraId="4C351A24" w14:textId="77777777" w:rsidR="004814B8" w:rsidRPr="0012133D" w:rsidRDefault="004814B8" w:rsidP="007A3534">
      <w:pPr>
        <w:pStyle w:val="Texto"/>
        <w:rPr>
          <w:lang w:val="en-US"/>
        </w:rPr>
      </w:pPr>
    </w:p>
    <w:p w14:paraId="4C351A25" w14:textId="77777777" w:rsidR="0024506F" w:rsidRDefault="00B8589E" w:rsidP="006A7348">
      <w:pPr>
        <w:pStyle w:val="TtuloPr-textual"/>
      </w:pPr>
      <w:bookmarkStart w:id="72" w:name="_Toc257729057"/>
      <w:bookmarkStart w:id="73" w:name="_Toc257729445"/>
      <w:bookmarkStart w:id="74" w:name="_Toc257729482"/>
      <w:r>
        <w:br w:type="page"/>
      </w:r>
      <w:r w:rsidR="00800D75" w:rsidRPr="00800D75">
        <w:lastRenderedPageBreak/>
        <w:t>SUMÁRIO</w:t>
      </w:r>
      <w:bookmarkEnd w:id="72"/>
      <w:bookmarkEnd w:id="73"/>
      <w:bookmarkEnd w:id="74"/>
    </w:p>
    <w:p w14:paraId="61E0012A" w14:textId="13DD93EE" w:rsidR="000F5CAD" w:rsidRDefault="002C5C30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39592439" w:history="1">
        <w:r w:rsidR="000F5CAD" w:rsidRPr="007A500D">
          <w:rPr>
            <w:rStyle w:val="Hyperlink"/>
            <w:noProof/>
          </w:rPr>
          <w:t>1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Introdução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_Toc39592439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13</w:t>
        </w:r>
        <w:r w:rsidR="000F5CAD">
          <w:rPr>
            <w:noProof/>
            <w:webHidden/>
          </w:rPr>
          <w:fldChar w:fldCharType="end"/>
        </w:r>
      </w:hyperlink>
    </w:p>
    <w:p w14:paraId="699980BF" w14:textId="07327608" w:rsidR="000F5CAD" w:rsidRDefault="00B5763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0" w:history="1">
        <w:r w:rsidR="000F5CAD" w:rsidRPr="007A500D">
          <w:rPr>
            <w:rStyle w:val="Hyperlink"/>
            <w:noProof/>
          </w:rPr>
          <w:t>1.1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Problematização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_Toc39592440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13</w:t>
        </w:r>
        <w:r w:rsidR="000F5CAD">
          <w:rPr>
            <w:noProof/>
            <w:webHidden/>
          </w:rPr>
          <w:fldChar w:fldCharType="end"/>
        </w:r>
      </w:hyperlink>
    </w:p>
    <w:p w14:paraId="40ED0D15" w14:textId="50BC0446" w:rsidR="000F5CAD" w:rsidRDefault="00B5763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1" w:history="1">
        <w:r w:rsidR="000F5CAD" w:rsidRPr="007A500D">
          <w:rPr>
            <w:rStyle w:val="Hyperlink"/>
            <w:noProof/>
          </w:rPr>
          <w:t>1.2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Justificativa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_Toc39592441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14</w:t>
        </w:r>
        <w:r w:rsidR="000F5CAD">
          <w:rPr>
            <w:noProof/>
            <w:webHidden/>
          </w:rPr>
          <w:fldChar w:fldCharType="end"/>
        </w:r>
      </w:hyperlink>
    </w:p>
    <w:p w14:paraId="611BB578" w14:textId="6988F591" w:rsidR="000F5CAD" w:rsidRDefault="00B5763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2" w:history="1">
        <w:r w:rsidR="000F5CAD" w:rsidRPr="007A500D">
          <w:rPr>
            <w:rStyle w:val="Hyperlink"/>
            <w:noProof/>
          </w:rPr>
          <w:t>1.3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Objetivos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_Toc39592442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14</w:t>
        </w:r>
        <w:r w:rsidR="000F5CAD">
          <w:rPr>
            <w:noProof/>
            <w:webHidden/>
          </w:rPr>
          <w:fldChar w:fldCharType="end"/>
        </w:r>
      </w:hyperlink>
    </w:p>
    <w:p w14:paraId="7F0DAA6F" w14:textId="1C05BCEC" w:rsidR="000F5CAD" w:rsidRDefault="00B5763C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43" w:history="1">
        <w:r w:rsidR="000F5CAD" w:rsidRPr="007A500D">
          <w:rPr>
            <w:rStyle w:val="Hyperlink"/>
            <w:noProof/>
          </w:rPr>
          <w:t>1.3.1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Objetivo Geral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_Toc39592443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14</w:t>
        </w:r>
        <w:r w:rsidR="000F5CAD">
          <w:rPr>
            <w:noProof/>
            <w:webHidden/>
          </w:rPr>
          <w:fldChar w:fldCharType="end"/>
        </w:r>
      </w:hyperlink>
    </w:p>
    <w:p w14:paraId="4A506F77" w14:textId="4EEC5732" w:rsidR="000F5CAD" w:rsidRDefault="00B5763C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44" w:history="1">
        <w:r w:rsidR="000F5CAD" w:rsidRPr="007A500D">
          <w:rPr>
            <w:rStyle w:val="Hyperlink"/>
            <w:noProof/>
          </w:rPr>
          <w:t>1.3.2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Objetivos Específicos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_Toc39592444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15</w:t>
        </w:r>
        <w:r w:rsidR="000F5CAD">
          <w:rPr>
            <w:noProof/>
            <w:webHidden/>
          </w:rPr>
          <w:fldChar w:fldCharType="end"/>
        </w:r>
      </w:hyperlink>
    </w:p>
    <w:p w14:paraId="0AD10DE9" w14:textId="50D2FBA0" w:rsidR="000F5CAD" w:rsidRDefault="00B5763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5" w:history="1">
        <w:r w:rsidR="000F5CAD" w:rsidRPr="007A500D">
          <w:rPr>
            <w:rStyle w:val="Hyperlink"/>
            <w:noProof/>
          </w:rPr>
          <w:t>1.4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PROCEDIMENTOS METODOLÓGICOS (ou metodologia)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_Toc39592445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15</w:t>
        </w:r>
        <w:r w:rsidR="000F5CAD">
          <w:rPr>
            <w:noProof/>
            <w:webHidden/>
          </w:rPr>
          <w:fldChar w:fldCharType="end"/>
        </w:r>
      </w:hyperlink>
    </w:p>
    <w:p w14:paraId="110F69C8" w14:textId="021D6FC2" w:rsidR="000F5CAD" w:rsidRDefault="00B5763C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46" w:history="1">
        <w:r w:rsidR="000F5CAD" w:rsidRPr="007A500D">
          <w:rPr>
            <w:rStyle w:val="Hyperlink"/>
            <w:noProof/>
          </w:rPr>
          <w:t>1.4.1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Metodologia de desenvolvimento de software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_Toc39592446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16</w:t>
        </w:r>
        <w:r w:rsidR="000F5CAD">
          <w:rPr>
            <w:noProof/>
            <w:webHidden/>
          </w:rPr>
          <w:fldChar w:fldCharType="end"/>
        </w:r>
      </w:hyperlink>
    </w:p>
    <w:p w14:paraId="1759D1BC" w14:textId="451EF5C1" w:rsidR="000F5CAD" w:rsidRDefault="00B5763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7" w:history="1">
        <w:r w:rsidR="000F5CAD" w:rsidRPr="007A500D">
          <w:rPr>
            <w:rStyle w:val="Hyperlink"/>
            <w:noProof/>
          </w:rPr>
          <w:t>1.5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Balizadores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_Toc39592447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16</w:t>
        </w:r>
        <w:r w:rsidR="000F5CAD">
          <w:rPr>
            <w:noProof/>
            <w:webHidden/>
          </w:rPr>
          <w:fldChar w:fldCharType="end"/>
        </w:r>
      </w:hyperlink>
    </w:p>
    <w:p w14:paraId="6BCFD5FD" w14:textId="5514B70B" w:rsidR="000F5CAD" w:rsidRDefault="00B5763C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48" w:history="1">
        <w:r w:rsidR="000F5CAD" w:rsidRPr="007A500D">
          <w:rPr>
            <w:rStyle w:val="Hyperlink"/>
            <w:noProof/>
            <w:lang w:eastAsia="pt-BR"/>
          </w:rPr>
          <w:t>2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  <w:lang w:eastAsia="pt-BR"/>
          </w:rPr>
          <w:t>desenvolvimento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_Toc39592448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17</w:t>
        </w:r>
        <w:r w:rsidR="000F5CAD">
          <w:rPr>
            <w:noProof/>
            <w:webHidden/>
          </w:rPr>
          <w:fldChar w:fldCharType="end"/>
        </w:r>
      </w:hyperlink>
    </w:p>
    <w:p w14:paraId="1F5129B2" w14:textId="632F2E68" w:rsidR="000F5CAD" w:rsidRDefault="00B5763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9" w:history="1">
        <w:r w:rsidR="000F5CAD" w:rsidRPr="007A500D">
          <w:rPr>
            <w:rStyle w:val="Hyperlink"/>
            <w:noProof/>
          </w:rPr>
          <w:t>2.1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caracterização do problema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17</w:t>
        </w:r>
        <w:r w:rsidR="000F5CAD">
          <w:rPr>
            <w:noProof/>
            <w:webHidden/>
          </w:rPr>
          <w:fldChar w:fldCharType="end"/>
        </w:r>
      </w:hyperlink>
    </w:p>
    <w:p w14:paraId="07B962F7" w14:textId="31AD5401" w:rsidR="000F5CAD" w:rsidRDefault="00B5763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50" w:history="1">
        <w:r w:rsidR="000F5CAD" w:rsidRPr="007A500D">
          <w:rPr>
            <w:rStyle w:val="Hyperlink"/>
            <w:noProof/>
          </w:rPr>
          <w:t>2.2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solução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_Toc39592450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18</w:t>
        </w:r>
        <w:r w:rsidR="000F5CAD">
          <w:rPr>
            <w:noProof/>
            <w:webHidden/>
          </w:rPr>
          <w:fldChar w:fldCharType="end"/>
        </w:r>
      </w:hyperlink>
    </w:p>
    <w:p w14:paraId="6E165447" w14:textId="606FB2C8" w:rsidR="000F5CAD" w:rsidRDefault="00B5763C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1" w:history="1">
        <w:r w:rsidR="000F5CAD" w:rsidRPr="007A500D">
          <w:rPr>
            <w:rStyle w:val="Hyperlink"/>
            <w:noProof/>
          </w:rPr>
          <w:t>2.2.1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Descrição do contexto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_Toc39592451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18</w:t>
        </w:r>
        <w:r w:rsidR="000F5CAD">
          <w:rPr>
            <w:noProof/>
            <w:webHidden/>
          </w:rPr>
          <w:fldChar w:fldCharType="end"/>
        </w:r>
      </w:hyperlink>
    </w:p>
    <w:p w14:paraId="69AC0A9F" w14:textId="4A7B0B62" w:rsidR="000F5CAD" w:rsidRDefault="00B5763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52" w:history="1">
        <w:r w:rsidR="000F5CAD" w:rsidRPr="007A500D">
          <w:rPr>
            <w:rStyle w:val="Hyperlink"/>
            <w:noProof/>
          </w:rPr>
          <w:t>2.3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Estudo de viabilidade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_Toc39592452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08206615" w14:textId="42C3F094" w:rsidR="000F5CAD" w:rsidRDefault="00B5763C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3" w:history="1">
        <w:r w:rsidR="000F5CAD" w:rsidRPr="007A500D">
          <w:rPr>
            <w:rStyle w:val="Hyperlink"/>
            <w:noProof/>
          </w:rPr>
          <w:t>2.3.1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Viabilidade técnica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_Toc39592453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5DF8F1D1" w14:textId="192E5EB8" w:rsidR="000F5CAD" w:rsidRDefault="00B5763C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4" w:history="1">
        <w:r w:rsidR="000F5CAD" w:rsidRPr="007A500D">
          <w:rPr>
            <w:rStyle w:val="Hyperlink"/>
            <w:noProof/>
          </w:rPr>
          <w:t>2.3.2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Viabilidade econômica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_Toc39592454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3261D5FD" w14:textId="6AE5C79C" w:rsidR="000F5CAD" w:rsidRDefault="00B5763C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5" w:history="1">
        <w:r w:rsidR="000F5CAD" w:rsidRPr="007A500D">
          <w:rPr>
            <w:rStyle w:val="Hyperlink"/>
            <w:noProof/>
          </w:rPr>
          <w:t>2.3.3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Viabilidade funcional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_Toc39592455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6E5B166F" w14:textId="0E29B1D3" w:rsidR="000F5CAD" w:rsidRDefault="00B5763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56" w:history="1">
        <w:r w:rsidR="000F5CAD" w:rsidRPr="007A500D">
          <w:rPr>
            <w:rStyle w:val="Hyperlink"/>
            <w:noProof/>
          </w:rPr>
          <w:t>2.4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Requisitos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_Toc39592456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3778A420" w14:textId="6C8C203E" w:rsidR="000F5CAD" w:rsidRDefault="00B5763C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7" w:history="1">
        <w:r w:rsidR="000F5CAD" w:rsidRPr="007A500D">
          <w:rPr>
            <w:rStyle w:val="Hyperlink"/>
            <w:noProof/>
          </w:rPr>
          <w:t>2.4.1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Requisitos Funcionais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_Toc39592457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2A3D2695" w14:textId="28D0C0C3" w:rsidR="000F5CAD" w:rsidRDefault="00B5763C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8" w:history="1">
        <w:r w:rsidR="000F5CAD" w:rsidRPr="007A500D">
          <w:rPr>
            <w:rStyle w:val="Hyperlink"/>
            <w:noProof/>
          </w:rPr>
          <w:t>2.4.2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Requisitos Não Funcionais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_Toc39592458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20</w:t>
        </w:r>
        <w:r w:rsidR="000F5CAD">
          <w:rPr>
            <w:noProof/>
            <w:webHidden/>
          </w:rPr>
          <w:fldChar w:fldCharType="end"/>
        </w:r>
      </w:hyperlink>
    </w:p>
    <w:p w14:paraId="06FDFC7F" w14:textId="4461EB5B" w:rsidR="000F5CAD" w:rsidRDefault="00B5763C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9" w:history="1">
        <w:r w:rsidR="000F5CAD" w:rsidRPr="007A500D">
          <w:rPr>
            <w:rStyle w:val="Hyperlink"/>
            <w:noProof/>
          </w:rPr>
          <w:t>2.4.3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Caso de Uso (com descrição)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20</w:t>
        </w:r>
        <w:r w:rsidR="000F5CAD">
          <w:rPr>
            <w:noProof/>
            <w:webHidden/>
          </w:rPr>
          <w:fldChar w:fldCharType="end"/>
        </w:r>
      </w:hyperlink>
    </w:p>
    <w:p w14:paraId="58CC49DC" w14:textId="43A257F1" w:rsidR="000F5CAD" w:rsidRDefault="00B5763C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0" w:history="1">
        <w:r w:rsidR="000F5CAD" w:rsidRPr="007A500D">
          <w:rPr>
            <w:rStyle w:val="Hyperlink"/>
            <w:noProof/>
          </w:rPr>
          <w:t>2.4.4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Diagrama de classe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_Toc39592460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20</w:t>
        </w:r>
        <w:r w:rsidR="000F5CAD">
          <w:rPr>
            <w:noProof/>
            <w:webHidden/>
          </w:rPr>
          <w:fldChar w:fldCharType="end"/>
        </w:r>
      </w:hyperlink>
    </w:p>
    <w:p w14:paraId="303A5FD4" w14:textId="7503A02A" w:rsidR="000F5CAD" w:rsidRDefault="00B5763C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1" w:history="1">
        <w:r w:rsidR="000F5CAD" w:rsidRPr="007A500D">
          <w:rPr>
            <w:rStyle w:val="Hyperlink"/>
            <w:noProof/>
          </w:rPr>
          <w:t>2.4.5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DER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_Toc39592461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20</w:t>
        </w:r>
        <w:r w:rsidR="000F5CAD">
          <w:rPr>
            <w:noProof/>
            <w:webHidden/>
          </w:rPr>
          <w:fldChar w:fldCharType="end"/>
        </w:r>
      </w:hyperlink>
    </w:p>
    <w:p w14:paraId="4A7B18DD" w14:textId="16390C16" w:rsidR="000F5CAD" w:rsidRDefault="00B5763C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2" w:history="1">
        <w:r w:rsidR="000F5CAD" w:rsidRPr="007A500D">
          <w:rPr>
            <w:rStyle w:val="Hyperlink"/>
            <w:noProof/>
          </w:rPr>
          <w:t>2.4.6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Diagrama de atividade ou de sequência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_Toc39592462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21</w:t>
        </w:r>
        <w:r w:rsidR="000F5CAD">
          <w:rPr>
            <w:noProof/>
            <w:webHidden/>
          </w:rPr>
          <w:fldChar w:fldCharType="end"/>
        </w:r>
      </w:hyperlink>
    </w:p>
    <w:p w14:paraId="6F75AFBF" w14:textId="3D414CC8" w:rsidR="000F5CAD" w:rsidRDefault="00B5763C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3" w:history="1">
        <w:r w:rsidR="000F5CAD" w:rsidRPr="007A500D">
          <w:rPr>
            <w:rStyle w:val="Hyperlink"/>
            <w:noProof/>
          </w:rPr>
          <w:t>2.4.7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Diagrama de componente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_Toc39592463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21</w:t>
        </w:r>
        <w:r w:rsidR="000F5CAD">
          <w:rPr>
            <w:noProof/>
            <w:webHidden/>
          </w:rPr>
          <w:fldChar w:fldCharType="end"/>
        </w:r>
      </w:hyperlink>
    </w:p>
    <w:p w14:paraId="10E42DF2" w14:textId="1F18B1D3" w:rsidR="000F5CAD" w:rsidRDefault="00B5763C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4" w:history="1">
        <w:r w:rsidR="000F5CAD" w:rsidRPr="007A500D">
          <w:rPr>
            <w:rStyle w:val="Hyperlink"/>
            <w:noProof/>
          </w:rPr>
          <w:t>2.4.8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Análise de Riscos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_Toc39592464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21</w:t>
        </w:r>
        <w:r w:rsidR="000F5CAD">
          <w:rPr>
            <w:noProof/>
            <w:webHidden/>
          </w:rPr>
          <w:fldChar w:fldCharType="end"/>
        </w:r>
      </w:hyperlink>
    </w:p>
    <w:p w14:paraId="1CC3649F" w14:textId="3083222A" w:rsidR="000F5CAD" w:rsidRDefault="00B5763C">
      <w:pPr>
        <w:pStyle w:val="Sumrio4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592465" w:history="1">
        <w:r w:rsidR="000F5CAD" w:rsidRPr="007A500D">
          <w:rPr>
            <w:rStyle w:val="Hyperlink"/>
            <w:noProof/>
          </w:rPr>
          <w:t>2.4.8.1</w:t>
        </w:r>
        <w:r w:rsidR="000F5CA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Estratégias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_Toc39592465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21</w:t>
        </w:r>
        <w:r w:rsidR="000F5CAD">
          <w:rPr>
            <w:noProof/>
            <w:webHidden/>
          </w:rPr>
          <w:fldChar w:fldCharType="end"/>
        </w:r>
      </w:hyperlink>
    </w:p>
    <w:p w14:paraId="0EF7FB16" w14:textId="76656DE2" w:rsidR="000F5CAD" w:rsidRDefault="00B5763C">
      <w:pPr>
        <w:pStyle w:val="Sumrio4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592466" w:history="1">
        <w:r w:rsidR="000F5CAD" w:rsidRPr="007A500D">
          <w:rPr>
            <w:rStyle w:val="Hyperlink"/>
            <w:noProof/>
          </w:rPr>
          <w:t>2.4.8.2</w:t>
        </w:r>
        <w:r w:rsidR="000F5CA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Exemplo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_Toc39592466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22</w:t>
        </w:r>
        <w:r w:rsidR="000F5CAD">
          <w:rPr>
            <w:noProof/>
            <w:webHidden/>
          </w:rPr>
          <w:fldChar w:fldCharType="end"/>
        </w:r>
      </w:hyperlink>
    </w:p>
    <w:p w14:paraId="5A682DDE" w14:textId="0E167C45" w:rsidR="000F5CAD" w:rsidRDefault="00B5763C">
      <w:pPr>
        <w:pStyle w:val="Sumrio4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592467" w:history="1">
        <w:r w:rsidR="000F5CAD" w:rsidRPr="007A500D">
          <w:rPr>
            <w:rStyle w:val="Hyperlink"/>
            <w:noProof/>
          </w:rPr>
          <w:t>2.4.8.3</w:t>
        </w:r>
        <w:r w:rsidR="000F5CA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Protótipo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_Toc39592467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22</w:t>
        </w:r>
        <w:r w:rsidR="000F5CAD">
          <w:rPr>
            <w:noProof/>
            <w:webHidden/>
          </w:rPr>
          <w:fldChar w:fldCharType="end"/>
        </w:r>
      </w:hyperlink>
    </w:p>
    <w:p w14:paraId="69B4844C" w14:textId="3EFBE040" w:rsidR="000F5CAD" w:rsidRDefault="00B5763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68" w:history="1">
        <w:r w:rsidR="000F5CAD" w:rsidRPr="007A500D">
          <w:rPr>
            <w:rStyle w:val="Hyperlink"/>
            <w:noProof/>
          </w:rPr>
          <w:t>2.5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TÍTULO da seção secundária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_Toc39592468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22</w:t>
        </w:r>
        <w:r w:rsidR="000F5CAD">
          <w:rPr>
            <w:noProof/>
            <w:webHidden/>
          </w:rPr>
          <w:fldChar w:fldCharType="end"/>
        </w:r>
      </w:hyperlink>
    </w:p>
    <w:p w14:paraId="4D4451F7" w14:textId="5124C3FB" w:rsidR="000F5CAD" w:rsidRDefault="00B5763C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9" w:history="1">
        <w:r w:rsidR="000F5CAD" w:rsidRPr="007A500D">
          <w:rPr>
            <w:rStyle w:val="Hyperlink"/>
            <w:noProof/>
          </w:rPr>
          <w:t>2.5.1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Título da seção terciária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22</w:t>
        </w:r>
        <w:r w:rsidR="000F5CAD">
          <w:rPr>
            <w:noProof/>
            <w:webHidden/>
          </w:rPr>
          <w:fldChar w:fldCharType="end"/>
        </w:r>
      </w:hyperlink>
    </w:p>
    <w:p w14:paraId="51096252" w14:textId="0913DA44" w:rsidR="000F5CAD" w:rsidRDefault="00B5763C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70" w:history="1">
        <w:r w:rsidR="000F5CAD" w:rsidRPr="007A500D">
          <w:rPr>
            <w:rStyle w:val="Hyperlink"/>
            <w:noProof/>
          </w:rPr>
          <w:t>2.5.2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Título da seção terciária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_Toc39592470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23</w:t>
        </w:r>
        <w:r w:rsidR="000F5CAD">
          <w:rPr>
            <w:noProof/>
            <w:webHidden/>
          </w:rPr>
          <w:fldChar w:fldCharType="end"/>
        </w:r>
      </w:hyperlink>
    </w:p>
    <w:p w14:paraId="700DCBB6" w14:textId="23001522" w:rsidR="000F5CAD" w:rsidRDefault="00B5763C">
      <w:pPr>
        <w:pStyle w:val="Sumrio4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592471" w:history="1">
        <w:r w:rsidR="000F5CAD" w:rsidRPr="007A500D">
          <w:rPr>
            <w:rStyle w:val="Hyperlink"/>
            <w:noProof/>
          </w:rPr>
          <w:t>2.5.2.1</w:t>
        </w:r>
        <w:r w:rsidR="000F5CA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Título da seção quaternária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_Toc39592471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23</w:t>
        </w:r>
        <w:r w:rsidR="000F5CAD">
          <w:rPr>
            <w:noProof/>
            <w:webHidden/>
          </w:rPr>
          <w:fldChar w:fldCharType="end"/>
        </w:r>
      </w:hyperlink>
    </w:p>
    <w:p w14:paraId="5C4D02D8" w14:textId="652FD621" w:rsidR="000F5CAD" w:rsidRDefault="00B5763C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2" w:history="1">
        <w:r w:rsidR="000F5CAD" w:rsidRPr="007A500D">
          <w:rPr>
            <w:rStyle w:val="Hyperlink"/>
            <w:noProof/>
          </w:rPr>
          <w:t>3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Cronograma de trabalho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_Toc39592472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25</w:t>
        </w:r>
        <w:r w:rsidR="000F5CAD">
          <w:rPr>
            <w:noProof/>
            <w:webHidden/>
          </w:rPr>
          <w:fldChar w:fldCharType="end"/>
        </w:r>
      </w:hyperlink>
    </w:p>
    <w:p w14:paraId="117310E2" w14:textId="1160429F" w:rsidR="000F5CAD" w:rsidRDefault="00B5763C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3" w:history="1">
        <w:r w:rsidR="000F5CAD" w:rsidRPr="007A500D">
          <w:rPr>
            <w:rStyle w:val="Hyperlink"/>
            <w:noProof/>
          </w:rPr>
          <w:t>4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ANÁLISE DOS RESULTADOS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_Toc39592473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26</w:t>
        </w:r>
        <w:r w:rsidR="000F5CAD">
          <w:rPr>
            <w:noProof/>
            <w:webHidden/>
          </w:rPr>
          <w:fldChar w:fldCharType="end"/>
        </w:r>
      </w:hyperlink>
    </w:p>
    <w:p w14:paraId="065B5D9C" w14:textId="244D06C2" w:rsidR="000F5CAD" w:rsidRDefault="00B5763C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4" w:history="1">
        <w:r w:rsidR="000F5CAD" w:rsidRPr="007A500D">
          <w:rPr>
            <w:rStyle w:val="Hyperlink"/>
            <w:noProof/>
          </w:rPr>
          <w:t>5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Considerações Finais OU CONCLUSÃO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_Toc39592474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29</w:t>
        </w:r>
        <w:r w:rsidR="000F5CAD">
          <w:rPr>
            <w:noProof/>
            <w:webHidden/>
          </w:rPr>
          <w:fldChar w:fldCharType="end"/>
        </w:r>
      </w:hyperlink>
    </w:p>
    <w:p w14:paraId="7A22E34A" w14:textId="6B99C98A" w:rsidR="000F5CAD" w:rsidRDefault="00B5763C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5" w:history="1">
        <w:r w:rsidR="000F5CAD" w:rsidRPr="007A500D">
          <w:rPr>
            <w:rStyle w:val="Hyperlink"/>
            <w:noProof/>
          </w:rPr>
          <w:t>Referências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_Toc39592475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30</w:t>
        </w:r>
        <w:r w:rsidR="000F5CAD">
          <w:rPr>
            <w:noProof/>
            <w:webHidden/>
          </w:rPr>
          <w:fldChar w:fldCharType="end"/>
        </w:r>
      </w:hyperlink>
    </w:p>
    <w:p w14:paraId="277681E0" w14:textId="214C731E" w:rsidR="000F5CAD" w:rsidRDefault="00B5763C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6" w:history="1">
        <w:r w:rsidR="000F5CAD" w:rsidRPr="007A500D">
          <w:rPr>
            <w:rStyle w:val="Hyperlink"/>
            <w:noProof/>
          </w:rPr>
          <w:t>APÊNDICE A – TÍTULO DO APÊNDICE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_Toc39592476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31</w:t>
        </w:r>
        <w:r w:rsidR="000F5CAD">
          <w:rPr>
            <w:noProof/>
            <w:webHidden/>
          </w:rPr>
          <w:fldChar w:fldCharType="end"/>
        </w:r>
      </w:hyperlink>
    </w:p>
    <w:p w14:paraId="086128BF" w14:textId="216C7AD9" w:rsidR="000F5CAD" w:rsidRDefault="00B5763C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7" w:history="1">
        <w:r w:rsidR="000F5CAD" w:rsidRPr="007A500D">
          <w:rPr>
            <w:rStyle w:val="Hyperlink"/>
            <w:noProof/>
          </w:rPr>
          <w:t>APÊNDICE B – TÍTULO DO APÊNDICE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_Toc39592477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32</w:t>
        </w:r>
        <w:r w:rsidR="000F5CAD">
          <w:rPr>
            <w:noProof/>
            <w:webHidden/>
          </w:rPr>
          <w:fldChar w:fldCharType="end"/>
        </w:r>
      </w:hyperlink>
    </w:p>
    <w:p w14:paraId="1264EDF9" w14:textId="64479593" w:rsidR="000F5CAD" w:rsidRDefault="00B5763C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8" w:history="1">
        <w:r w:rsidR="000F5CAD" w:rsidRPr="007A500D">
          <w:rPr>
            <w:rStyle w:val="Hyperlink"/>
            <w:noProof/>
          </w:rPr>
          <w:t>ANEXO A – tÍTULO DO ANEXO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_Toc39592478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33</w:t>
        </w:r>
        <w:r w:rsidR="000F5CAD">
          <w:rPr>
            <w:noProof/>
            <w:webHidden/>
          </w:rPr>
          <w:fldChar w:fldCharType="end"/>
        </w:r>
      </w:hyperlink>
    </w:p>
    <w:p w14:paraId="450A20FB" w14:textId="7F10803C" w:rsidR="000F5CAD" w:rsidRDefault="00B5763C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9" w:history="1">
        <w:r w:rsidR="000F5CAD" w:rsidRPr="007A500D">
          <w:rPr>
            <w:rStyle w:val="Hyperlink"/>
            <w:noProof/>
          </w:rPr>
          <w:t>ANEXO B – tÍTULO DO ANEXO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34</w:t>
        </w:r>
        <w:r w:rsidR="000F5CAD">
          <w:rPr>
            <w:noProof/>
            <w:webHidden/>
          </w:rPr>
          <w:fldChar w:fldCharType="end"/>
        </w:r>
      </w:hyperlink>
    </w:p>
    <w:p w14:paraId="4C351A39" w14:textId="30A00784" w:rsidR="007E2C84" w:rsidRDefault="002C5C30" w:rsidP="00087AB2">
      <w:pPr>
        <w:pStyle w:val="TtuloPsTextual"/>
        <w:sectPr w:rsidR="007E2C84" w:rsidSect="00A87660">
          <w:headerReference w:type="default" r:id="rId12"/>
          <w:pgSz w:w="11906" w:h="16838" w:code="9"/>
          <w:pgMar w:top="1701" w:right="1134" w:bottom="1134" w:left="1701" w:header="709" w:footer="709" w:gutter="0"/>
          <w:pgNumType w:start="1"/>
          <w:cols w:space="708"/>
          <w:docGrid w:linePitch="360"/>
        </w:sectPr>
      </w:pPr>
      <w:r>
        <w:fldChar w:fldCharType="end"/>
      </w:r>
    </w:p>
    <w:p w14:paraId="4C351A3A" w14:textId="4991AEAE" w:rsidR="00CC2015" w:rsidRDefault="000C384D" w:rsidP="00FD1406">
      <w:pPr>
        <w:pStyle w:val="Ttulo1"/>
      </w:pPr>
      <w:bookmarkStart w:id="75" w:name="_Toc257728957"/>
      <w:bookmarkStart w:id="76" w:name="_Toc257729058"/>
      <w:bookmarkStart w:id="77" w:name="_Toc257729280"/>
      <w:bookmarkStart w:id="78" w:name="_Toc257729446"/>
      <w:bookmarkStart w:id="79" w:name="_Toc257729483"/>
      <w:bookmarkStart w:id="80" w:name="_Toc257729500"/>
      <w:bookmarkStart w:id="81" w:name="_Toc257814807"/>
      <w:bookmarkStart w:id="82" w:name="_Toc266865623"/>
      <w:bookmarkStart w:id="83" w:name="_Toc39592439"/>
      <w:r w:rsidRPr="00F87084">
        <w:lastRenderedPageBreak/>
        <w:t>Introdução</w:t>
      </w:r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</w:p>
    <w:p w14:paraId="78909B4F" w14:textId="3A05A963" w:rsidR="009276BC" w:rsidRDefault="009276BC" w:rsidP="00B44135">
      <w:pPr>
        <w:pStyle w:val="Corpodetexto"/>
        <w:spacing w:line="360" w:lineRule="auto"/>
        <w:ind w:right="-1" w:firstLine="709"/>
        <w:jc w:val="both"/>
      </w:pPr>
      <w:r>
        <w:t xml:space="preserve">Devido a necessidade que é exigida pela dinâmica da globalização que com suas imposições para que </w:t>
      </w:r>
      <w:r w:rsidR="00432561">
        <w:t>um</w:t>
      </w:r>
      <w:r>
        <w:t xml:space="preserve">a empresa deva atingir </w:t>
      </w:r>
      <w:proofErr w:type="spellStart"/>
      <w:r>
        <w:t>nives</w:t>
      </w:r>
      <w:proofErr w:type="spellEnd"/>
      <w:r>
        <w:t xml:space="preserve"> melhores de produtividade e eficiência, i</w:t>
      </w:r>
      <w:r w:rsidR="00A02C17">
        <w:t>n</w:t>
      </w:r>
      <w:r>
        <w:t>dependente do porte, elas devem operar um sistema de informação eficiente. (BATISTA</w:t>
      </w:r>
      <w:r w:rsidR="00432561">
        <w:t>, 20</w:t>
      </w:r>
      <w:r w:rsidR="00DE4F5B">
        <w:t>1</w:t>
      </w:r>
      <w:r w:rsidR="00EC71F6">
        <w:t>3</w:t>
      </w:r>
      <w:r>
        <w:t>)</w:t>
      </w:r>
      <w:r w:rsidR="00432561">
        <w:t>.</w:t>
      </w:r>
    </w:p>
    <w:p w14:paraId="61807915" w14:textId="4B151676" w:rsidR="00B44135" w:rsidRPr="0075794C" w:rsidRDefault="00387365" w:rsidP="00B44135">
      <w:pPr>
        <w:pStyle w:val="Corpodetexto"/>
        <w:spacing w:line="360" w:lineRule="auto"/>
        <w:ind w:right="-1" w:firstLine="709"/>
        <w:jc w:val="both"/>
      </w:pPr>
      <w:r>
        <w:t>Portanto o</w:t>
      </w:r>
      <w:r w:rsidR="00B44135" w:rsidRPr="0075794C">
        <w:t xml:space="preserve"> desenvolvimento desse projeto visa atender a necessidade de um sistema para o gerenciamento dos recursos, atividades e informações necessárias para a manutenção e organização do Condomínio, será um sistema desenvolvido com foco na figura principal do </w:t>
      </w:r>
      <w:r w:rsidR="00533540">
        <w:t>sí</w:t>
      </w:r>
      <w:r w:rsidR="00B44135" w:rsidRPr="0075794C">
        <w:t xml:space="preserve">ndico. Devido ao condomínio não utilizar uma administradora, a demanda administrativa acaba sendo acrescida as funções do síndico, ele utiliza se de sistemas de planilhas eletrônicas para o controle e </w:t>
      </w:r>
      <w:r w:rsidR="00B44135">
        <w:t>divisão</w:t>
      </w:r>
      <w:r w:rsidR="00B44135" w:rsidRPr="0075794C">
        <w:t xml:space="preserve"> de</w:t>
      </w:r>
      <w:r w:rsidR="00B44135" w:rsidRPr="0075794C">
        <w:rPr>
          <w:spacing w:val="17"/>
        </w:rPr>
        <w:t xml:space="preserve"> </w:t>
      </w:r>
      <w:r w:rsidR="00B44135" w:rsidRPr="0075794C">
        <w:t>despesas.</w:t>
      </w:r>
    </w:p>
    <w:p w14:paraId="18B1FE10" w14:textId="314386F2" w:rsidR="00B44135" w:rsidRPr="0075794C" w:rsidRDefault="00B44135" w:rsidP="00B44135">
      <w:pPr>
        <w:pStyle w:val="Corpodetexto"/>
        <w:spacing w:before="6" w:line="360" w:lineRule="auto"/>
        <w:ind w:right="-1" w:firstLine="709"/>
        <w:jc w:val="both"/>
      </w:pPr>
      <w:r w:rsidRPr="0075794C">
        <w:t>Sabemos que</w:t>
      </w:r>
      <w:r w:rsidR="00D16126">
        <w:t xml:space="preserve"> </w:t>
      </w:r>
      <w:r w:rsidR="009A6073">
        <w:t>uma abordagem sistêmica de racionalização no trabalho</w:t>
      </w:r>
      <w:r w:rsidR="00225E1E">
        <w:t xml:space="preserve"> dentro de empresas visa a minimização do esforço humano, melhor fluência de processos e atividades, uso econ</w:t>
      </w:r>
      <w:r w:rsidR="00D16126">
        <w:t>ô</w:t>
      </w:r>
      <w:r w:rsidR="00225E1E">
        <w:t>mico do tempo e recursos humanos, aumento da produtividade e qualidade, também da modernidade e aumento do lucro assim como a competividade</w:t>
      </w:r>
      <w:r w:rsidRPr="0075794C">
        <w:t>.</w:t>
      </w:r>
      <w:r w:rsidR="00225E1E">
        <w:t xml:space="preserve"> (REZENDE</w:t>
      </w:r>
      <w:r w:rsidR="009E4D7B">
        <w:t xml:space="preserve"> e ABREU</w:t>
      </w:r>
      <w:r w:rsidR="00225E1E">
        <w:t>, 2003).</w:t>
      </w:r>
    </w:p>
    <w:p w14:paraId="74E72D16" w14:textId="32DC2E19" w:rsidR="00B44135" w:rsidRPr="00B44135" w:rsidRDefault="00B44135" w:rsidP="00B44135">
      <w:pPr>
        <w:pStyle w:val="Texto"/>
        <w:ind w:right="-1"/>
      </w:pPr>
      <w:r w:rsidRPr="0075794C">
        <w:t xml:space="preserve">Com a crescente </w:t>
      </w:r>
      <w:r w:rsidR="00DF416F">
        <w:t xml:space="preserve">quantidade de </w:t>
      </w:r>
      <w:r w:rsidRPr="0075794C">
        <w:t xml:space="preserve">atividades executadas no condomínio e a </w:t>
      </w:r>
      <w:r w:rsidR="00DF416F">
        <w:t xml:space="preserve">falta de um sistema de </w:t>
      </w:r>
      <w:proofErr w:type="spellStart"/>
      <w:r w:rsidR="00DF416F">
        <w:t>auxilio</w:t>
      </w:r>
      <w:proofErr w:type="spellEnd"/>
      <w:r w:rsidR="00DF416F">
        <w:t xml:space="preserve"> na gestão destas atividades, notou -se a </w:t>
      </w:r>
      <w:r w:rsidR="00DF416F" w:rsidRPr="0075794C">
        <w:t>oportunidade</w:t>
      </w:r>
      <w:r w:rsidRPr="0075794C">
        <w:t xml:space="preserve"> </w:t>
      </w:r>
      <w:r w:rsidR="00DF416F">
        <w:t>d</w:t>
      </w:r>
      <w:r w:rsidRPr="0075794C">
        <w:t>e aplicar uma solução para a</w:t>
      </w:r>
      <w:r w:rsidR="00DF416F">
        <w:t>s atividades gerenciais</w:t>
      </w:r>
      <w:r w:rsidRPr="0075794C">
        <w:t xml:space="preserve"> do condomínio</w:t>
      </w:r>
      <w:r w:rsidR="00DF416F">
        <w:t>,</w:t>
      </w:r>
      <w:r w:rsidRPr="0075794C">
        <w:t xml:space="preserve"> sendo </w:t>
      </w:r>
      <w:r w:rsidR="00D16126">
        <w:t>o Sistema de Controle de Condomínio</w:t>
      </w:r>
      <w:r w:rsidRPr="0075794C">
        <w:t xml:space="preserve"> uma ferramenta que </w:t>
      </w:r>
      <w:r w:rsidR="00DF416F">
        <w:t>visa</w:t>
      </w:r>
      <w:r w:rsidRPr="0075794C">
        <w:t xml:space="preserve"> agilizar a rotina do síndico</w:t>
      </w:r>
      <w:r w:rsidRPr="0075794C">
        <w:rPr>
          <w:spacing w:val="11"/>
        </w:rPr>
        <w:t>.</w:t>
      </w:r>
    </w:p>
    <w:p w14:paraId="4C351A40" w14:textId="79FAE2D9" w:rsidR="001855A0" w:rsidRDefault="001855A0" w:rsidP="00F87084">
      <w:pPr>
        <w:pStyle w:val="Ttulo2"/>
      </w:pPr>
      <w:bookmarkStart w:id="84" w:name="_Toc257728958"/>
      <w:bookmarkStart w:id="85" w:name="_Toc257729059"/>
      <w:bookmarkStart w:id="86" w:name="_Toc257729281"/>
      <w:bookmarkStart w:id="87" w:name="_Toc257729447"/>
      <w:bookmarkStart w:id="88" w:name="_Toc257729484"/>
      <w:bookmarkStart w:id="89" w:name="_Toc257729501"/>
      <w:bookmarkStart w:id="90" w:name="_Toc257814808"/>
      <w:bookmarkStart w:id="91" w:name="_Toc266865624"/>
      <w:bookmarkStart w:id="92" w:name="_Toc39592440"/>
      <w:r>
        <w:t>Problematização</w:t>
      </w:r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</w:p>
    <w:p w14:paraId="4C351A43" w14:textId="2F5BE243" w:rsidR="00AF428C" w:rsidRDefault="00AF428C" w:rsidP="00A42C46">
      <w:pPr>
        <w:pStyle w:val="Corpodetexto"/>
        <w:tabs>
          <w:tab w:val="left" w:pos="720"/>
        </w:tabs>
        <w:spacing w:line="360" w:lineRule="auto"/>
        <w:ind w:firstLine="709"/>
        <w:jc w:val="both"/>
      </w:pPr>
      <w:r w:rsidRPr="00B27E70">
        <w:rPr>
          <w:rFonts w:cs="Arial"/>
          <w:szCs w:val="24"/>
        </w:rPr>
        <w:t>De acordo com</w:t>
      </w:r>
      <w:r w:rsidR="00DF416F">
        <w:rPr>
          <w:rFonts w:cs="Arial"/>
          <w:szCs w:val="24"/>
        </w:rPr>
        <w:t xml:space="preserve"> </w:t>
      </w:r>
      <w:r w:rsidR="00547081" w:rsidRPr="0075794C">
        <w:t>Ferreira</w:t>
      </w:r>
      <w:r w:rsidR="00DF416F">
        <w:t xml:space="preserve"> </w:t>
      </w:r>
      <w:r w:rsidRPr="00B27E70">
        <w:rPr>
          <w:rFonts w:cs="Arial"/>
          <w:szCs w:val="24"/>
        </w:rPr>
        <w:t>(</w:t>
      </w:r>
      <w:r w:rsidR="00DF416F">
        <w:rPr>
          <w:rFonts w:cs="Arial"/>
          <w:szCs w:val="24"/>
        </w:rPr>
        <w:t>2012</w:t>
      </w:r>
      <w:r w:rsidR="00A42C46">
        <w:rPr>
          <w:rFonts w:cs="Arial"/>
          <w:szCs w:val="24"/>
        </w:rPr>
        <w:t>)</w:t>
      </w:r>
      <w:r w:rsidR="00DF416F">
        <w:rPr>
          <w:rFonts w:cs="Arial"/>
          <w:szCs w:val="24"/>
        </w:rPr>
        <w:t>,</w:t>
      </w:r>
      <w:r w:rsidR="00C04330" w:rsidRPr="00C04330">
        <w:t xml:space="preserve"> </w:t>
      </w:r>
      <w:r w:rsidR="00C04330" w:rsidRPr="0075794C">
        <w:t>"O sucesso de uma organização depende em grande parte sobre como ela compreende por completo seus processos de negócio e como ela os realiza da forma mais eficaz e mais eficiente."</w:t>
      </w:r>
    </w:p>
    <w:p w14:paraId="695D1ECA" w14:textId="25D14E95" w:rsidR="00C04330" w:rsidRDefault="00592CC9" w:rsidP="00C544C8">
      <w:pPr>
        <w:pStyle w:val="Corpodetexto"/>
        <w:spacing w:line="360" w:lineRule="auto"/>
        <w:ind w:right="2" w:firstLine="709"/>
        <w:jc w:val="both"/>
      </w:pPr>
      <w:r>
        <w:t xml:space="preserve">Dessa forma, </w:t>
      </w:r>
      <w:r w:rsidR="00C544C8">
        <w:t>possuindo o s</w:t>
      </w:r>
      <w:r w:rsidR="007F673D">
        <w:t>í</w:t>
      </w:r>
      <w:r w:rsidR="00C544C8">
        <w:t>ndico o domínio completo das suas atribuições</w:t>
      </w:r>
      <w:r w:rsidR="007F673D">
        <w:t>, é</w:t>
      </w:r>
      <w:r w:rsidR="00C544C8">
        <w:t xml:space="preserve"> possível informatizar suas atividades e dar transparência e acessibilidade a essa figura fundamental na gestão do condomínio.</w:t>
      </w:r>
    </w:p>
    <w:p w14:paraId="66321F5E" w14:textId="1205C842" w:rsidR="00C04330" w:rsidRPr="0078765B" w:rsidRDefault="00C544C8" w:rsidP="0078765B">
      <w:pPr>
        <w:pStyle w:val="Corpodetexto"/>
        <w:spacing w:line="360" w:lineRule="auto"/>
        <w:ind w:right="2" w:firstLine="709"/>
        <w:jc w:val="both"/>
      </w:pPr>
      <w:r>
        <w:t>A</w:t>
      </w:r>
      <w:r w:rsidRPr="0075794C">
        <w:t>través de pesquisas</w:t>
      </w:r>
      <w:r>
        <w:t xml:space="preserve"> por ferramentas ou sistemas de gerenciamento que foquem na figura do sindico </w:t>
      </w:r>
      <w:r w:rsidRPr="0075794C">
        <w:t xml:space="preserve">foi </w:t>
      </w:r>
      <w:r>
        <w:t>constatado que</w:t>
      </w:r>
      <w:r w:rsidR="00BD4257">
        <w:t xml:space="preserve"> </w:t>
      </w:r>
      <w:r>
        <w:t>há</w:t>
      </w:r>
      <w:r w:rsidR="00BD4257">
        <w:t xml:space="preserve"> poucos</w:t>
      </w:r>
      <w:r>
        <w:t xml:space="preserve"> sistemas </w:t>
      </w:r>
      <w:r w:rsidRPr="0075794C">
        <w:t>que</w:t>
      </w:r>
      <w:r w:rsidR="00BD4257">
        <w:t xml:space="preserve"> sejam modulares e disponibilizem recursos que</w:t>
      </w:r>
      <w:r w:rsidRPr="0075794C">
        <w:t xml:space="preserve"> </w:t>
      </w:r>
      <w:r w:rsidR="00C97C04">
        <w:t xml:space="preserve">se dedicam </w:t>
      </w:r>
      <w:r>
        <w:t>estritamente a figura do sindico</w:t>
      </w:r>
      <w:r w:rsidR="00BD4257">
        <w:t xml:space="preserve">. </w:t>
      </w:r>
    </w:p>
    <w:p w14:paraId="4C351A47" w14:textId="77777777" w:rsidR="00326018" w:rsidRDefault="00326018" w:rsidP="00326018">
      <w:pPr>
        <w:pStyle w:val="Ttulo2"/>
      </w:pPr>
      <w:bookmarkStart w:id="93" w:name="_Toc39592441"/>
      <w:r>
        <w:lastRenderedPageBreak/>
        <w:t>Justificativa</w:t>
      </w:r>
      <w:bookmarkEnd w:id="93"/>
      <w:r>
        <w:t xml:space="preserve"> </w:t>
      </w:r>
    </w:p>
    <w:p w14:paraId="0DA44DC6" w14:textId="20A96BDE" w:rsidR="005A5229" w:rsidRDefault="005A5229" w:rsidP="00337909">
      <w:pPr>
        <w:pStyle w:val="Corpodetexto"/>
        <w:spacing w:line="360" w:lineRule="auto"/>
        <w:ind w:right="2" w:firstLine="708"/>
        <w:jc w:val="both"/>
      </w:pPr>
      <w:r>
        <w:t>A utilização de ferramentas com recursos tecnológicos, transforma atividades e procedimentos, enxugando e reestruturando o trabalho empresarial. (TEOFILO e DE FREITAS, 2007).</w:t>
      </w:r>
    </w:p>
    <w:p w14:paraId="243D01EE" w14:textId="38BEE001" w:rsidR="0078765B" w:rsidRDefault="00C04330" w:rsidP="00667876">
      <w:pPr>
        <w:pStyle w:val="Corpodetexto"/>
        <w:spacing w:line="360" w:lineRule="auto"/>
        <w:ind w:right="2" w:firstLine="709"/>
        <w:jc w:val="both"/>
      </w:pPr>
      <w:r w:rsidRPr="0075794C">
        <w:t>Com o uso do Sistema de Controle de Condomínio, será permitido ao s</w:t>
      </w:r>
      <w:r>
        <w:t>í</w:t>
      </w:r>
      <w:r w:rsidRPr="0075794C">
        <w:t>ndico economizar tempo na busca de informações e disponibilizar uma visão mais abrangente do contexto geral onde estão sendo realizadas as suas ações, assim como facilitar o repasse das informações verificadas aos condôminos de forma mais transparente e</w:t>
      </w:r>
      <w:r w:rsidRPr="0075794C">
        <w:rPr>
          <w:spacing w:val="34"/>
        </w:rPr>
        <w:t xml:space="preserve"> </w:t>
      </w:r>
      <w:r w:rsidRPr="0075794C">
        <w:t>confiável.</w:t>
      </w:r>
    </w:p>
    <w:p w14:paraId="72811EC5" w14:textId="2313855B" w:rsidR="007C2076" w:rsidRPr="0075794C" w:rsidRDefault="00667876" w:rsidP="00667876">
      <w:pPr>
        <w:pStyle w:val="Corpodetexto"/>
        <w:spacing w:line="360" w:lineRule="auto"/>
        <w:ind w:right="2" w:firstLine="709"/>
        <w:jc w:val="both"/>
      </w:pPr>
      <w:r>
        <w:t xml:space="preserve"> O</w:t>
      </w:r>
      <w:r w:rsidR="007C2076" w:rsidRPr="0075794C">
        <w:t xml:space="preserve"> </w:t>
      </w:r>
      <w:r>
        <w:t>s</w:t>
      </w:r>
      <w:r w:rsidR="007C2076" w:rsidRPr="0075794C">
        <w:t xml:space="preserve">istema, </w:t>
      </w:r>
      <w:r w:rsidR="0078765B">
        <w:t xml:space="preserve">buscará </w:t>
      </w:r>
      <w:r w:rsidR="007C2076" w:rsidRPr="0075794C">
        <w:t xml:space="preserve">aumentar a satisfação dos condôminos em relação </w:t>
      </w:r>
      <w:r w:rsidR="0078765B">
        <w:t>à</w:t>
      </w:r>
      <w:r w:rsidR="007C2076" w:rsidRPr="0075794C">
        <w:t xml:space="preserve"> gestão do s</w:t>
      </w:r>
      <w:r>
        <w:t>í</w:t>
      </w:r>
      <w:r w:rsidR="007C2076" w:rsidRPr="0075794C">
        <w:t xml:space="preserve">ndico, assim como auxiliar o mesmo em suas tarefas mais rotineiras, facilitando </w:t>
      </w:r>
      <w:r w:rsidR="0078765B">
        <w:t xml:space="preserve">o </w:t>
      </w:r>
      <w:r w:rsidR="007C2076" w:rsidRPr="0075794C">
        <w:t xml:space="preserve">processo de controle de caixa, atividades </w:t>
      </w:r>
      <w:r w:rsidR="0078765B">
        <w:t>d</w:t>
      </w:r>
      <w:r w:rsidR="007C2076" w:rsidRPr="0075794C">
        <w:t>e prestação de contas, tendo em vista que o mesmo terá uma ferramenta onde poderá disponibilizar de forma transparente e intuitiv</w:t>
      </w:r>
      <w:r w:rsidR="0078765B">
        <w:t>a</w:t>
      </w:r>
      <w:r w:rsidR="007C2076" w:rsidRPr="0075794C">
        <w:t xml:space="preserve"> os dados de operações administrativas assim como as ações executadas pelo s</w:t>
      </w:r>
      <w:r w:rsidR="0078765B">
        <w:t>í</w:t>
      </w:r>
      <w:r w:rsidR="007C2076" w:rsidRPr="0075794C">
        <w:t>ndico em suas tarefas exercidas dentro do</w:t>
      </w:r>
      <w:r w:rsidR="007C2076" w:rsidRPr="0075794C">
        <w:rPr>
          <w:spacing w:val="12"/>
        </w:rPr>
        <w:t xml:space="preserve"> </w:t>
      </w:r>
      <w:r w:rsidR="007C2076" w:rsidRPr="0075794C">
        <w:t>condomínio.</w:t>
      </w:r>
    </w:p>
    <w:p w14:paraId="4C351A4A" w14:textId="2E4E0A6A" w:rsidR="00483FF9" w:rsidRDefault="001855A0" w:rsidP="00CE336E">
      <w:pPr>
        <w:pStyle w:val="Ttulo2"/>
        <w:jc w:val="both"/>
      </w:pPr>
      <w:bookmarkStart w:id="94" w:name="_Toc257728959"/>
      <w:bookmarkStart w:id="95" w:name="_Toc257729060"/>
      <w:bookmarkStart w:id="96" w:name="_Toc257729282"/>
      <w:bookmarkStart w:id="97" w:name="_Toc257729448"/>
      <w:bookmarkStart w:id="98" w:name="_Toc257729485"/>
      <w:bookmarkStart w:id="99" w:name="_Toc257729502"/>
      <w:bookmarkStart w:id="100" w:name="_Toc257814809"/>
      <w:bookmarkStart w:id="101" w:name="_Toc266865625"/>
      <w:bookmarkStart w:id="102" w:name="_Toc39592442"/>
      <w:r>
        <w:t>Objetivos</w:t>
      </w:r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</w:p>
    <w:p w14:paraId="4C351A4B" w14:textId="77777777" w:rsidR="001855A0" w:rsidRDefault="00906A14" w:rsidP="00455524">
      <w:pPr>
        <w:pStyle w:val="Ttulo3"/>
        <w:spacing w:before="0" w:after="0"/>
      </w:pPr>
      <w:bookmarkStart w:id="103" w:name="_Toc257728960"/>
      <w:bookmarkStart w:id="104" w:name="_Toc257729061"/>
      <w:bookmarkStart w:id="105" w:name="_Toc257729283"/>
      <w:bookmarkStart w:id="106" w:name="_Toc257729449"/>
      <w:bookmarkStart w:id="107" w:name="_Toc257729486"/>
      <w:bookmarkStart w:id="108" w:name="_Toc257729503"/>
      <w:bookmarkStart w:id="109" w:name="_Toc266865626"/>
      <w:bookmarkStart w:id="110" w:name="_Toc39592443"/>
      <w:bookmarkStart w:id="111" w:name="_Toc257814810"/>
      <w:r>
        <w:t>Objetivo Geral</w:t>
      </w:r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r w:rsidR="004043F0">
        <w:t xml:space="preserve"> </w:t>
      </w:r>
      <w:bookmarkEnd w:id="111"/>
    </w:p>
    <w:p w14:paraId="4C351A4C" w14:textId="7010FE65" w:rsidR="00455524" w:rsidRPr="00455524" w:rsidRDefault="0012052A" w:rsidP="00455524">
      <w:pPr>
        <w:pStyle w:val="Texto"/>
      </w:pPr>
      <w:r>
        <w:t>O objetivo geral deste trabalho consiste no desenvolvimento de</w:t>
      </w:r>
      <w:r w:rsidR="001E6942">
        <w:t xml:space="preserve"> um sistema </w:t>
      </w:r>
      <w:r w:rsidR="001E6942" w:rsidRPr="0012052A">
        <w:rPr>
          <w:i/>
          <w:iCs/>
        </w:rPr>
        <w:t>web</w:t>
      </w:r>
      <w:r w:rsidR="001E6942">
        <w:t xml:space="preserve">, </w:t>
      </w:r>
      <w:r w:rsidR="009E26A9">
        <w:t>que funcionará como uma ferramenta para o sindico com</w:t>
      </w:r>
      <w:r w:rsidR="001E6942">
        <w:t xml:space="preserve"> </w:t>
      </w:r>
      <w:r w:rsidR="001E6942" w:rsidRPr="0075794C">
        <w:t>gerenciamento dos recursos, atividades e informações necessárias para a manutenção e organização d</w:t>
      </w:r>
      <w:r w:rsidR="009E26A9">
        <w:t>e</w:t>
      </w:r>
      <w:r w:rsidR="001E6942" w:rsidRPr="0075794C">
        <w:t xml:space="preserve"> Condomínio</w:t>
      </w:r>
      <w:r w:rsidR="001E6942">
        <w:t>.</w:t>
      </w:r>
    </w:p>
    <w:p w14:paraId="4C351A4E" w14:textId="32857C0F" w:rsidR="001855A0" w:rsidRDefault="001855A0" w:rsidP="00F87084">
      <w:pPr>
        <w:pStyle w:val="Ttulo3"/>
      </w:pPr>
      <w:r>
        <w:t>Objetivos Específico</w:t>
      </w:r>
      <w:r w:rsidR="00FF21C6">
        <w:t>s</w:t>
      </w:r>
      <w:r w:rsidR="004043F0">
        <w:t xml:space="preserve"> </w:t>
      </w:r>
    </w:p>
    <w:p w14:paraId="45F51DDF" w14:textId="51C0E0BC" w:rsidR="00547081" w:rsidRDefault="0012052A" w:rsidP="00B14D5E">
      <w:pPr>
        <w:pStyle w:val="Texto"/>
        <w:numPr>
          <w:ilvl w:val="0"/>
          <w:numId w:val="28"/>
        </w:numPr>
        <w:ind w:left="1069"/>
      </w:pPr>
      <w:r>
        <w:t>Desenvolver uma aplicação de</w:t>
      </w:r>
      <w:r w:rsidR="0009715B">
        <w:t xml:space="preserve"> cadastro e acompanhamento de tarefas do síndico;</w:t>
      </w:r>
    </w:p>
    <w:p w14:paraId="4147D1F7" w14:textId="72C350FE" w:rsidR="0009715B" w:rsidRDefault="0012052A" w:rsidP="00B14D5E">
      <w:pPr>
        <w:pStyle w:val="Texto"/>
        <w:numPr>
          <w:ilvl w:val="0"/>
          <w:numId w:val="28"/>
        </w:numPr>
        <w:ind w:left="1069"/>
      </w:pPr>
      <w:r>
        <w:t>Criar um sistema para</w:t>
      </w:r>
      <w:r w:rsidR="0009715B">
        <w:t xml:space="preserve"> cadastro e controle de moradores e visitantes;</w:t>
      </w:r>
    </w:p>
    <w:p w14:paraId="1812654A" w14:textId="2DC6C38E" w:rsidR="0009715B" w:rsidRDefault="0012052A" w:rsidP="00B14D5E">
      <w:pPr>
        <w:pStyle w:val="Texto"/>
        <w:numPr>
          <w:ilvl w:val="0"/>
          <w:numId w:val="28"/>
        </w:numPr>
        <w:ind w:left="1069"/>
      </w:pPr>
      <w:r>
        <w:t xml:space="preserve">Realizar a criação de um </w:t>
      </w:r>
      <w:proofErr w:type="spellStart"/>
      <w:r>
        <w:t>susbsistema</w:t>
      </w:r>
      <w:proofErr w:type="spellEnd"/>
      <w:r>
        <w:t xml:space="preserve"> </w:t>
      </w:r>
      <w:r w:rsidR="0009715B">
        <w:t xml:space="preserve">de enquetes </w:t>
      </w:r>
      <w:r w:rsidR="0009715B" w:rsidRPr="0012052A">
        <w:rPr>
          <w:i/>
          <w:iCs/>
        </w:rPr>
        <w:t>online</w:t>
      </w:r>
      <w:r w:rsidR="0009715B">
        <w:t>;</w:t>
      </w:r>
    </w:p>
    <w:p w14:paraId="1B6B6853" w14:textId="32C9EA49" w:rsidR="0009715B" w:rsidRDefault="0012052A" w:rsidP="00B14D5E">
      <w:pPr>
        <w:pStyle w:val="Texto"/>
        <w:numPr>
          <w:ilvl w:val="0"/>
          <w:numId w:val="28"/>
        </w:numPr>
        <w:ind w:left="1069"/>
      </w:pPr>
      <w:r>
        <w:t>Desenvolver</w:t>
      </w:r>
      <w:r w:rsidR="0009715B">
        <w:t xml:space="preserve"> uma interface interativa</w:t>
      </w:r>
      <w:r>
        <w:t xml:space="preserve"> e</w:t>
      </w:r>
      <w:r w:rsidR="0009715B">
        <w:t xml:space="preserve"> amigável ao usuário;</w:t>
      </w:r>
    </w:p>
    <w:p w14:paraId="7C4EAEA3" w14:textId="739ABE17" w:rsidR="0009715B" w:rsidRDefault="0012052A" w:rsidP="00B14D5E">
      <w:pPr>
        <w:pStyle w:val="Texto"/>
        <w:numPr>
          <w:ilvl w:val="0"/>
          <w:numId w:val="28"/>
        </w:numPr>
        <w:ind w:left="1069"/>
      </w:pPr>
      <w:r>
        <w:t>Desenvolver o sistema como</w:t>
      </w:r>
      <w:r w:rsidR="0009715B">
        <w:t xml:space="preserve"> </w:t>
      </w:r>
      <w:proofErr w:type="spellStart"/>
      <w:r w:rsidR="0009715B">
        <w:t>multi-plataforma</w:t>
      </w:r>
      <w:proofErr w:type="spellEnd"/>
      <w:r w:rsidR="005932F4">
        <w:t>.</w:t>
      </w:r>
    </w:p>
    <w:p w14:paraId="4C351A54" w14:textId="41C40A16" w:rsidR="00E565D8" w:rsidRDefault="00C358FB" w:rsidP="00F87084">
      <w:pPr>
        <w:pStyle w:val="Ttulo2"/>
      </w:pPr>
      <w:bookmarkStart w:id="112" w:name="_Toc266865628"/>
      <w:bookmarkStart w:id="113" w:name="_Toc39592445"/>
      <w:r>
        <w:lastRenderedPageBreak/>
        <w:t>PROCEDIMENT</w:t>
      </w:r>
      <w:r w:rsidR="00E565D8">
        <w:t>OS METODOLÓGICOS</w:t>
      </w:r>
      <w:bookmarkEnd w:id="112"/>
      <w:r w:rsidR="00326018">
        <w:t xml:space="preserve"> </w:t>
      </w:r>
      <w:bookmarkEnd w:id="113"/>
    </w:p>
    <w:p w14:paraId="33B1FFF3" w14:textId="317C0A17" w:rsidR="003731E8" w:rsidRDefault="003731E8" w:rsidP="003731E8">
      <w:pPr>
        <w:ind w:firstLine="708"/>
        <w:jc w:val="both"/>
        <w:rPr>
          <w:rFonts w:cs="Arial"/>
        </w:rPr>
      </w:pPr>
      <w:r w:rsidRPr="00A64242">
        <w:rPr>
          <w:rFonts w:cs="Arial"/>
        </w:rPr>
        <w:t>A metodologia utilizada ser</w:t>
      </w:r>
      <w:r>
        <w:rPr>
          <w:rFonts w:cs="Arial"/>
        </w:rPr>
        <w:t xml:space="preserve">á </w:t>
      </w:r>
      <w:proofErr w:type="spellStart"/>
      <w:r w:rsidR="00695EE7" w:rsidRPr="00EE7CBA">
        <w:rPr>
          <w:rFonts w:cs="Arial"/>
          <w:i/>
          <w:iCs/>
        </w:rPr>
        <w:t>A</w:t>
      </w:r>
      <w:r w:rsidRPr="00EE7CBA">
        <w:rPr>
          <w:rFonts w:cs="Arial"/>
          <w:i/>
          <w:iCs/>
        </w:rPr>
        <w:t>gil</w:t>
      </w:r>
      <w:r w:rsidR="00EE7CBA" w:rsidRPr="00EE7CBA">
        <w:rPr>
          <w:rFonts w:cs="Arial"/>
          <w:i/>
          <w:iCs/>
        </w:rPr>
        <w:t>e</w:t>
      </w:r>
      <w:proofErr w:type="spellEnd"/>
      <w:r>
        <w:rPr>
          <w:rFonts w:cs="Arial"/>
        </w:rPr>
        <w:t>,</w:t>
      </w:r>
      <w:r w:rsidRPr="003731E8">
        <w:rPr>
          <w:rFonts w:cs="Arial"/>
        </w:rPr>
        <w:t xml:space="preserve"> </w:t>
      </w:r>
      <w:r>
        <w:rPr>
          <w:rFonts w:cs="Arial"/>
        </w:rPr>
        <w:t>u</w:t>
      </w:r>
      <w:r w:rsidRPr="00A64242">
        <w:rPr>
          <w:rFonts w:cs="Arial"/>
        </w:rPr>
        <w:t>ma metodologia ágil de desenvolvimento de software e gerenciamento de projetos</w:t>
      </w:r>
      <w:r>
        <w:rPr>
          <w:rFonts w:cs="Arial"/>
        </w:rPr>
        <w:t xml:space="preserve">. Como apoio </w:t>
      </w:r>
      <w:r w:rsidR="00695EE7">
        <w:rPr>
          <w:rFonts w:cs="Arial"/>
        </w:rPr>
        <w:t>a essa metodologia</w:t>
      </w:r>
      <w:r>
        <w:rPr>
          <w:rFonts w:cs="Arial"/>
        </w:rPr>
        <w:t xml:space="preserve"> será utilizado o </w:t>
      </w:r>
      <w:r w:rsidRPr="00FC5FB6">
        <w:rPr>
          <w:rFonts w:cs="Arial"/>
          <w:i/>
          <w:iCs/>
        </w:rPr>
        <w:t>framework</w:t>
      </w:r>
      <w:r>
        <w:rPr>
          <w:rFonts w:cs="Arial"/>
        </w:rPr>
        <w:t xml:space="preserve"> </w:t>
      </w:r>
      <w:r w:rsidR="00C0765D">
        <w:rPr>
          <w:rFonts w:cs="Arial"/>
        </w:rPr>
        <w:t>Scrum</w:t>
      </w:r>
      <w:r>
        <w:rPr>
          <w:rFonts w:cs="Arial"/>
        </w:rPr>
        <w:t xml:space="preserve"> e </w:t>
      </w:r>
      <w:r w:rsidR="00695EE7">
        <w:rPr>
          <w:rFonts w:cs="Arial"/>
        </w:rPr>
        <w:t xml:space="preserve">a </w:t>
      </w:r>
      <w:r>
        <w:rPr>
          <w:rFonts w:cs="Arial"/>
        </w:rPr>
        <w:t>ferramenta</w:t>
      </w:r>
      <w:r w:rsidR="00695EE7">
        <w:rPr>
          <w:rFonts w:cs="Arial"/>
        </w:rPr>
        <w:t xml:space="preserve"> para gerenciamento de projeto</w:t>
      </w:r>
      <w:r>
        <w:rPr>
          <w:rFonts w:cs="Arial"/>
        </w:rPr>
        <w:t xml:space="preserve"> </w:t>
      </w:r>
      <w:proofErr w:type="spellStart"/>
      <w:r>
        <w:rPr>
          <w:rFonts w:cs="Arial"/>
        </w:rPr>
        <w:t>Trello</w:t>
      </w:r>
      <w:proofErr w:type="spellEnd"/>
      <w:r>
        <w:rPr>
          <w:rFonts w:cs="Arial"/>
        </w:rPr>
        <w:t>.</w:t>
      </w:r>
    </w:p>
    <w:p w14:paraId="18C3C237" w14:textId="77777777" w:rsidR="003731E8" w:rsidRPr="003731E8" w:rsidRDefault="003731E8" w:rsidP="003731E8">
      <w:pPr>
        <w:pStyle w:val="Texto"/>
      </w:pPr>
    </w:p>
    <w:p w14:paraId="4C351A58" w14:textId="77777777" w:rsidR="00326018" w:rsidRPr="00B27E70" w:rsidRDefault="00326018" w:rsidP="00326018">
      <w:pPr>
        <w:pStyle w:val="Ttulo3"/>
      </w:pPr>
      <w:bookmarkStart w:id="114" w:name="_Toc39592446"/>
      <w:r>
        <w:t>Metodologia de desenvolvimento de software</w:t>
      </w:r>
      <w:bookmarkEnd w:id="114"/>
    </w:p>
    <w:p w14:paraId="4C351A59" w14:textId="44CFF8C6" w:rsidR="00E6624C" w:rsidRDefault="00C24A61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bCs/>
        </w:rPr>
      </w:pPr>
      <w:r>
        <w:rPr>
          <w:rFonts w:cs="Arial"/>
          <w:bCs/>
        </w:rPr>
        <w:t xml:space="preserve">Para o desenvolvimento do trabalho será utilizado o </w:t>
      </w:r>
      <w:r w:rsidRPr="00C0765D">
        <w:rPr>
          <w:rFonts w:cs="Arial"/>
          <w:bCs/>
          <w:i/>
          <w:iCs/>
        </w:rPr>
        <w:t>framework</w:t>
      </w:r>
      <w:r>
        <w:rPr>
          <w:rFonts w:cs="Arial"/>
          <w:bCs/>
        </w:rPr>
        <w:t xml:space="preserve"> </w:t>
      </w:r>
      <w:r w:rsidR="00E40C8C">
        <w:rPr>
          <w:rFonts w:cs="Arial"/>
        </w:rPr>
        <w:t xml:space="preserve">Scrum </w:t>
      </w:r>
      <w:r>
        <w:rPr>
          <w:rFonts w:cs="Arial"/>
          <w:bCs/>
        </w:rPr>
        <w:t xml:space="preserve">que é um </w:t>
      </w:r>
      <w:r w:rsidR="00474E91">
        <w:rPr>
          <w:rFonts w:cs="Arial"/>
          <w:bCs/>
        </w:rPr>
        <w:t xml:space="preserve">conjunto de conceitos </w:t>
      </w:r>
      <w:r>
        <w:rPr>
          <w:rFonts w:cs="Arial"/>
          <w:bCs/>
        </w:rPr>
        <w:t>e pr</w:t>
      </w:r>
      <w:r w:rsidR="00474E91">
        <w:rPr>
          <w:rFonts w:cs="Arial"/>
          <w:bCs/>
        </w:rPr>
        <w:t>á</w:t>
      </w:r>
      <w:r>
        <w:rPr>
          <w:rFonts w:cs="Arial"/>
          <w:bCs/>
        </w:rPr>
        <w:t>ticas da metodologia ágil</w:t>
      </w:r>
      <w:r w:rsidR="00474E91">
        <w:rPr>
          <w:rFonts w:cs="Arial"/>
          <w:bCs/>
        </w:rPr>
        <w:t xml:space="preserve">, </w:t>
      </w:r>
      <w:r w:rsidR="00706961">
        <w:rPr>
          <w:rFonts w:cs="Arial"/>
          <w:bCs/>
        </w:rPr>
        <w:t>tem o foco de entregar valor de negócio no meno</w:t>
      </w:r>
      <w:r w:rsidR="00474E91">
        <w:rPr>
          <w:rFonts w:cs="Arial"/>
          <w:bCs/>
        </w:rPr>
        <w:t>r</w:t>
      </w:r>
      <w:r w:rsidR="00706961">
        <w:rPr>
          <w:rFonts w:cs="Arial"/>
          <w:bCs/>
        </w:rPr>
        <w:t xml:space="preserve"> espaço de tempo possível, propondo um auto gerenciamento dinâmico, versátil e altamente </w:t>
      </w:r>
      <w:r w:rsidR="00474E91">
        <w:rPr>
          <w:rFonts w:cs="Arial"/>
          <w:bCs/>
        </w:rPr>
        <w:t>adaptável. (</w:t>
      </w:r>
      <w:r w:rsidR="00706961">
        <w:rPr>
          <w:rFonts w:cs="Arial"/>
          <w:bCs/>
        </w:rPr>
        <w:t>CRUZ,2013)</w:t>
      </w:r>
      <w:r>
        <w:rPr>
          <w:rFonts w:cs="Arial"/>
          <w:bCs/>
        </w:rPr>
        <w:t>.</w:t>
      </w:r>
    </w:p>
    <w:p w14:paraId="1AC0EB01" w14:textId="14D6F8D2" w:rsidR="00762224" w:rsidRDefault="00154ACF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</w:rPr>
      </w:pPr>
      <w:r>
        <w:rPr>
          <w:rFonts w:cs="Arial"/>
        </w:rPr>
        <w:t xml:space="preserve">Segundo </w:t>
      </w:r>
      <w:proofErr w:type="spellStart"/>
      <w:r>
        <w:t>Schwaber</w:t>
      </w:r>
      <w:proofErr w:type="spellEnd"/>
      <w:r>
        <w:t xml:space="preserve"> e</w:t>
      </w:r>
      <w:r w:rsidR="00C0765D">
        <w:t xml:space="preserve"> </w:t>
      </w:r>
      <w:r w:rsidR="00762224">
        <w:t>Sutherland (20</w:t>
      </w:r>
      <w:r w:rsidR="00C0765D">
        <w:t>17</w:t>
      </w:r>
      <w:r w:rsidR="00762224">
        <w:t xml:space="preserve">) o </w:t>
      </w:r>
      <w:r w:rsidR="00762224" w:rsidRPr="00C0765D">
        <w:rPr>
          <w:i/>
          <w:iCs/>
        </w:rPr>
        <w:t>framework</w:t>
      </w:r>
      <w:r w:rsidR="003F6059">
        <w:rPr>
          <w:rFonts w:cs="Arial"/>
        </w:rPr>
        <w:t xml:space="preserve"> </w:t>
      </w:r>
      <w:r w:rsidR="00E40C8C">
        <w:rPr>
          <w:rFonts w:cs="Arial"/>
        </w:rPr>
        <w:t xml:space="preserve">Scrum </w:t>
      </w:r>
      <w:r w:rsidR="003F6059">
        <w:rPr>
          <w:rFonts w:cs="Arial"/>
        </w:rPr>
        <w:t>consiste ba</w:t>
      </w:r>
      <w:r w:rsidR="00762224">
        <w:rPr>
          <w:rFonts w:cs="Arial"/>
        </w:rPr>
        <w:t>s</w:t>
      </w:r>
      <w:r w:rsidR="003F6059">
        <w:rPr>
          <w:rFonts w:cs="Arial"/>
        </w:rPr>
        <w:t>i</w:t>
      </w:r>
      <w:r w:rsidR="00762224">
        <w:rPr>
          <w:rFonts w:cs="Arial"/>
        </w:rPr>
        <w:t>ca</w:t>
      </w:r>
      <w:r w:rsidR="003F6059">
        <w:rPr>
          <w:rFonts w:cs="Arial"/>
        </w:rPr>
        <w:t>mente</w:t>
      </w:r>
      <w:r>
        <w:rPr>
          <w:rFonts w:cs="Arial"/>
        </w:rPr>
        <w:t xml:space="preserve"> em </w:t>
      </w:r>
      <w:r w:rsidR="003F6059">
        <w:rPr>
          <w:rFonts w:cs="Arial"/>
        </w:rPr>
        <w:t>cerim</w:t>
      </w:r>
      <w:r w:rsidR="00C0765D">
        <w:rPr>
          <w:rFonts w:cs="Arial"/>
        </w:rPr>
        <w:t>ô</w:t>
      </w:r>
      <w:r w:rsidR="003F6059">
        <w:rPr>
          <w:rFonts w:cs="Arial"/>
        </w:rPr>
        <w:t>nias</w:t>
      </w:r>
      <w:r w:rsidR="00762224">
        <w:rPr>
          <w:rFonts w:cs="Arial"/>
        </w:rPr>
        <w:t>,</w:t>
      </w:r>
      <w:r w:rsidR="00652A88">
        <w:rPr>
          <w:rFonts w:cs="Arial"/>
        </w:rPr>
        <w:t xml:space="preserve"> tarefas</w:t>
      </w:r>
      <w:r w:rsidR="00762224">
        <w:rPr>
          <w:rFonts w:cs="Arial"/>
        </w:rPr>
        <w:t xml:space="preserve">, regras e </w:t>
      </w:r>
      <w:r>
        <w:rPr>
          <w:rFonts w:cs="Arial"/>
        </w:rPr>
        <w:t>atores com pap</w:t>
      </w:r>
      <w:r w:rsidR="00C0765D">
        <w:rPr>
          <w:rFonts w:cs="Arial"/>
        </w:rPr>
        <w:t>é</w:t>
      </w:r>
      <w:r>
        <w:rPr>
          <w:rFonts w:cs="Arial"/>
        </w:rPr>
        <w:t xml:space="preserve">is bem </w:t>
      </w:r>
      <w:r w:rsidR="005139F0">
        <w:rPr>
          <w:rFonts w:cs="Arial"/>
        </w:rPr>
        <w:t>definidos. Segundo</w:t>
      </w:r>
      <w:r w:rsidR="00762224">
        <w:rPr>
          <w:rFonts w:cs="Arial"/>
        </w:rPr>
        <w:t xml:space="preserve"> eles, o Scrum define quatro eventos principais formais:</w:t>
      </w:r>
    </w:p>
    <w:p w14:paraId="711DB263" w14:textId="3F3413A9" w:rsidR="00762224" w:rsidRDefault="00762224" w:rsidP="00A06C88">
      <w:pPr>
        <w:tabs>
          <w:tab w:val="left" w:pos="720"/>
          <w:tab w:val="left" w:pos="1080"/>
        </w:tabs>
        <w:ind w:firstLine="709"/>
        <w:jc w:val="both"/>
      </w:pPr>
      <w:r>
        <w:t xml:space="preserve">• </w:t>
      </w:r>
      <w:r w:rsidR="005139F0">
        <w:t xml:space="preserve">Reunião de planejamento da </w:t>
      </w:r>
      <w:r w:rsidR="005139F0" w:rsidRPr="00B0585E">
        <w:rPr>
          <w:i/>
          <w:iCs/>
        </w:rPr>
        <w:t>Sprint</w:t>
      </w:r>
      <w:r>
        <w:t xml:space="preserve">; </w:t>
      </w:r>
    </w:p>
    <w:p w14:paraId="1D396B34" w14:textId="3D10B390" w:rsidR="00762224" w:rsidRDefault="00762224" w:rsidP="00A06C88">
      <w:pPr>
        <w:tabs>
          <w:tab w:val="left" w:pos="720"/>
          <w:tab w:val="left" w:pos="1080"/>
        </w:tabs>
        <w:ind w:firstLine="709"/>
        <w:jc w:val="both"/>
      </w:pPr>
      <w:r>
        <w:t xml:space="preserve">• </w:t>
      </w:r>
      <w:r w:rsidR="005139F0">
        <w:t>Reunião diária</w:t>
      </w:r>
      <w:r>
        <w:t xml:space="preserve">; </w:t>
      </w:r>
    </w:p>
    <w:p w14:paraId="294E07CB" w14:textId="176E04DB" w:rsidR="005139F0" w:rsidRDefault="00762224" w:rsidP="005139F0">
      <w:pPr>
        <w:tabs>
          <w:tab w:val="left" w:pos="720"/>
          <w:tab w:val="left" w:pos="1080"/>
        </w:tabs>
        <w:ind w:firstLine="709"/>
        <w:jc w:val="both"/>
      </w:pPr>
      <w:r>
        <w:t xml:space="preserve">• </w:t>
      </w:r>
      <w:r w:rsidR="005139F0">
        <w:t xml:space="preserve">Reunião de revisão da </w:t>
      </w:r>
      <w:r w:rsidR="005139F0" w:rsidRPr="00B0585E">
        <w:rPr>
          <w:i/>
          <w:iCs/>
        </w:rPr>
        <w:t>Sprint</w:t>
      </w:r>
    </w:p>
    <w:p w14:paraId="0905D122" w14:textId="21ABC6C2" w:rsidR="00762224" w:rsidRPr="005139F0" w:rsidRDefault="005139F0" w:rsidP="005139F0">
      <w:pPr>
        <w:tabs>
          <w:tab w:val="left" w:pos="720"/>
          <w:tab w:val="left" w:pos="1080"/>
        </w:tabs>
        <w:ind w:firstLine="709"/>
        <w:jc w:val="both"/>
      </w:pPr>
      <w:r>
        <w:t xml:space="preserve">• Retrospectiva da </w:t>
      </w:r>
      <w:r w:rsidRPr="00B0585E">
        <w:rPr>
          <w:i/>
          <w:iCs/>
        </w:rPr>
        <w:t>Sprint</w:t>
      </w:r>
    </w:p>
    <w:p w14:paraId="4C351A5A" w14:textId="6311F5F9" w:rsidR="00A06C88" w:rsidRDefault="005139F0" w:rsidP="00A06C88">
      <w:pPr>
        <w:tabs>
          <w:tab w:val="left" w:pos="720"/>
          <w:tab w:val="left" w:pos="1080"/>
        </w:tabs>
        <w:ind w:firstLine="709"/>
        <w:jc w:val="both"/>
      </w:pPr>
      <w:r>
        <w:rPr>
          <w:rFonts w:cs="Arial"/>
        </w:rPr>
        <w:t>Esses eventos deve</w:t>
      </w:r>
      <w:r w:rsidR="00E40C8C">
        <w:rPr>
          <w:rFonts w:cs="Arial"/>
        </w:rPr>
        <w:t>m</w:t>
      </w:r>
      <w:r>
        <w:rPr>
          <w:rFonts w:cs="Arial"/>
        </w:rPr>
        <w:t xml:space="preserve"> ser auto gerenciados pelo</w:t>
      </w:r>
      <w:r w:rsidR="00A06C88" w:rsidRPr="00A42C46">
        <w:t xml:space="preserve"> </w:t>
      </w:r>
      <w:r>
        <w:t xml:space="preserve">time </w:t>
      </w:r>
      <w:r w:rsidR="00E40C8C">
        <w:t>S</w:t>
      </w:r>
      <w:r>
        <w:t xml:space="preserve">crum que </w:t>
      </w:r>
      <w:r w:rsidR="00E40C8C">
        <w:t>são constituídos pelo</w:t>
      </w:r>
      <w:r>
        <w:t xml:space="preserve"> </w:t>
      </w:r>
      <w:proofErr w:type="spellStart"/>
      <w:r w:rsidRPr="0016410D">
        <w:rPr>
          <w:i/>
          <w:iCs/>
        </w:rPr>
        <w:t>Product</w:t>
      </w:r>
      <w:proofErr w:type="spellEnd"/>
      <w:r w:rsidRPr="0016410D">
        <w:rPr>
          <w:i/>
          <w:iCs/>
        </w:rPr>
        <w:t xml:space="preserve"> </w:t>
      </w:r>
      <w:proofErr w:type="spellStart"/>
      <w:r w:rsidRPr="0016410D">
        <w:rPr>
          <w:i/>
          <w:iCs/>
        </w:rPr>
        <w:t>Owner</w:t>
      </w:r>
      <w:proofErr w:type="spellEnd"/>
      <w:r w:rsidR="005667F6">
        <w:t xml:space="preserve"> responsável por entender o produto assim como as necessidades do cliente</w:t>
      </w:r>
      <w:r w:rsidR="00E31435">
        <w:t xml:space="preserve"> e então definir as tarefas de backlog</w:t>
      </w:r>
      <w:r>
        <w:t>,</w:t>
      </w:r>
      <w:r w:rsidR="00E31435">
        <w:t xml:space="preserve"> já o</w:t>
      </w:r>
      <w:r>
        <w:t xml:space="preserve"> </w:t>
      </w:r>
      <w:r w:rsidRPr="0016410D">
        <w:rPr>
          <w:i/>
          <w:iCs/>
        </w:rPr>
        <w:t>Scrum Master</w:t>
      </w:r>
      <w:r w:rsidR="005667F6">
        <w:t xml:space="preserve"> é responsável por manter viva a cultura do Scrum e tem como prioridade máxima resolver impedimentos do </w:t>
      </w:r>
      <w:r>
        <w:t>Time de Desenvolvimento</w:t>
      </w:r>
      <w:r w:rsidR="005667F6">
        <w:t xml:space="preserve">, que por sua vez consistem </w:t>
      </w:r>
      <w:r w:rsidR="006B4772">
        <w:t xml:space="preserve">de </w:t>
      </w:r>
      <w:r w:rsidR="005667F6">
        <w:t>membros com capacidades técnicas distintas que trabalham em sinergia para finalizar  as metas do projeto</w:t>
      </w:r>
      <w:r w:rsidR="003F11F3">
        <w:t>. (PEREIRA, 2007)</w:t>
      </w:r>
      <w:r w:rsidR="005667F6">
        <w:t>.</w:t>
      </w:r>
    </w:p>
    <w:p w14:paraId="3C964802" w14:textId="7ED36AAB" w:rsidR="00E40C8C" w:rsidRDefault="00E40C8C" w:rsidP="00A06C88">
      <w:pPr>
        <w:tabs>
          <w:tab w:val="left" w:pos="720"/>
          <w:tab w:val="left" w:pos="1080"/>
        </w:tabs>
        <w:ind w:firstLine="709"/>
        <w:jc w:val="both"/>
      </w:pPr>
      <w:r>
        <w:t xml:space="preserve">Para criação das tarefas de </w:t>
      </w:r>
      <w:r w:rsidRPr="002805AB">
        <w:rPr>
          <w:i/>
          <w:iCs/>
        </w:rPr>
        <w:t>backlogs</w:t>
      </w:r>
      <w:r>
        <w:t xml:space="preserve"> e gerenciamento das </w:t>
      </w:r>
      <w:r w:rsidRPr="002805AB">
        <w:rPr>
          <w:i/>
          <w:iCs/>
        </w:rPr>
        <w:t>Sprints</w:t>
      </w:r>
      <w:r>
        <w:t xml:space="preserve"> para este projeto foi utilizado o </w:t>
      </w:r>
      <w:proofErr w:type="spellStart"/>
      <w:r>
        <w:t>Trello</w:t>
      </w:r>
      <w:proofErr w:type="spellEnd"/>
      <w:r w:rsidR="00065528">
        <w:t xml:space="preserve"> que é um aplicativo </w:t>
      </w:r>
      <w:r w:rsidR="00065528" w:rsidRPr="002805AB">
        <w:rPr>
          <w:i/>
          <w:iCs/>
        </w:rPr>
        <w:t>web</w:t>
      </w:r>
      <w:r w:rsidR="00065528">
        <w:t xml:space="preserve"> que utiliza o paradigma do </w:t>
      </w:r>
      <w:proofErr w:type="spellStart"/>
      <w:r w:rsidR="00065528">
        <w:t>Kanban</w:t>
      </w:r>
      <w:proofErr w:type="spellEnd"/>
      <w:r w:rsidR="00065528">
        <w:t xml:space="preserve"> para gerenciamento de projetos</w:t>
      </w:r>
      <w:r>
        <w:t>.</w:t>
      </w:r>
      <w:r w:rsidR="005667F6">
        <w:t xml:space="preserve"> </w:t>
      </w:r>
      <w:r w:rsidR="00065528">
        <w:t xml:space="preserve">Seguindo </w:t>
      </w:r>
      <w:r w:rsidR="0009102C">
        <w:t xml:space="preserve">o guia do </w:t>
      </w:r>
      <w:r w:rsidR="005667F6">
        <w:t>Scrum</w:t>
      </w:r>
      <w:r w:rsidR="0009102C">
        <w:t xml:space="preserve"> que permite que o </w:t>
      </w:r>
      <w:proofErr w:type="spellStart"/>
      <w:r w:rsidR="0009102C" w:rsidRPr="0016410D">
        <w:rPr>
          <w:i/>
          <w:iCs/>
        </w:rPr>
        <w:t>Product</w:t>
      </w:r>
      <w:proofErr w:type="spellEnd"/>
      <w:r w:rsidR="0009102C" w:rsidRPr="0016410D">
        <w:rPr>
          <w:i/>
          <w:iCs/>
        </w:rPr>
        <w:t xml:space="preserve"> </w:t>
      </w:r>
      <w:proofErr w:type="spellStart"/>
      <w:r w:rsidR="0009102C" w:rsidRPr="0016410D">
        <w:rPr>
          <w:i/>
          <w:iCs/>
        </w:rPr>
        <w:t>Owner</w:t>
      </w:r>
      <w:proofErr w:type="spellEnd"/>
      <w:r w:rsidR="0009102C">
        <w:t xml:space="preserve"> e </w:t>
      </w:r>
      <w:r w:rsidR="0009102C" w:rsidRPr="0016410D">
        <w:rPr>
          <w:i/>
          <w:iCs/>
        </w:rPr>
        <w:t>Scrum Master</w:t>
      </w:r>
      <w:r w:rsidR="0009102C">
        <w:t xml:space="preserve"> pode</w:t>
      </w:r>
      <w:r w:rsidR="00414EA6">
        <w:t>m</w:t>
      </w:r>
      <w:r w:rsidR="0009102C">
        <w:t xml:space="preserve"> também trabalhar como integrante</w:t>
      </w:r>
      <w:r w:rsidR="005667F6">
        <w:t>s</w:t>
      </w:r>
      <w:r w:rsidR="0009102C">
        <w:t xml:space="preserve"> do time de desenvolvimento e baseand</w:t>
      </w:r>
      <w:r w:rsidR="00065528">
        <w:t>o</w:t>
      </w:r>
      <w:r w:rsidR="0009102C">
        <w:t>-se no</w:t>
      </w:r>
      <w:r w:rsidR="00065528">
        <w:t xml:space="preserve"> </w:t>
      </w:r>
      <w:r w:rsidR="0009102C">
        <w:t>quadro de definição</w:t>
      </w:r>
      <w:r w:rsidR="005667F6">
        <w:t xml:space="preserve"> de</w:t>
      </w:r>
      <w:r w:rsidR="0009102C">
        <w:t xml:space="preserve"> time e ações a </w:t>
      </w:r>
      <w:proofErr w:type="spellStart"/>
      <w:r w:rsidR="0009102C">
        <w:t>ser</w:t>
      </w:r>
      <w:proofErr w:type="spellEnd"/>
      <w:r w:rsidR="0009102C">
        <w:t xml:space="preserve"> tomadas (CARVALHO et al., </w:t>
      </w:r>
      <w:r w:rsidR="005667F6">
        <w:t>2009),</w:t>
      </w:r>
      <w:r w:rsidR="00065528">
        <w:t xml:space="preserve"> ficou definido que:</w:t>
      </w:r>
    </w:p>
    <w:p w14:paraId="77AA3C6A" w14:textId="242FA713" w:rsidR="0009102C" w:rsidRDefault="0009102C" w:rsidP="00A06C88">
      <w:pPr>
        <w:tabs>
          <w:tab w:val="left" w:pos="720"/>
          <w:tab w:val="left" w:pos="1080"/>
        </w:tabs>
        <w:ind w:firstLine="709"/>
        <w:jc w:val="both"/>
      </w:pPr>
      <w:r>
        <w:lastRenderedPageBreak/>
        <w:t>•</w:t>
      </w:r>
      <w:r w:rsidR="00E31435">
        <w:t xml:space="preserve"> Rodrigo Alexandre Albuquerque</w:t>
      </w:r>
      <w:r>
        <w:t xml:space="preserve"> na função de </w:t>
      </w:r>
      <w:r w:rsidRPr="0016410D">
        <w:rPr>
          <w:i/>
          <w:iCs/>
        </w:rPr>
        <w:t>Scrum Master</w:t>
      </w:r>
      <w:r>
        <w:t xml:space="preserve"> e membro do time de desenvolvimento</w:t>
      </w:r>
      <w:r w:rsidR="00414EA6">
        <w:t xml:space="preserve"> e-</w:t>
      </w:r>
      <w:r w:rsidR="003847FB">
        <w:t>.</w:t>
      </w:r>
    </w:p>
    <w:p w14:paraId="1F82E75B" w14:textId="3226D747" w:rsidR="0009102C" w:rsidRDefault="0009102C" w:rsidP="00A06C88">
      <w:pPr>
        <w:tabs>
          <w:tab w:val="left" w:pos="720"/>
          <w:tab w:val="left" w:pos="1080"/>
        </w:tabs>
        <w:ind w:firstLine="709"/>
        <w:jc w:val="both"/>
      </w:pPr>
      <w:r>
        <w:t xml:space="preserve">• </w:t>
      </w:r>
      <w:r w:rsidR="00E31435">
        <w:t>José Caetano Faganello</w:t>
      </w:r>
      <w:r>
        <w:t xml:space="preserve"> na função de </w:t>
      </w:r>
      <w:proofErr w:type="spellStart"/>
      <w:r w:rsidRPr="0016410D">
        <w:rPr>
          <w:i/>
          <w:iCs/>
        </w:rPr>
        <w:t>Product</w:t>
      </w:r>
      <w:proofErr w:type="spellEnd"/>
      <w:r w:rsidRPr="0016410D">
        <w:rPr>
          <w:i/>
          <w:iCs/>
        </w:rPr>
        <w:t xml:space="preserve"> </w:t>
      </w:r>
      <w:proofErr w:type="spellStart"/>
      <w:r w:rsidRPr="0016410D">
        <w:rPr>
          <w:i/>
          <w:iCs/>
        </w:rPr>
        <w:t>Owner</w:t>
      </w:r>
      <w:proofErr w:type="spellEnd"/>
      <w:r>
        <w:t xml:space="preserve"> e membro do time de desenvolvimento.</w:t>
      </w:r>
    </w:p>
    <w:p w14:paraId="279358DD" w14:textId="296BB816" w:rsidR="005D55C1" w:rsidRDefault="00E31435" w:rsidP="0025128F">
      <w:pPr>
        <w:tabs>
          <w:tab w:val="left" w:pos="720"/>
          <w:tab w:val="left" w:pos="1080"/>
        </w:tabs>
        <w:ind w:left="708" w:firstLine="1"/>
        <w:jc w:val="both"/>
      </w:pPr>
      <w:r>
        <w:t xml:space="preserve">Ficou definido </w:t>
      </w:r>
      <w:r w:rsidR="00A91042">
        <w:t>então</w:t>
      </w:r>
      <w:r>
        <w:t xml:space="preserve"> a duração</w:t>
      </w:r>
      <w:r w:rsidR="00A91042">
        <w:t xml:space="preserve"> 12 dias</w:t>
      </w:r>
      <w:r>
        <w:t xml:space="preserve"> </w:t>
      </w:r>
      <w:r w:rsidR="005D55C1">
        <w:t xml:space="preserve">das </w:t>
      </w:r>
      <w:r w:rsidR="005D55C1" w:rsidRPr="0025128F">
        <w:rPr>
          <w:i/>
          <w:iCs/>
        </w:rPr>
        <w:t>Sprints</w:t>
      </w:r>
      <w:r w:rsidR="005D55C1">
        <w:t xml:space="preserve"> que cont</w:t>
      </w:r>
      <w:r w:rsidR="0016410D">
        <w:t>é</w:t>
      </w:r>
      <w:r w:rsidR="005D55C1">
        <w:t>m as tarefas, sendo desses 1</w:t>
      </w:r>
      <w:r w:rsidR="00A91042">
        <w:t>2</w:t>
      </w:r>
      <w:r w:rsidR="005D55C1">
        <w:t xml:space="preserve"> dias 2 </w:t>
      </w:r>
      <w:proofErr w:type="spellStart"/>
      <w:r w:rsidR="005D55C1" w:rsidRPr="0016410D">
        <w:rPr>
          <w:i/>
          <w:iCs/>
        </w:rPr>
        <w:t>days</w:t>
      </w:r>
      <w:proofErr w:type="spellEnd"/>
      <w:r w:rsidR="005D55C1" w:rsidRPr="0016410D">
        <w:rPr>
          <w:i/>
          <w:iCs/>
        </w:rPr>
        <w:t xml:space="preserve"> off</w:t>
      </w:r>
      <w:r w:rsidR="005D55C1">
        <w:t xml:space="preserve"> para descanso do </w:t>
      </w:r>
      <w:r w:rsidR="00DA4C3C">
        <w:t xml:space="preserve">time, e </w:t>
      </w:r>
      <w:r w:rsidR="00601336">
        <w:t xml:space="preserve">a capacidade </w:t>
      </w:r>
      <w:r w:rsidR="00DA4C3C">
        <w:t xml:space="preserve">disponível </w:t>
      </w:r>
      <w:r w:rsidR="00601336">
        <w:t>de desenvolvimento por dia de 4 horas totais</w:t>
      </w:r>
      <w:r w:rsidR="00DA4C3C">
        <w:t xml:space="preserve"> para cada membro desenvolvedor</w:t>
      </w:r>
      <w:r w:rsidR="00601336">
        <w:t>. Através da capacidade de carga horaria de desenvolvimento  foi definido então  três níveis de dificuldades</w:t>
      </w:r>
      <w:r w:rsidR="00B963CC">
        <w:t xml:space="preserve"> </w:t>
      </w:r>
      <w:r w:rsidR="00601336">
        <w:t>(alta,</w:t>
      </w:r>
      <w:r w:rsidR="00B963CC">
        <w:t xml:space="preserve"> </w:t>
      </w:r>
      <w:r w:rsidR="00601336">
        <w:t>média,</w:t>
      </w:r>
      <w:r w:rsidR="00B963CC">
        <w:t xml:space="preserve"> </w:t>
      </w:r>
      <w:r w:rsidR="00601336">
        <w:t>baixa)</w:t>
      </w:r>
      <w:r w:rsidR="00B963CC">
        <w:t>, sendo alta uma tarefa de 5 dias</w:t>
      </w:r>
      <w:r w:rsidR="0025128F">
        <w:t xml:space="preserve"> </w:t>
      </w:r>
      <w:r w:rsidR="00B963CC">
        <w:t>(20 horas), a média de 3 dias</w:t>
      </w:r>
      <w:r w:rsidR="0025128F">
        <w:t xml:space="preserve"> </w:t>
      </w:r>
      <w:r w:rsidR="00B963CC">
        <w:t>(12 horas) e a baixa de 1 dia</w:t>
      </w:r>
      <w:r w:rsidR="0025128F">
        <w:t xml:space="preserve"> </w:t>
      </w:r>
      <w:r w:rsidR="00B963CC">
        <w:t>(4 horas),</w:t>
      </w:r>
      <w:r w:rsidR="00601336">
        <w:t xml:space="preserve"> </w:t>
      </w:r>
      <w:r w:rsidR="001D77BC">
        <w:t xml:space="preserve">segue um exemplo de Sprint </w:t>
      </w:r>
      <w:r w:rsidR="005D55C1">
        <w:rPr>
          <w:rFonts w:cs="Arial"/>
        </w:rPr>
        <w:t xml:space="preserve">conforme apresenta a </w:t>
      </w:r>
      <w:r w:rsidR="005D55C1">
        <w:rPr>
          <w:rFonts w:cs="Arial"/>
        </w:rPr>
        <w:fldChar w:fldCharType="begin"/>
      </w:r>
      <w:r w:rsidR="005D55C1">
        <w:rPr>
          <w:rFonts w:cs="Arial"/>
        </w:rPr>
        <w:instrText xml:space="preserve"> REF _Ref292982830 \h </w:instrText>
      </w:r>
      <w:r w:rsidR="005D55C1">
        <w:rPr>
          <w:rFonts w:cs="Arial"/>
        </w:rPr>
      </w:r>
      <w:r w:rsidR="005D55C1">
        <w:rPr>
          <w:rFonts w:cs="Arial"/>
        </w:rPr>
        <w:fldChar w:fldCharType="separate"/>
      </w:r>
      <w:r w:rsidR="005D55C1">
        <w:t xml:space="preserve">Figura </w:t>
      </w:r>
      <w:r w:rsidR="005D55C1">
        <w:rPr>
          <w:noProof/>
        </w:rPr>
        <w:t>1</w:t>
      </w:r>
      <w:r w:rsidR="005D55C1">
        <w:rPr>
          <w:rFonts w:cs="Arial"/>
        </w:rPr>
        <w:fldChar w:fldCharType="end"/>
      </w:r>
      <w:r w:rsidR="005D55C1">
        <w:rPr>
          <w:rFonts w:cs="Arial"/>
        </w:rPr>
        <w:t>.</w:t>
      </w:r>
    </w:p>
    <w:p w14:paraId="506ACB3A" w14:textId="77777777" w:rsidR="005D55C1" w:rsidRDefault="005D55C1" w:rsidP="005D55C1">
      <w:pPr>
        <w:pStyle w:val="Legenda"/>
        <w:ind w:left="1080"/>
        <w:jc w:val="left"/>
      </w:pPr>
    </w:p>
    <w:p w14:paraId="16C3EF79" w14:textId="77777777" w:rsidR="005D55C1" w:rsidRDefault="005D55C1" w:rsidP="005D55C1">
      <w:pPr>
        <w:pStyle w:val="Legenda"/>
        <w:ind w:left="1080"/>
        <w:jc w:val="left"/>
      </w:pPr>
    </w:p>
    <w:p w14:paraId="6229F122" w14:textId="77777777" w:rsidR="005D55C1" w:rsidRDefault="005D55C1" w:rsidP="005D55C1">
      <w:pPr>
        <w:pStyle w:val="Legenda"/>
        <w:ind w:left="1080"/>
        <w:jc w:val="left"/>
      </w:pPr>
    </w:p>
    <w:p w14:paraId="44CD5EAC" w14:textId="39C8AAF4" w:rsidR="005D55C1" w:rsidRDefault="005D55C1" w:rsidP="005D55C1">
      <w:pPr>
        <w:pStyle w:val="Legenda"/>
        <w:ind w:left="1080"/>
        <w:jc w:val="left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– Exemplo de Sprint no </w:t>
      </w:r>
      <w:proofErr w:type="spellStart"/>
      <w:r>
        <w:t>Trello</w:t>
      </w:r>
      <w:proofErr w:type="spellEnd"/>
      <w:r>
        <w:t>.</w:t>
      </w:r>
    </w:p>
    <w:tbl>
      <w:tblPr>
        <w:tblW w:w="0" w:type="auto"/>
        <w:tblInd w:w="1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510"/>
      </w:tblGrid>
      <w:tr w:rsidR="005D55C1" w14:paraId="3E6EB4F6" w14:textId="77777777" w:rsidTr="004773F5">
        <w:trPr>
          <w:trHeight w:val="4921"/>
        </w:trPr>
        <w:tc>
          <w:tcPr>
            <w:tcW w:w="6592" w:type="dxa"/>
            <w:shd w:val="clear" w:color="auto" w:fill="B6DDE8"/>
          </w:tcPr>
          <w:p w14:paraId="02317553" w14:textId="51954351" w:rsidR="005D55C1" w:rsidRDefault="00B963CC" w:rsidP="005D55C1">
            <w:pPr>
              <w:pStyle w:val="ParagrafoparaIlustraes"/>
            </w:pPr>
            <w:r>
              <w:drawing>
                <wp:inline distT="0" distB="0" distL="0" distR="0" wp14:anchorId="664449FF" wp14:editId="7EF82706">
                  <wp:extent cx="4631690" cy="3048000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1690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2129F8" w14:textId="74A570F5" w:rsidR="005D55C1" w:rsidRDefault="005D55C1" w:rsidP="005D55C1">
      <w:pPr>
        <w:pStyle w:val="Fonte"/>
        <w:ind w:left="1080"/>
        <w:jc w:val="both"/>
      </w:pPr>
      <w:r>
        <w:t xml:space="preserve"> Fonte: Autoria própria, 2020.</w:t>
      </w:r>
    </w:p>
    <w:p w14:paraId="2DE4A9BA" w14:textId="04AA53FF" w:rsidR="005D55C1" w:rsidRDefault="005D55C1" w:rsidP="005D55C1">
      <w:pPr>
        <w:tabs>
          <w:tab w:val="left" w:pos="720"/>
          <w:tab w:val="left" w:pos="1080"/>
        </w:tabs>
        <w:ind w:firstLine="709"/>
        <w:jc w:val="both"/>
      </w:pPr>
    </w:p>
    <w:p w14:paraId="4FE6E7D9" w14:textId="073A40B6" w:rsidR="0009102C" w:rsidRDefault="0009102C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14:paraId="60D13EC3" w14:textId="5661A4F7" w:rsidR="00667F58" w:rsidRDefault="00667F58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14:paraId="45E35CA3" w14:textId="77777777" w:rsidR="00667F58" w:rsidRDefault="00667F58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14:paraId="4C351A5B" w14:textId="77777777" w:rsidR="00E6624C" w:rsidRDefault="00E6624C" w:rsidP="00E6624C">
      <w:pPr>
        <w:pStyle w:val="Ttulo2"/>
      </w:pPr>
      <w:bookmarkStart w:id="115" w:name="_Toc39592447"/>
      <w:r>
        <w:lastRenderedPageBreak/>
        <w:t>Balizadores</w:t>
      </w:r>
      <w:bookmarkEnd w:id="115"/>
    </w:p>
    <w:p w14:paraId="4C351A61" w14:textId="6506E17E" w:rsidR="00A06C88" w:rsidRDefault="004F4DF0" w:rsidP="00A06C88">
      <w:pPr>
        <w:tabs>
          <w:tab w:val="left" w:pos="720"/>
          <w:tab w:val="left" w:pos="1080"/>
        </w:tabs>
        <w:ind w:firstLine="709"/>
        <w:jc w:val="both"/>
      </w:pPr>
      <w:r w:rsidRPr="0075794C">
        <w:t>Ser</w:t>
      </w:r>
      <w:r w:rsidR="00DB6435">
        <w:t>ão</w:t>
      </w:r>
      <w:r w:rsidRPr="0075794C">
        <w:t xml:space="preserve"> organizad</w:t>
      </w:r>
      <w:r w:rsidR="00DB6435">
        <w:t>as</w:t>
      </w:r>
      <w:r w:rsidRPr="0075794C">
        <w:t xml:space="preserve"> reuniões </w:t>
      </w:r>
      <w:r w:rsidR="00DB6435">
        <w:t>a cada duas semanas</w:t>
      </w:r>
      <w:r w:rsidRPr="0075794C">
        <w:t xml:space="preserve"> </w:t>
      </w:r>
      <w:r w:rsidR="000A4F21">
        <w:t xml:space="preserve">pelo </w:t>
      </w:r>
      <w:proofErr w:type="spellStart"/>
      <w:r w:rsidR="000A4F21" w:rsidRPr="00DB6435">
        <w:rPr>
          <w:i/>
          <w:iCs/>
        </w:rPr>
        <w:t>Product</w:t>
      </w:r>
      <w:proofErr w:type="spellEnd"/>
      <w:r w:rsidR="000A4F21" w:rsidRPr="00DB6435">
        <w:rPr>
          <w:i/>
          <w:iCs/>
        </w:rPr>
        <w:t xml:space="preserve"> </w:t>
      </w:r>
      <w:proofErr w:type="spellStart"/>
      <w:r w:rsidR="000A4F21" w:rsidRPr="00DB6435">
        <w:rPr>
          <w:i/>
          <w:iCs/>
        </w:rPr>
        <w:t>Owner</w:t>
      </w:r>
      <w:proofErr w:type="spellEnd"/>
      <w:r w:rsidR="000A4F21">
        <w:t xml:space="preserve"> </w:t>
      </w:r>
      <w:r w:rsidR="00DB6435">
        <w:t xml:space="preserve">para o </w:t>
      </w:r>
      <w:r w:rsidR="000A4F21">
        <w:t xml:space="preserve">planejamento de cada </w:t>
      </w:r>
      <w:r w:rsidR="000A4F21" w:rsidRPr="00DB6435">
        <w:rPr>
          <w:i/>
          <w:iCs/>
        </w:rPr>
        <w:t>Sprint</w:t>
      </w:r>
      <w:r w:rsidR="000A4F21">
        <w:t xml:space="preserve">, podendo </w:t>
      </w:r>
      <w:r w:rsidR="001D6115">
        <w:t xml:space="preserve">o mesmo </w:t>
      </w:r>
      <w:r w:rsidR="000A4F21">
        <w:t xml:space="preserve">então atuar durante o planejamento da </w:t>
      </w:r>
      <w:r w:rsidR="000A4F21" w:rsidRPr="00DB6435">
        <w:rPr>
          <w:i/>
          <w:iCs/>
        </w:rPr>
        <w:t>Sprint</w:t>
      </w:r>
      <w:r w:rsidR="000A4F21">
        <w:t xml:space="preserve"> para que caso alguma nova funcionalidade ou ajuste que seja necessário possa ser incluída no </w:t>
      </w:r>
      <w:r w:rsidR="00DB6435" w:rsidRPr="00DB6435">
        <w:rPr>
          <w:i/>
          <w:iCs/>
        </w:rPr>
        <w:t>Backlo</w:t>
      </w:r>
      <w:r w:rsidR="00DB6435">
        <w:rPr>
          <w:i/>
          <w:iCs/>
        </w:rPr>
        <w:t>g</w:t>
      </w:r>
      <w:r w:rsidR="000A4F21">
        <w:t>.</w:t>
      </w:r>
      <w:r w:rsidR="00DB6435">
        <w:t xml:space="preserve"> </w:t>
      </w:r>
      <w:r w:rsidR="000A4F21">
        <w:t xml:space="preserve">Durante a reunião de revisão da </w:t>
      </w:r>
      <w:r w:rsidR="000A4F21" w:rsidRPr="00DB6435">
        <w:rPr>
          <w:i/>
          <w:iCs/>
        </w:rPr>
        <w:t>Sprint</w:t>
      </w:r>
      <w:r w:rsidR="000A4F21">
        <w:t xml:space="preserve"> sempre ser</w:t>
      </w:r>
      <w:r w:rsidR="007322BF">
        <w:t>á</w:t>
      </w:r>
      <w:r w:rsidR="000A4F21">
        <w:t xml:space="preserve"> sugerido a participação d</w:t>
      </w:r>
      <w:r w:rsidR="000656B7">
        <w:t xml:space="preserve">e alguma pessoa que não esteja participando do projeto para apresentar as funcionalidades </w:t>
      </w:r>
      <w:r w:rsidR="001F6399">
        <w:t>entregues</w:t>
      </w:r>
      <w:r w:rsidR="000656B7">
        <w:t xml:space="preserve"> </w:t>
      </w:r>
      <w:r w:rsidR="001F6399">
        <w:t>d</w:t>
      </w:r>
      <w:r w:rsidR="000656B7">
        <w:t xml:space="preserve">a Sprint e obter o </w:t>
      </w:r>
      <w:r w:rsidR="000656B7" w:rsidRPr="001F6399">
        <w:rPr>
          <w:i/>
          <w:iCs/>
        </w:rPr>
        <w:t>feedback</w:t>
      </w:r>
      <w:r w:rsidR="000656B7">
        <w:t xml:space="preserve"> para caso haja necessidade de algum</w:t>
      </w:r>
      <w:r w:rsidR="001F6399">
        <w:t xml:space="preserve"> refinamento de funcionalidades</w:t>
      </w:r>
      <w:r w:rsidR="00434583">
        <w:t xml:space="preserve"> e</w:t>
      </w:r>
      <w:r w:rsidR="001F6399">
        <w:t xml:space="preserve"> a mesma possa estar presente no backlog</w:t>
      </w:r>
      <w:r w:rsidR="000656B7">
        <w:t xml:space="preserve"> da próxima </w:t>
      </w:r>
      <w:r w:rsidR="000656B7" w:rsidRPr="001F6399">
        <w:rPr>
          <w:i/>
          <w:iCs/>
        </w:rPr>
        <w:t>Sprint</w:t>
      </w:r>
      <w:r w:rsidR="00434583">
        <w:t xml:space="preserve">, </w:t>
      </w:r>
      <w:proofErr w:type="spellStart"/>
      <w:r w:rsidR="00434583">
        <w:t>por</w:t>
      </w:r>
      <w:proofErr w:type="spellEnd"/>
      <w:r w:rsidR="00434583">
        <w:t xml:space="preserve"> fim a reunião de retrospectiva da Sprint para busca de melhorias nas ações a fim de evitar impedimento nos processos vindouros e exaltar ações que deram certo </w:t>
      </w:r>
      <w:proofErr w:type="spellStart"/>
      <w:r w:rsidR="00434583">
        <w:t>na</w:t>
      </w:r>
      <w:proofErr w:type="spellEnd"/>
      <w:r w:rsidR="00434583">
        <w:t xml:space="preserve"> sprint que passou.</w:t>
      </w:r>
    </w:p>
    <w:p w14:paraId="7A5D3869" w14:textId="733CFB00" w:rsidR="00921EF7" w:rsidRDefault="00921EF7" w:rsidP="00A06C88">
      <w:pPr>
        <w:tabs>
          <w:tab w:val="left" w:pos="720"/>
          <w:tab w:val="left" w:pos="1080"/>
        </w:tabs>
        <w:ind w:firstLine="709"/>
        <w:jc w:val="both"/>
      </w:pPr>
    </w:p>
    <w:p w14:paraId="0576320E" w14:textId="77777777" w:rsidR="00921EF7" w:rsidRPr="00B27E70" w:rsidRDefault="00921EF7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14:paraId="4C351A62" w14:textId="3422F105" w:rsidR="00861004" w:rsidRDefault="00E6624C" w:rsidP="006A7348">
      <w:pPr>
        <w:pStyle w:val="Ttulo1"/>
        <w:rPr>
          <w:lang w:eastAsia="pt-BR"/>
        </w:rPr>
      </w:pPr>
      <w:bookmarkStart w:id="116" w:name="_Toc39592448"/>
      <w:r>
        <w:rPr>
          <w:lang w:eastAsia="pt-BR"/>
        </w:rPr>
        <w:t>desenvolvimento</w:t>
      </w:r>
      <w:bookmarkEnd w:id="116"/>
    </w:p>
    <w:p w14:paraId="47BBEA2E" w14:textId="1DB39BFD" w:rsidR="004702FB" w:rsidRPr="0075794C" w:rsidRDefault="004702FB" w:rsidP="004702FB">
      <w:pPr>
        <w:pStyle w:val="Corpodetexto"/>
        <w:spacing w:line="362" w:lineRule="auto"/>
        <w:ind w:left="159" w:right="268" w:firstLine="720"/>
        <w:jc w:val="both"/>
      </w:pPr>
      <w:bookmarkStart w:id="117" w:name="_Toc257728963"/>
      <w:bookmarkStart w:id="118" w:name="_Toc257729064"/>
      <w:bookmarkStart w:id="119" w:name="_Toc257729286"/>
      <w:bookmarkStart w:id="120" w:name="_Toc257729452"/>
      <w:bookmarkStart w:id="121" w:name="_Toc257729489"/>
      <w:bookmarkStart w:id="122" w:name="_Toc257729506"/>
      <w:bookmarkStart w:id="123" w:name="_Toc257814813"/>
      <w:bookmarkStart w:id="124" w:name="_Toc266865630"/>
      <w:bookmarkStart w:id="125" w:name="_Toc39592449"/>
      <w:r w:rsidRPr="0075794C">
        <w:t>O sistema a ser desenvolvido, visa resolver problemas com o desgaste desprendido para controle do condomínio.</w:t>
      </w:r>
      <w:r>
        <w:t xml:space="preserve"> </w:t>
      </w:r>
      <w:r w:rsidRPr="0075794C">
        <w:t>Concederá ao Síndico, o controle eletrônico de caixa financeiro de recursos do condomínio assim como a gestão de atividades</w:t>
      </w:r>
      <w:r w:rsidR="00807839">
        <w:t>,</w:t>
      </w:r>
      <w:r w:rsidRPr="0075794C">
        <w:t xml:space="preserve"> reuniões</w:t>
      </w:r>
      <w:r w:rsidR="00807839">
        <w:t xml:space="preserve"> e repositório de documentos</w:t>
      </w:r>
      <w:r w:rsidRPr="0075794C">
        <w:rPr>
          <w:spacing w:val="10"/>
        </w:rPr>
        <w:t>.</w:t>
      </w:r>
    </w:p>
    <w:p w14:paraId="0F13B22B" w14:textId="77777777" w:rsidR="004702FB" w:rsidRPr="0075794C" w:rsidRDefault="004702FB" w:rsidP="004702FB">
      <w:pPr>
        <w:pStyle w:val="Corpodetexto"/>
        <w:spacing w:before="3" w:line="362" w:lineRule="auto"/>
        <w:ind w:left="159" w:right="276" w:firstLine="720"/>
        <w:jc w:val="both"/>
      </w:pPr>
      <w:r w:rsidRPr="0075794C">
        <w:t>O Sistema será desenvolvido utilizando as seguintes, Plataformas, Linguagem, Ferramentas e Banco de Dados.</w:t>
      </w:r>
    </w:p>
    <w:p w14:paraId="01A6CBBB" w14:textId="66248DA7" w:rsidR="004702FB" w:rsidRPr="0075794C" w:rsidRDefault="004702FB" w:rsidP="004702FB">
      <w:pPr>
        <w:pStyle w:val="Corpodetexto"/>
        <w:spacing w:before="2" w:line="362" w:lineRule="auto"/>
        <w:ind w:left="159" w:right="268" w:firstLine="720"/>
        <w:jc w:val="both"/>
      </w:pPr>
      <w:r w:rsidRPr="0075794C">
        <w:t xml:space="preserve">PHP: Um acrônimo para </w:t>
      </w:r>
      <w:proofErr w:type="spellStart"/>
      <w:r w:rsidRPr="0075794C">
        <w:t>Hipertext</w:t>
      </w:r>
      <w:proofErr w:type="spellEnd"/>
      <w:r w:rsidRPr="0075794C">
        <w:t xml:space="preserve"> </w:t>
      </w:r>
      <w:proofErr w:type="spellStart"/>
      <w:r w:rsidRPr="0075794C">
        <w:t>Preprocessor</w:t>
      </w:r>
      <w:proofErr w:type="spellEnd"/>
      <w:r w:rsidRPr="0075794C">
        <w:t xml:space="preserve"> é uma linguagem de uso em larga popularidade no desenvolvimento de sistemas de páginas para internet, foi criado por </w:t>
      </w:r>
      <w:proofErr w:type="spellStart"/>
      <w:r w:rsidRPr="0075794C">
        <w:t>Rasmus</w:t>
      </w:r>
      <w:proofErr w:type="spellEnd"/>
      <w:r w:rsidRPr="0075794C">
        <w:t xml:space="preserve"> </w:t>
      </w:r>
      <w:proofErr w:type="spellStart"/>
      <w:r w:rsidRPr="0075794C">
        <w:t>Lerdorf</w:t>
      </w:r>
      <w:proofErr w:type="spellEnd"/>
      <w:r w:rsidRPr="0075794C">
        <w:t xml:space="preserve"> em 1995,</w:t>
      </w:r>
      <w:r w:rsidR="00203595">
        <w:t xml:space="preserve"> </w:t>
      </w:r>
      <w:r w:rsidRPr="0075794C">
        <w:t xml:space="preserve">sendo mantida pela organização chamada The PHP </w:t>
      </w:r>
      <w:proofErr w:type="spellStart"/>
      <w:r w:rsidRPr="0075794C">
        <w:t>Group</w:t>
      </w:r>
      <w:proofErr w:type="spellEnd"/>
      <w:r w:rsidRPr="0075794C">
        <w:t>, é de licença gratuita e de código fonte aberto.</w:t>
      </w:r>
    </w:p>
    <w:p w14:paraId="76E26992" w14:textId="77777777" w:rsidR="004702FB" w:rsidRPr="0075794C" w:rsidRDefault="004702FB" w:rsidP="004702FB">
      <w:pPr>
        <w:pStyle w:val="Corpodetexto"/>
        <w:spacing w:before="4" w:line="362" w:lineRule="auto"/>
        <w:ind w:left="159" w:right="267" w:firstLine="720"/>
        <w:jc w:val="both"/>
      </w:pPr>
      <w:proofErr w:type="spellStart"/>
      <w:r w:rsidRPr="0075794C">
        <w:t>JavaScript</w:t>
      </w:r>
      <w:proofErr w:type="spellEnd"/>
      <w:r w:rsidRPr="0075794C">
        <w:t xml:space="preserve">: </w:t>
      </w:r>
      <w:proofErr w:type="spellStart"/>
      <w:r w:rsidRPr="0075794C">
        <w:t>JavaScript</w:t>
      </w:r>
      <w:proofErr w:type="spellEnd"/>
      <w:r w:rsidRPr="0075794C">
        <w:t xml:space="preserve"> é uma linguagem de programação interpretada. Foi originalmente implementada como parte dos navegadores web para que scripts pudessem ser executados do lado do cliente e interagissem com o usuário sem a necessidade deste script passar pelo servidor, controlando o navegador, realizando comunicação assíncrona e alterando o conteúdo do documento exibido</w:t>
      </w:r>
    </w:p>
    <w:p w14:paraId="66F8FF6C" w14:textId="0E73EA97" w:rsidR="004702FB" w:rsidRPr="0075794C" w:rsidRDefault="004702FB" w:rsidP="004702FB">
      <w:pPr>
        <w:pStyle w:val="Corpodetexto"/>
        <w:spacing w:before="4" w:line="362" w:lineRule="auto"/>
        <w:ind w:left="159" w:right="267" w:firstLine="720"/>
        <w:jc w:val="both"/>
      </w:pPr>
      <w:r w:rsidRPr="0075794C">
        <w:t>Eclipse: Esta ferramenta engloba os componentes de desenvolvimento necessários para desenvolver aplicativos da Web baseados em PHP e facilita a extensibilidade de desenvolvimento, é um kit de desenvolvimento gratuito.</w:t>
      </w:r>
    </w:p>
    <w:p w14:paraId="796BC180" w14:textId="77777777" w:rsidR="004702FB" w:rsidRPr="0075794C" w:rsidRDefault="004702FB" w:rsidP="004702FB">
      <w:pPr>
        <w:pStyle w:val="Corpodetexto"/>
        <w:spacing w:before="3" w:line="362" w:lineRule="auto"/>
        <w:ind w:left="159" w:right="267" w:firstLine="720"/>
        <w:jc w:val="both"/>
      </w:pPr>
      <w:r w:rsidRPr="0075794C">
        <w:lastRenderedPageBreak/>
        <w:t xml:space="preserve">MySQL: É um Banco de Dados, que seu projeto teve início em 1996 na Suécia por Allan Larsson, David </w:t>
      </w:r>
      <w:proofErr w:type="spellStart"/>
      <w:r w:rsidRPr="0075794C">
        <w:t>Axmark</w:t>
      </w:r>
      <w:proofErr w:type="spellEnd"/>
      <w:r w:rsidRPr="0075794C">
        <w:t xml:space="preserve"> e Michael </w:t>
      </w:r>
      <w:proofErr w:type="spellStart"/>
      <w:r w:rsidRPr="0075794C">
        <w:t>Widenius</w:t>
      </w:r>
      <w:proofErr w:type="spellEnd"/>
      <w:r w:rsidRPr="0075794C">
        <w:t>,</w:t>
      </w:r>
      <w:r>
        <w:t xml:space="preserve"> </w:t>
      </w:r>
      <w:r w:rsidRPr="0075794C">
        <w:t xml:space="preserve">pode se rodar várias aplicações desenvolvidas e basicamente todas linguagens populares. Utilizando a API do </w:t>
      </w:r>
      <w:proofErr w:type="spellStart"/>
      <w:r w:rsidRPr="0075794C">
        <w:t>mSQL</w:t>
      </w:r>
      <w:proofErr w:type="spellEnd"/>
      <w:r w:rsidRPr="0075794C">
        <w:t>, escreveram em C e C++ uma nova API que deu origem ao MySQL, como software de licença livre, tornou-se mais conhecido por suas características de rápido acesso e é cada vez mais utilizado. Novas versões foram são lançadas, contemplando novas necessidades e firmando, assim, sua posição no</w:t>
      </w:r>
      <w:r w:rsidRPr="0075794C">
        <w:rPr>
          <w:spacing w:val="19"/>
        </w:rPr>
        <w:t xml:space="preserve"> </w:t>
      </w:r>
      <w:r w:rsidRPr="0075794C">
        <w:t>mercado.</w:t>
      </w:r>
    </w:p>
    <w:p w14:paraId="4C351A66" w14:textId="2EDA9926" w:rsidR="00021AA1" w:rsidRPr="00F87084" w:rsidRDefault="00E6624C" w:rsidP="00F87084">
      <w:pPr>
        <w:pStyle w:val="Ttulo2"/>
      </w:pPr>
      <w:r>
        <w:t>caracterização</w:t>
      </w:r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r>
        <w:t xml:space="preserve"> do problema</w:t>
      </w:r>
      <w:bookmarkEnd w:id="125"/>
    </w:p>
    <w:p w14:paraId="20B58170" w14:textId="4E63245C" w:rsidR="000675E8" w:rsidRDefault="00E6624C" w:rsidP="0084044A">
      <w:pPr>
        <w:pStyle w:val="Corpodetexto"/>
        <w:spacing w:line="362" w:lineRule="auto"/>
        <w:ind w:right="-1" w:firstLine="709"/>
        <w:jc w:val="both"/>
      </w:pPr>
      <w:r>
        <w:rPr>
          <w:rFonts w:cs="Arial"/>
        </w:rPr>
        <w:t xml:space="preserve"> </w:t>
      </w:r>
      <w:r w:rsidR="004F4DF0" w:rsidRPr="0075794C">
        <w:t xml:space="preserve">Analisando o trabalho administrativo executado pelo </w:t>
      </w:r>
      <w:r w:rsidR="004F4DF0">
        <w:t>sí</w:t>
      </w:r>
      <w:r w:rsidR="004F4DF0" w:rsidRPr="0075794C">
        <w:t xml:space="preserve">ndico, </w:t>
      </w:r>
      <w:r w:rsidR="0084364A">
        <w:t>identificou-se</w:t>
      </w:r>
      <w:r w:rsidR="004F4DF0" w:rsidRPr="0075794C">
        <w:t xml:space="preserve"> que o controle financeiro é feito através de planilhas eletrônicas</w:t>
      </w:r>
      <w:r w:rsidR="0084364A">
        <w:t xml:space="preserve"> para isso o Sistema de Condomínio define a solução com funcionalidades de controle de</w:t>
      </w:r>
      <w:r w:rsidR="000675E8">
        <w:t xml:space="preserve"> caixa, onde o síndico pode manter </w:t>
      </w:r>
      <w:r w:rsidR="0084044A">
        <w:t>o cadastro d</w:t>
      </w:r>
      <w:r w:rsidR="000675E8">
        <w:t>a entrada e saída financeira de forma simples.</w:t>
      </w:r>
    </w:p>
    <w:p w14:paraId="03A03D27" w14:textId="7BDFE0D9" w:rsidR="0084044A" w:rsidRDefault="004F4DF0" w:rsidP="00547081">
      <w:pPr>
        <w:pStyle w:val="Corpodetexto"/>
        <w:spacing w:line="362" w:lineRule="auto"/>
        <w:ind w:right="-1" w:firstLine="709"/>
        <w:jc w:val="both"/>
      </w:pPr>
      <w:r w:rsidRPr="0075794C">
        <w:t xml:space="preserve"> </w:t>
      </w:r>
      <w:r w:rsidR="00157C7E">
        <w:t>Verificou-se</w:t>
      </w:r>
      <w:r w:rsidR="003D1BC2">
        <w:t xml:space="preserve"> </w:t>
      </w:r>
      <w:r w:rsidR="00157C7E">
        <w:t>ainda que a</w:t>
      </w:r>
      <w:r w:rsidR="0084044A">
        <w:t xml:space="preserve">s </w:t>
      </w:r>
      <w:r w:rsidR="0084044A" w:rsidRPr="0075794C">
        <w:t>organizações de reuniões são</w:t>
      </w:r>
      <w:r w:rsidRPr="0075794C">
        <w:t xml:space="preserve"> </w:t>
      </w:r>
      <w:r w:rsidR="0084044A">
        <w:t>realizadas</w:t>
      </w:r>
      <w:r w:rsidRPr="0075794C">
        <w:t xml:space="preserve"> informalmente através de aplicativo mensageiro móvel,</w:t>
      </w:r>
      <w:r w:rsidR="0084044A">
        <w:t xml:space="preserve"> </w:t>
      </w:r>
      <w:r w:rsidR="00157C7E">
        <w:t>para isso o</w:t>
      </w:r>
      <w:r w:rsidR="0084044A">
        <w:t xml:space="preserve"> Sistema de Condomínio apresenta como solução o cadastro de </w:t>
      </w:r>
      <w:proofErr w:type="spellStart"/>
      <w:r w:rsidR="0084044A">
        <w:t>enquentes</w:t>
      </w:r>
      <w:proofErr w:type="spellEnd"/>
      <w:r w:rsidR="0084044A">
        <w:t xml:space="preserve"> para </w:t>
      </w:r>
      <w:r w:rsidR="00157C7E">
        <w:t xml:space="preserve">uma melhor </w:t>
      </w:r>
      <w:r w:rsidR="0084044A">
        <w:t>organização</w:t>
      </w:r>
      <w:r w:rsidR="00157C7E">
        <w:t xml:space="preserve">, transparência e menor abstenção </w:t>
      </w:r>
      <w:r w:rsidR="0084044A">
        <w:t xml:space="preserve">de votação sobre os temas abordados pela </w:t>
      </w:r>
      <w:proofErr w:type="spellStart"/>
      <w:r w:rsidR="0084044A">
        <w:t>assembléia</w:t>
      </w:r>
      <w:proofErr w:type="spellEnd"/>
      <w:r w:rsidR="00157C7E">
        <w:t xml:space="preserve"> online</w:t>
      </w:r>
      <w:r w:rsidR="0084044A">
        <w:t>.</w:t>
      </w:r>
    </w:p>
    <w:p w14:paraId="4C351A6A" w14:textId="0BB98F34" w:rsidR="00E6624C" w:rsidRPr="00547081" w:rsidRDefault="004F4DF0" w:rsidP="00547081">
      <w:pPr>
        <w:pStyle w:val="Corpodetexto"/>
        <w:spacing w:line="362" w:lineRule="auto"/>
        <w:ind w:right="-1" w:firstLine="709"/>
        <w:jc w:val="both"/>
      </w:pPr>
      <w:r w:rsidRPr="0075794C">
        <w:t xml:space="preserve"> </w:t>
      </w:r>
      <w:r w:rsidR="00157C7E">
        <w:t xml:space="preserve">Ainda </w:t>
      </w:r>
      <w:r w:rsidR="003D1BC2">
        <w:t>se notou</w:t>
      </w:r>
      <w:r w:rsidR="00157C7E">
        <w:t xml:space="preserve"> que o registro </w:t>
      </w:r>
      <w:r w:rsidR="003D1BC2">
        <w:t xml:space="preserve">de </w:t>
      </w:r>
      <w:r w:rsidR="003D1BC2" w:rsidRPr="0075794C">
        <w:t>atas</w:t>
      </w:r>
      <w:r w:rsidRPr="0075794C">
        <w:t xml:space="preserve"> são documentad</w:t>
      </w:r>
      <w:r w:rsidR="003D1BC2">
        <w:t>o</w:t>
      </w:r>
      <w:r w:rsidRPr="0075794C">
        <w:t>s em</w:t>
      </w:r>
      <w:r w:rsidRPr="0075794C">
        <w:rPr>
          <w:spacing w:val="18"/>
        </w:rPr>
        <w:t xml:space="preserve"> </w:t>
      </w:r>
      <w:r w:rsidRPr="0075794C">
        <w:t>cadernos</w:t>
      </w:r>
      <w:r w:rsidR="00157C7E">
        <w:t xml:space="preserve">, assim como </w:t>
      </w:r>
      <w:r w:rsidR="00F26B47">
        <w:t xml:space="preserve">também </w:t>
      </w:r>
      <w:r w:rsidR="00157C7E">
        <w:t>qualquer outro documento de importância é repassado por cópias ou xerox aos condomínios presentes, para isso o Sistema de Condomínio, contar</w:t>
      </w:r>
      <w:r w:rsidR="00F26B47">
        <w:t>á</w:t>
      </w:r>
      <w:r w:rsidR="00157C7E">
        <w:t xml:space="preserve"> com o recurso de </w:t>
      </w:r>
      <w:r w:rsidR="00157C7E" w:rsidRPr="00157C7E">
        <w:rPr>
          <w:i/>
          <w:iCs/>
        </w:rPr>
        <w:t>upload</w:t>
      </w:r>
      <w:r w:rsidR="00157C7E">
        <w:rPr>
          <w:i/>
          <w:iCs/>
        </w:rPr>
        <w:t xml:space="preserve"> </w:t>
      </w:r>
      <w:r w:rsidR="00157C7E">
        <w:t xml:space="preserve">de arquivos para disponibilizar e manter estes arquivos de uma forma mais </w:t>
      </w:r>
      <w:r w:rsidR="003D1BC2">
        <w:t>segura</w:t>
      </w:r>
      <w:r w:rsidR="00F26B47">
        <w:t>,</w:t>
      </w:r>
      <w:r w:rsidR="003D1BC2">
        <w:t xml:space="preserve"> </w:t>
      </w:r>
      <w:r w:rsidR="00157C7E">
        <w:t>acessível</w:t>
      </w:r>
      <w:r w:rsidR="00F26B47">
        <w:t xml:space="preserve"> e evitando a utilização de material sendo um função de caráter sustent</w:t>
      </w:r>
      <w:r w:rsidR="00ED29DD">
        <w:t>á</w:t>
      </w:r>
      <w:r w:rsidR="00F26B47">
        <w:t>vel</w:t>
      </w:r>
      <w:r w:rsidRPr="0075794C">
        <w:t>.</w:t>
      </w:r>
    </w:p>
    <w:p w14:paraId="4C351A6F" w14:textId="40D72AC2" w:rsidR="00D21C79" w:rsidRDefault="00D21C79" w:rsidP="00D21C79">
      <w:pPr>
        <w:pStyle w:val="Ttulo2"/>
      </w:pPr>
      <w:bookmarkStart w:id="126" w:name="_Toc39592450"/>
      <w:r>
        <w:t>solução</w:t>
      </w:r>
      <w:bookmarkEnd w:id="126"/>
    </w:p>
    <w:p w14:paraId="4C6A3E4B" w14:textId="4451D06D" w:rsidR="002C0BE4" w:rsidRPr="0075794C" w:rsidRDefault="002C0BE4" w:rsidP="00A932BC">
      <w:pPr>
        <w:pStyle w:val="Corpodetexto"/>
        <w:spacing w:line="360" w:lineRule="auto"/>
        <w:ind w:right="-1" w:firstLine="709"/>
        <w:jc w:val="both"/>
      </w:pPr>
      <w:r w:rsidRPr="0075794C">
        <w:t xml:space="preserve">Atender a necessidade do </w:t>
      </w:r>
      <w:r>
        <w:t>sí</w:t>
      </w:r>
      <w:r w:rsidRPr="0075794C">
        <w:t>ndico e condôminos com a criação do Sistema de Controle de Condomínio que auxiliar</w:t>
      </w:r>
      <w:r w:rsidR="000C0573">
        <w:t>á</w:t>
      </w:r>
      <w:r w:rsidRPr="0075794C">
        <w:t xml:space="preserve"> na execução das tarefas de administração de caixa, criação e acompanhamento de atividades a serem desenvolvidas, assim como a transparência administrativa para os condôminos. O </w:t>
      </w:r>
      <w:r w:rsidR="000C0573">
        <w:t xml:space="preserve">projeto visa </w:t>
      </w:r>
      <w:r w:rsidRPr="0075794C">
        <w:t xml:space="preserve">atender os objetivos e critérios descritos no escopo do projeto, visando à entrega de um sistema </w:t>
      </w:r>
      <w:r w:rsidRPr="0075794C">
        <w:lastRenderedPageBreak/>
        <w:t>funcional ao termino do ano para fins de satisfazê-los e também o projeto de conclusão do curso de sistemas de</w:t>
      </w:r>
      <w:r w:rsidRPr="0075794C">
        <w:rPr>
          <w:spacing w:val="11"/>
        </w:rPr>
        <w:t xml:space="preserve"> </w:t>
      </w:r>
      <w:r w:rsidRPr="0075794C">
        <w:t>informações.</w:t>
      </w:r>
    </w:p>
    <w:p w14:paraId="199035BC" w14:textId="4335AA7D" w:rsidR="002C0BE4" w:rsidRPr="002C0BE4" w:rsidRDefault="002C0BE4" w:rsidP="00A932BC">
      <w:pPr>
        <w:pStyle w:val="Texto"/>
        <w:ind w:right="-1"/>
      </w:pPr>
      <w:r w:rsidRPr="0075794C">
        <w:t>Os requisitos técnicos serão abordados pelo desenvolvedor do sistema juntamente a participação</w:t>
      </w:r>
      <w:r w:rsidR="004D541E">
        <w:t xml:space="preserve"> do sindico e eventual </w:t>
      </w:r>
      <w:r w:rsidRPr="0075794C">
        <w:t>dos condôminos</w:t>
      </w:r>
      <w:r w:rsidR="004D541E">
        <w:t xml:space="preserve"> e</w:t>
      </w:r>
      <w:r w:rsidRPr="0075794C">
        <w:t xml:space="preserve"> com auxílio do orientador do projeto </w:t>
      </w:r>
      <w:commentRangeStart w:id="127"/>
      <w:r w:rsidRPr="0075794C">
        <w:t>acadêmico</w:t>
      </w:r>
      <w:commentRangeEnd w:id="127"/>
      <w:r w:rsidR="0094162A">
        <w:rPr>
          <w:rStyle w:val="Refdecomentrio"/>
        </w:rPr>
        <w:commentReference w:id="127"/>
      </w:r>
      <w:r w:rsidRPr="0075794C">
        <w:t>.</w:t>
      </w:r>
    </w:p>
    <w:p w14:paraId="4C351A71" w14:textId="77777777" w:rsidR="00D21C79" w:rsidRPr="00B27E70" w:rsidRDefault="00D21C79" w:rsidP="00D21C79">
      <w:pPr>
        <w:pStyle w:val="Ttulo3"/>
      </w:pPr>
      <w:bookmarkStart w:id="128" w:name="_Toc39592451"/>
      <w:r>
        <w:t>Descrição do contexto</w:t>
      </w:r>
      <w:bookmarkEnd w:id="128"/>
    </w:p>
    <w:p w14:paraId="4D93DB42" w14:textId="55DFE547" w:rsidR="00A932BC" w:rsidRPr="0075794C" w:rsidRDefault="00A932BC" w:rsidP="00A932BC">
      <w:pPr>
        <w:pStyle w:val="Corpodetexto"/>
        <w:spacing w:line="360" w:lineRule="auto"/>
        <w:ind w:right="-1" w:firstLine="709"/>
        <w:jc w:val="both"/>
      </w:pPr>
      <w:r w:rsidRPr="0075794C">
        <w:t xml:space="preserve">A necessidade de um Sistema de Controle de Condomínio , em condomínios de pequenos porte, visto que poucos sistemas atendem a esse mercado, foi verificado através de pesquisas de sistemas nesse mercado, visto que o mesmo visa sanar problemas de gerenciamento de recursos financeiros, atividades e transparência, ao qual impacta </w:t>
      </w:r>
      <w:r w:rsidR="00CC2009" w:rsidRPr="0075794C">
        <w:t>até</w:t>
      </w:r>
      <w:r w:rsidRPr="0075794C">
        <w:t xml:space="preserve"> mesmo na relação entre condôminos e síndicos onde muitas vezes gera grande insatisfações entre ambos. Com o uso do Sistema de Controle de Condomínio, será permitido ao s</w:t>
      </w:r>
      <w:r>
        <w:t>í</w:t>
      </w:r>
      <w:r w:rsidRPr="0075794C">
        <w:t>ndico economizar tempo na busca de informações e disponibilizar uma visão mais abrangente do contexto geral onde estão sendo realizadas as suas ações, assim como facilitar o repasse das informações verificadas aos condôminos de forma mais transparente e</w:t>
      </w:r>
      <w:r w:rsidRPr="0075794C">
        <w:rPr>
          <w:spacing w:val="34"/>
        </w:rPr>
        <w:t xml:space="preserve"> </w:t>
      </w:r>
      <w:r w:rsidRPr="0075794C">
        <w:t>confiável.</w:t>
      </w:r>
    </w:p>
    <w:p w14:paraId="4C351A7A" w14:textId="3C4F5EA6" w:rsidR="009F7EDB" w:rsidRDefault="00A932BC" w:rsidP="00A932BC">
      <w:pPr>
        <w:pStyle w:val="Texto"/>
        <w:ind w:right="-1"/>
      </w:pPr>
      <w:r w:rsidRPr="0075794C">
        <w:t>Com um Sistema de Controle de Condomínio, aumentara a satisfação dos condôminos em relação a gestão do sindico , assim como auxiliará o mesmo em suas tarefas mais rotineiras, facilitando processo de controle de caixa, atividades e prestação de contas, tendo em vista que o mesmo terá uma ferramenta  onde poderá disponibilizar de forma transparente e intuitivo os dados de operações administrativas assim como as ações executadas pelo sindico em suas tarefas exercidas dentro do</w:t>
      </w:r>
      <w:r w:rsidRPr="0075794C">
        <w:rPr>
          <w:spacing w:val="12"/>
        </w:rPr>
        <w:t xml:space="preserve"> </w:t>
      </w:r>
      <w:r w:rsidRPr="0075794C">
        <w:t>condomínio.</w:t>
      </w:r>
    </w:p>
    <w:p w14:paraId="4C351A7B" w14:textId="0C3A90A1" w:rsidR="00A42B4B" w:rsidRDefault="00A42B4B" w:rsidP="00A42B4B">
      <w:pPr>
        <w:pStyle w:val="Ttulo2"/>
      </w:pPr>
      <w:bookmarkStart w:id="129" w:name="_Toc39592452"/>
      <w:r>
        <w:t>Estudo de viabilidade</w:t>
      </w:r>
      <w:bookmarkEnd w:id="129"/>
    </w:p>
    <w:p w14:paraId="6DEDF6D0" w14:textId="77777777" w:rsidR="004F4DF0" w:rsidRDefault="004F4DF0" w:rsidP="004F4DF0">
      <w:pPr>
        <w:pStyle w:val="Corpodetexto"/>
        <w:spacing w:line="360" w:lineRule="auto"/>
        <w:ind w:right="-1" w:firstLine="709"/>
        <w:jc w:val="both"/>
      </w:pPr>
      <w:r w:rsidRPr="0075794C">
        <w:t xml:space="preserve">"Em um contexto organizado de condução de projetos, o Estudo da Viabilidade se segue a uma fase inicial de planejamento do projeto na qual objetivos técnicos, econômicos e financeiros terão sido consensualmente estabelecidos." </w:t>
      </w:r>
      <w:r>
        <w:t>(MADUREIRA, 2010, p.)</w:t>
      </w:r>
    </w:p>
    <w:p w14:paraId="3DCB23BD" w14:textId="77777777" w:rsidR="004F4DF0" w:rsidRPr="004F4DF0" w:rsidRDefault="004F4DF0" w:rsidP="004F4DF0">
      <w:pPr>
        <w:pStyle w:val="Texto"/>
      </w:pPr>
    </w:p>
    <w:p w14:paraId="4C351A7D" w14:textId="77777777" w:rsidR="00A42B4B" w:rsidRDefault="00A42B4B" w:rsidP="00A42B4B">
      <w:pPr>
        <w:pStyle w:val="Ttulo3"/>
      </w:pPr>
      <w:bookmarkStart w:id="130" w:name="_Toc39592453"/>
      <w:r>
        <w:lastRenderedPageBreak/>
        <w:t>Viabilidade técnica</w:t>
      </w:r>
      <w:bookmarkEnd w:id="130"/>
    </w:p>
    <w:p w14:paraId="65637A15" w14:textId="033F8CB8" w:rsidR="004F4DF0" w:rsidRPr="0075794C" w:rsidRDefault="004F4DF0" w:rsidP="00E450A7">
      <w:pPr>
        <w:pStyle w:val="Corpodetexto"/>
        <w:spacing w:line="360" w:lineRule="auto"/>
        <w:ind w:right="-1" w:firstLine="709"/>
        <w:jc w:val="both"/>
      </w:pPr>
      <w:r w:rsidRPr="0075794C">
        <w:t xml:space="preserve">Para o desenvolvimento desse projeto será utilizado a IDE Eclipse com a linguagem </w:t>
      </w:r>
      <w:r w:rsidR="00E450A7">
        <w:t>Java</w:t>
      </w:r>
      <w:r w:rsidRPr="0075794C">
        <w:t xml:space="preserve"> em conjunto ao</w:t>
      </w:r>
      <w:r w:rsidR="00E450A7">
        <w:t xml:space="preserve"> Angular.js framework </w:t>
      </w:r>
      <w:r w:rsidR="00CC2009">
        <w:t>Java</w:t>
      </w:r>
      <w:r w:rsidR="00E450A7">
        <w:t xml:space="preserve"> </w:t>
      </w:r>
      <w:r w:rsidRPr="0075794C">
        <w:t xml:space="preserve">,para a persistência dos dados o banco </w:t>
      </w:r>
      <w:proofErr w:type="spellStart"/>
      <w:r w:rsidRPr="0075794C">
        <w:t>MySql</w:t>
      </w:r>
      <w:proofErr w:type="spellEnd"/>
      <w:r w:rsidRPr="0075794C">
        <w:t>,</w:t>
      </w:r>
      <w:r>
        <w:t xml:space="preserve"> </w:t>
      </w:r>
      <w:r w:rsidRPr="0075794C">
        <w:t>ao qual será instalado e alocado pela infraestrutura local a ser disponibilizada pelo cliente, dispondo de todos os recursos necessários para o desenvolvimento e de conhecimento prático do desenvolvedor para este projeto o tornando</w:t>
      </w:r>
      <w:r w:rsidRPr="0075794C">
        <w:rPr>
          <w:spacing w:val="29"/>
        </w:rPr>
        <w:t xml:space="preserve"> </w:t>
      </w:r>
      <w:r w:rsidRPr="0075794C">
        <w:t>viável.</w:t>
      </w:r>
    </w:p>
    <w:p w14:paraId="4C351A7F" w14:textId="77777777" w:rsidR="00A42B4B" w:rsidRDefault="00A42B4B" w:rsidP="00A42B4B">
      <w:pPr>
        <w:pStyle w:val="Ttulo3"/>
      </w:pPr>
      <w:r>
        <w:t xml:space="preserve"> </w:t>
      </w:r>
      <w:bookmarkStart w:id="131" w:name="_Toc39592454"/>
      <w:r>
        <w:t>Viabilidade econômica</w:t>
      </w:r>
      <w:bookmarkEnd w:id="131"/>
    </w:p>
    <w:p w14:paraId="37B578A3" w14:textId="77777777" w:rsidR="004F4DF0" w:rsidRPr="0075794C" w:rsidRDefault="004F4DF0" w:rsidP="004F4DF0">
      <w:pPr>
        <w:pStyle w:val="Corpodetexto"/>
        <w:spacing w:line="360" w:lineRule="auto"/>
        <w:ind w:firstLine="709"/>
        <w:jc w:val="both"/>
      </w:pPr>
      <w:r w:rsidRPr="0075794C">
        <w:t>Não serão cobrados custos relativos ao desenvolvimento do sistema visto que se trata de um trabalho acadêmico.</w:t>
      </w:r>
    </w:p>
    <w:p w14:paraId="47E1E44C" w14:textId="77777777" w:rsidR="004F4DF0" w:rsidRPr="0075794C" w:rsidRDefault="004F4DF0" w:rsidP="004F4DF0">
      <w:pPr>
        <w:pStyle w:val="Corpodetexto"/>
        <w:spacing w:before="2" w:line="360" w:lineRule="auto"/>
        <w:ind w:firstLine="709"/>
        <w:jc w:val="both"/>
      </w:pPr>
      <w:r w:rsidRPr="0075794C">
        <w:t>As ferramentas utilizadas para desenvolvimento serão de licença livre, não acarretando custos.</w:t>
      </w:r>
    </w:p>
    <w:p w14:paraId="400024B5" w14:textId="4446EDA9" w:rsidR="004F4DF0" w:rsidRDefault="004F4DF0" w:rsidP="004F4DF0">
      <w:pPr>
        <w:pStyle w:val="Corpodetexto"/>
        <w:spacing w:before="2" w:line="360" w:lineRule="auto"/>
        <w:ind w:firstLine="709"/>
        <w:jc w:val="both"/>
      </w:pPr>
      <w:r w:rsidRPr="0075794C">
        <w:t>A infraestrutura de hardware será</w:t>
      </w:r>
      <w:r w:rsidR="00B5763C">
        <w:t xml:space="preserve"> em nuvem disponibilizada pela AMAZON, onde é gratuito no serviço a utilização de um servidor com as configurações mínimas de 1gb</w:t>
      </w:r>
      <w:r w:rsidR="00DE6190">
        <w:t xml:space="preserve"> </w:t>
      </w:r>
      <w:r w:rsidR="00B5763C">
        <w:t xml:space="preserve">de </w:t>
      </w:r>
      <w:proofErr w:type="spellStart"/>
      <w:r w:rsidR="00B5763C">
        <w:t>ram</w:t>
      </w:r>
      <w:proofErr w:type="spellEnd"/>
      <w:r w:rsidR="00B5763C">
        <w:t xml:space="preserve">, 30 </w:t>
      </w:r>
      <w:proofErr w:type="spellStart"/>
      <w:r w:rsidR="00B5763C">
        <w:t>gb</w:t>
      </w:r>
      <w:proofErr w:type="spellEnd"/>
      <w:r w:rsidR="00B5763C">
        <w:t xml:space="preserve"> de armazenamento sendo a utilização desses recursos gratuitos até o limite de 750 horas mês e com uma banda de transferência menor que 15 </w:t>
      </w:r>
      <w:proofErr w:type="spellStart"/>
      <w:r w:rsidR="00B5763C">
        <w:t>gb</w:t>
      </w:r>
      <w:proofErr w:type="spellEnd"/>
      <w:r w:rsidR="00B5763C">
        <w:t xml:space="preserve"> de dados.</w:t>
      </w:r>
    </w:p>
    <w:p w14:paraId="12F6D1F7" w14:textId="4846617A" w:rsidR="00337264" w:rsidRDefault="00B5763C" w:rsidP="00337264">
      <w:pPr>
        <w:pStyle w:val="Corpodetexto"/>
        <w:spacing w:before="2" w:line="360" w:lineRule="auto"/>
        <w:ind w:firstLine="709"/>
        <w:jc w:val="both"/>
      </w:pPr>
      <w:r>
        <w:t xml:space="preserve">O domínio utilizado é </w:t>
      </w:r>
      <w:r w:rsidR="00337264">
        <w:t>gratuito desde que utilizado a extensão sugerida pelo site.</w:t>
      </w:r>
    </w:p>
    <w:p w14:paraId="4F16721E" w14:textId="7F87953A" w:rsidR="00337264" w:rsidRDefault="00337264" w:rsidP="00337264">
      <w:pPr>
        <w:pStyle w:val="Corpodetexto"/>
        <w:spacing w:before="2" w:line="360" w:lineRule="auto"/>
        <w:ind w:firstLine="708"/>
        <w:jc w:val="both"/>
      </w:pPr>
      <w:r>
        <w:t>Foi concebida então a tabela abaixo então estimando todos os custos que seriam acarretados desconsiderando os pacotes gratuitos.</w:t>
      </w:r>
    </w:p>
    <w:p w14:paraId="72AE0D6D" w14:textId="77777777" w:rsidR="00337264" w:rsidRDefault="00337264" w:rsidP="00337264">
      <w:pPr>
        <w:pStyle w:val="Corpodetexto"/>
        <w:spacing w:before="2" w:line="360" w:lineRule="auto"/>
        <w:jc w:val="both"/>
      </w:pPr>
    </w:p>
    <w:tbl>
      <w:tblPr>
        <w:tblW w:w="896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795"/>
        <w:gridCol w:w="2170"/>
      </w:tblGrid>
      <w:tr w:rsidR="00DC7F39" w:rsidRPr="00DC7F39" w14:paraId="72C9F178" w14:textId="77777777" w:rsidTr="00DC7F39">
        <w:trPr>
          <w:trHeight w:val="285"/>
        </w:trPr>
        <w:tc>
          <w:tcPr>
            <w:tcW w:w="8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ADE228" w14:textId="77777777" w:rsidR="00DC7F39" w:rsidRPr="00DC7F39" w:rsidRDefault="00DC7F39" w:rsidP="00DC7F39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Custos de Desenvolvimento.</w:t>
            </w:r>
          </w:p>
        </w:tc>
      </w:tr>
      <w:tr w:rsidR="00DC7F39" w:rsidRPr="00DC7F39" w14:paraId="6A382CC3" w14:textId="77777777" w:rsidTr="00DC7F39">
        <w:trPr>
          <w:trHeight w:val="285"/>
        </w:trPr>
        <w:tc>
          <w:tcPr>
            <w:tcW w:w="6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179BC" w14:textId="77777777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Carga Horaria Dia em Horas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805EE" w14:textId="77777777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4</w:t>
            </w:r>
          </w:p>
        </w:tc>
      </w:tr>
      <w:tr w:rsidR="00DC7F39" w:rsidRPr="00DC7F39" w14:paraId="5E1C9068" w14:textId="77777777" w:rsidTr="00DC7F39">
        <w:trPr>
          <w:trHeight w:val="285"/>
        </w:trPr>
        <w:tc>
          <w:tcPr>
            <w:tcW w:w="6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A229D" w14:textId="77777777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Meses Trabalhados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E987B" w14:textId="77777777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4</w:t>
            </w:r>
          </w:p>
        </w:tc>
      </w:tr>
      <w:tr w:rsidR="00DC7F39" w:rsidRPr="00DC7F39" w14:paraId="510F4318" w14:textId="77777777" w:rsidTr="00DC7F39">
        <w:trPr>
          <w:trHeight w:val="285"/>
        </w:trPr>
        <w:tc>
          <w:tcPr>
            <w:tcW w:w="6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CCB03" w14:textId="77777777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Dias trabalhados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4F4C7" w14:textId="77777777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121</w:t>
            </w:r>
          </w:p>
        </w:tc>
      </w:tr>
      <w:tr w:rsidR="00DC7F39" w:rsidRPr="00DC7F39" w14:paraId="483BD8FC" w14:textId="77777777" w:rsidTr="00DC7F39">
        <w:trPr>
          <w:trHeight w:val="285"/>
        </w:trPr>
        <w:tc>
          <w:tcPr>
            <w:tcW w:w="6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DD086" w14:textId="77777777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Custo da hora de desenvolvimento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59898" w14:textId="32BDA774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R$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</w:t>
            </w: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40,00</w:t>
            </w:r>
          </w:p>
        </w:tc>
      </w:tr>
      <w:tr w:rsidR="00DC7F39" w:rsidRPr="00DC7F39" w14:paraId="18FCE0B1" w14:textId="77777777" w:rsidTr="00DC7F39">
        <w:trPr>
          <w:trHeight w:val="285"/>
        </w:trPr>
        <w:tc>
          <w:tcPr>
            <w:tcW w:w="6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00640" w14:textId="77777777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Total Custo de Desenvolvimento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CA2C4" w14:textId="62B0848F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R$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</w:t>
            </w: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19.360,00</w:t>
            </w:r>
          </w:p>
        </w:tc>
      </w:tr>
      <w:tr w:rsidR="00DC7F39" w:rsidRPr="00DC7F39" w14:paraId="09AD0910" w14:textId="77777777" w:rsidTr="00DC7F39">
        <w:trPr>
          <w:trHeight w:val="285"/>
        </w:trPr>
        <w:tc>
          <w:tcPr>
            <w:tcW w:w="8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44EFB6" w14:textId="77777777" w:rsidR="00DC7F39" w:rsidRPr="00DC7F39" w:rsidRDefault="00DC7F39" w:rsidP="00DC7F39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Infraestrutura</w:t>
            </w:r>
          </w:p>
        </w:tc>
      </w:tr>
      <w:tr w:rsidR="00DC7F39" w:rsidRPr="00DC7F39" w14:paraId="2D3CCE34" w14:textId="77777777" w:rsidTr="00DC7F39">
        <w:trPr>
          <w:trHeight w:val="285"/>
        </w:trPr>
        <w:tc>
          <w:tcPr>
            <w:tcW w:w="6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16C86" w14:textId="24C4D28C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Hospedagem AWS Custo Mensal (0,0116 USD por hora) (744 Horas/Mês)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D35FC" w14:textId="71444397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R$ 48,24</w:t>
            </w:r>
          </w:p>
        </w:tc>
      </w:tr>
      <w:tr w:rsidR="00DC7F39" w:rsidRPr="00DC7F39" w14:paraId="6D503FBC" w14:textId="77777777" w:rsidTr="00DC7F39">
        <w:trPr>
          <w:trHeight w:val="285"/>
        </w:trPr>
        <w:tc>
          <w:tcPr>
            <w:tcW w:w="6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F6993" w14:textId="27EEC414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Internet Copel Mensal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1E739" w14:textId="2C270DAC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R$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</w:t>
            </w: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140,00</w:t>
            </w:r>
          </w:p>
        </w:tc>
      </w:tr>
      <w:tr w:rsidR="00DC7F39" w:rsidRPr="00DC7F39" w14:paraId="1F64EE6C" w14:textId="77777777" w:rsidTr="00DC7F39">
        <w:trPr>
          <w:trHeight w:val="285"/>
        </w:trPr>
        <w:tc>
          <w:tcPr>
            <w:tcW w:w="6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9FAD2" w14:textId="77777777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Base de dados </w:t>
            </w:r>
            <w:proofErr w:type="spellStart"/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MariaDB</w:t>
            </w:r>
            <w:proofErr w:type="spellEnd"/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816F1" w14:textId="28DA3A84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R$ -</w:t>
            </w:r>
          </w:p>
        </w:tc>
      </w:tr>
      <w:tr w:rsidR="00DC7F39" w:rsidRPr="00DC7F39" w14:paraId="118F03B3" w14:textId="77777777" w:rsidTr="00DC7F39">
        <w:trPr>
          <w:trHeight w:val="285"/>
        </w:trPr>
        <w:tc>
          <w:tcPr>
            <w:tcW w:w="6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B7B06" w14:textId="77777777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Ferramentas de desenvolvimento Open </w:t>
            </w:r>
            <w:proofErr w:type="spellStart"/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Source</w:t>
            </w:r>
            <w:proofErr w:type="spellEnd"/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(Eclipse, </w:t>
            </w:r>
            <w:proofErr w:type="spellStart"/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VSCode</w:t>
            </w:r>
            <w:proofErr w:type="spellEnd"/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)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B948E" w14:textId="2892E31A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R$ -</w:t>
            </w:r>
          </w:p>
        </w:tc>
      </w:tr>
      <w:tr w:rsidR="00DC7F39" w:rsidRPr="00DC7F39" w14:paraId="28C0DA8A" w14:textId="77777777" w:rsidTr="00DC7F39">
        <w:trPr>
          <w:trHeight w:val="285"/>
        </w:trPr>
        <w:tc>
          <w:tcPr>
            <w:tcW w:w="6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DA419" w14:textId="1873C4F2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2 Computadores para Desenvolvimento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D2427" w14:textId="77777777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R$ 4.200</w:t>
            </w:r>
          </w:p>
        </w:tc>
      </w:tr>
      <w:tr w:rsidR="00DC7F39" w:rsidRPr="00DC7F39" w14:paraId="7E3CEB16" w14:textId="77777777" w:rsidTr="00DC7F39">
        <w:trPr>
          <w:trHeight w:val="285"/>
        </w:trPr>
        <w:tc>
          <w:tcPr>
            <w:tcW w:w="6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CA90B" w14:textId="31F503EB" w:rsidR="00DC7F39" w:rsidRPr="00DC7F39" w:rsidRDefault="002D7F55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Dominio</w:t>
            </w:r>
            <w:proofErr w:type="spellEnd"/>
            <w:r w:rsidR="00DC7F39"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</w:t>
            </w:r>
            <w:hyperlink r:id="rId18" w:history="1">
              <w:r w:rsidRPr="005A6017">
                <w:rPr>
                  <w:rStyle w:val="Hyperlink"/>
                  <w:rFonts w:ascii="Calibri" w:eastAsia="Times New Roman" w:hAnsi="Calibri" w:cs="Calibri"/>
                  <w:sz w:val="22"/>
                  <w:lang w:eastAsia="pt-BR"/>
                </w:rPr>
                <w:t>http://www.freenom.com</w:t>
              </w:r>
            </w:hyperlink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</w:t>
            </w:r>
            <w:r w:rsidR="00DC7F39"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Custo por Ano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(8,38 USD)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DB45B" w14:textId="11B183E7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R$ 4</w:t>
            </w:r>
            <w:r w:rsidR="002D7F55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6</w:t>
            </w: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,</w:t>
            </w:r>
            <w:r w:rsidR="002D7F55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84</w:t>
            </w:r>
          </w:p>
        </w:tc>
      </w:tr>
      <w:tr w:rsidR="00DC7F39" w:rsidRPr="00DC7F39" w14:paraId="3177356F" w14:textId="77777777" w:rsidTr="00DC7F39">
        <w:trPr>
          <w:trHeight w:val="285"/>
        </w:trPr>
        <w:tc>
          <w:tcPr>
            <w:tcW w:w="6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397B8" w14:textId="77777777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proofErr w:type="spellStart"/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Tota</w:t>
            </w:r>
            <w:proofErr w:type="spellEnd"/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Custo de Infraestrutura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01089" w14:textId="3934504B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R$ 4.992,96</w:t>
            </w:r>
          </w:p>
        </w:tc>
      </w:tr>
      <w:tr w:rsidR="00DC7F39" w:rsidRPr="00DC7F39" w14:paraId="067C0A6D" w14:textId="77777777" w:rsidTr="00DC7F39">
        <w:trPr>
          <w:trHeight w:val="285"/>
        </w:trPr>
        <w:tc>
          <w:tcPr>
            <w:tcW w:w="6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9AFC0" w14:textId="261F1757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lastRenderedPageBreak/>
              <w:t xml:space="preserve">Cotação </w:t>
            </w:r>
            <w:proofErr w:type="spellStart"/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Dolar</w:t>
            </w:r>
            <w:proofErr w:type="spellEnd"/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Americano em 06/10/2020 = R$5,59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83D14" w14:textId="74560346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</w:p>
        </w:tc>
      </w:tr>
      <w:tr w:rsidR="00DC7F39" w:rsidRPr="00DC7F39" w14:paraId="469624A2" w14:textId="77777777" w:rsidTr="00DC7F39">
        <w:trPr>
          <w:trHeight w:val="285"/>
        </w:trPr>
        <w:tc>
          <w:tcPr>
            <w:tcW w:w="6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8A920" w14:textId="77777777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Total do Custo do Projeto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D0CEF" w14:textId="48D4BDE0" w:rsidR="00DC7F39" w:rsidRPr="002D7F55" w:rsidRDefault="002D7F55" w:rsidP="00DC7F3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R$                 24.359,80 </w:t>
            </w:r>
          </w:p>
        </w:tc>
      </w:tr>
    </w:tbl>
    <w:p w14:paraId="73BDD969" w14:textId="77777777" w:rsidR="00DC7F39" w:rsidRDefault="00DC7F39" w:rsidP="004F4DF0">
      <w:pPr>
        <w:pStyle w:val="Corpodetexto"/>
        <w:spacing w:before="2" w:line="360" w:lineRule="auto"/>
        <w:ind w:firstLine="709"/>
        <w:jc w:val="both"/>
      </w:pPr>
    </w:p>
    <w:p w14:paraId="23E404AF" w14:textId="77777777" w:rsidR="00DC7F39" w:rsidRPr="0075794C" w:rsidRDefault="00DC7F39" w:rsidP="004F4DF0">
      <w:pPr>
        <w:pStyle w:val="Corpodetexto"/>
        <w:spacing w:before="2" w:line="360" w:lineRule="auto"/>
        <w:ind w:firstLine="709"/>
        <w:jc w:val="both"/>
      </w:pPr>
    </w:p>
    <w:p w14:paraId="4C351A81" w14:textId="77777777" w:rsidR="00A42B4B" w:rsidRDefault="00A42B4B" w:rsidP="00A42B4B">
      <w:pPr>
        <w:pStyle w:val="Ttulo3"/>
      </w:pPr>
      <w:r>
        <w:t xml:space="preserve"> </w:t>
      </w:r>
      <w:bookmarkStart w:id="132" w:name="_Toc39592455"/>
      <w:r>
        <w:t>Viabilidade funcional</w:t>
      </w:r>
      <w:bookmarkEnd w:id="132"/>
    </w:p>
    <w:p w14:paraId="6734914F" w14:textId="5B68979B" w:rsidR="008C2578" w:rsidRPr="0075794C" w:rsidRDefault="008C2578" w:rsidP="008C2578">
      <w:pPr>
        <w:pStyle w:val="Corpodetexto"/>
        <w:spacing w:line="360" w:lineRule="auto"/>
        <w:ind w:right="-1" w:firstLine="709"/>
        <w:jc w:val="both"/>
      </w:pPr>
      <w:bookmarkStart w:id="133" w:name="_Toc39592456"/>
      <w:r w:rsidRPr="0075794C">
        <w:t xml:space="preserve">O sistema é viável funcionalmente se atender </w:t>
      </w:r>
      <w:r w:rsidR="00CC2009" w:rsidRPr="0075794C">
        <w:t>à</w:t>
      </w:r>
      <w:r w:rsidRPr="0075794C">
        <w:t xml:space="preserve"> necessidade solicitada pelo cliente, sendo possível realizar futuras implementações no sistema conforme a necessidade da regra de negócio. O sistema de Controle de Condomínio visa atender a carência de um sistema administrativo voltado as tarefas do</w:t>
      </w:r>
      <w:r w:rsidRPr="0075794C">
        <w:rPr>
          <w:spacing w:val="27"/>
        </w:rPr>
        <w:t xml:space="preserve"> </w:t>
      </w:r>
      <w:r w:rsidRPr="0075794C">
        <w:t>síndico.</w:t>
      </w:r>
    </w:p>
    <w:p w14:paraId="66B78147" w14:textId="2DE9F270" w:rsidR="008C2578" w:rsidRPr="0075794C" w:rsidRDefault="008C2578" w:rsidP="008C2578">
      <w:pPr>
        <w:pStyle w:val="Corpodetexto"/>
        <w:spacing w:before="3" w:line="360" w:lineRule="auto"/>
        <w:ind w:right="-1" w:firstLine="709"/>
        <w:jc w:val="both"/>
      </w:pPr>
      <w:r w:rsidRPr="0075794C">
        <w:t>Com o Sistema auxiliando as diversas atividades do síndico, com a possibilidade de acompanhamento dos condôminos, e acesso facilitado as informações de rotinas executas pelo s</w:t>
      </w:r>
      <w:r>
        <w:t>í</w:t>
      </w:r>
      <w:r w:rsidRPr="0075794C">
        <w:t>ndico, deverá se obter informações mais transparentes sobre a gestão do condomínio. Sendo seu acesso feito de forma moderna através de uma p</w:t>
      </w:r>
      <w:r>
        <w:t>á</w:t>
      </w:r>
      <w:r w:rsidRPr="0075794C">
        <w:t>gina de internet e com uma interface amigável, manterá satisfação dos condôminos para a transparência com administrativo e atividades do s</w:t>
      </w:r>
      <w:r w:rsidR="00E10A39">
        <w:t>í</w:t>
      </w:r>
      <w:r w:rsidRPr="0075794C">
        <w:t>ndico, sua funcionalidade será ser a ferramenta que facilitará e possibilitará a composição de controle de caixa do condomínio e acompanhamento de atividades do s</w:t>
      </w:r>
      <w:r w:rsidR="00A932BC">
        <w:t>í</w:t>
      </w:r>
      <w:r w:rsidRPr="0075794C">
        <w:t>ndico.</w:t>
      </w:r>
    </w:p>
    <w:p w14:paraId="28E76B1E" w14:textId="570AEA59" w:rsidR="008C2578" w:rsidRPr="0075794C" w:rsidRDefault="008C2578" w:rsidP="008C2578">
      <w:pPr>
        <w:pStyle w:val="Corpodetexto"/>
        <w:spacing w:before="7" w:line="360" w:lineRule="auto"/>
        <w:ind w:right="-1" w:firstLine="709"/>
        <w:jc w:val="both"/>
      </w:pPr>
      <w:r w:rsidRPr="0075794C">
        <w:t>O sistema disponibilizará um manual do usuário para orientação de utilização.</w:t>
      </w:r>
    </w:p>
    <w:p w14:paraId="4C351A83" w14:textId="77777777" w:rsidR="00F863BE" w:rsidRDefault="00F863BE" w:rsidP="00F863BE">
      <w:pPr>
        <w:pStyle w:val="Ttulo2"/>
      </w:pPr>
      <w:r>
        <w:t>Requisitos</w:t>
      </w:r>
      <w:bookmarkEnd w:id="133"/>
    </w:p>
    <w:p w14:paraId="4C351A84" w14:textId="7771B9F7" w:rsidR="00F863BE" w:rsidRDefault="00E450A7" w:rsidP="00F863BE">
      <w:pPr>
        <w:pStyle w:val="Texto"/>
      </w:pPr>
      <w:r>
        <w:t xml:space="preserve">Através dos </w:t>
      </w:r>
      <w:r w:rsidR="00CC2009">
        <w:t>requisitos</w:t>
      </w:r>
      <w:r>
        <w:t xml:space="preserve"> </w:t>
      </w:r>
      <w:r w:rsidR="00653F6F">
        <w:t>serão desenvolvidas as funcionalidades do sistema</w:t>
      </w:r>
      <w:r w:rsidR="00F863BE">
        <w:t>.</w:t>
      </w:r>
    </w:p>
    <w:p w14:paraId="4C351A85" w14:textId="77777777" w:rsidR="00F863BE" w:rsidRDefault="00F863BE" w:rsidP="00F863BE">
      <w:pPr>
        <w:pStyle w:val="Ttulo3"/>
      </w:pPr>
      <w:bookmarkStart w:id="134" w:name="_Toc39592457"/>
      <w:r>
        <w:t>Requisitos Funcionais</w:t>
      </w:r>
      <w:bookmarkEnd w:id="134"/>
    </w:p>
    <w:p w14:paraId="0E899017" w14:textId="77777777" w:rsidR="00E10A39" w:rsidRPr="00E10A39" w:rsidRDefault="00E10A39" w:rsidP="00E10A39">
      <w:pPr>
        <w:pStyle w:val="Corpodetexto"/>
        <w:spacing w:line="360" w:lineRule="auto"/>
        <w:ind w:left="495"/>
        <w:jc w:val="both"/>
        <w:rPr>
          <w:rFonts w:cs="Arial"/>
        </w:rPr>
      </w:pPr>
      <w:bookmarkStart w:id="135" w:name="_Toc39592458"/>
      <w:r w:rsidRPr="00E10A39">
        <w:rPr>
          <w:rFonts w:cs="Arial"/>
        </w:rPr>
        <w:t>Os seguintes requisitos serão contemplados no escopo do desenvolvimento.</w:t>
      </w:r>
    </w:p>
    <w:p w14:paraId="341E2711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RF001 Permitir Cadastro de usuários (Inclusão, alteração,</w:t>
      </w:r>
      <w:r w:rsidRPr="00E10A39">
        <w:rPr>
          <w:rFonts w:ascii="Arial" w:hAnsi="Arial" w:cs="Arial"/>
          <w:spacing w:val="23"/>
        </w:rPr>
        <w:t xml:space="preserve"> </w:t>
      </w:r>
      <w:r w:rsidRPr="00E10A39">
        <w:rPr>
          <w:rFonts w:ascii="Arial" w:hAnsi="Arial" w:cs="Arial"/>
        </w:rPr>
        <w:t>exclusão)</w:t>
      </w:r>
    </w:p>
    <w:p w14:paraId="03CD7B4A" w14:textId="526ADF80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 xml:space="preserve">RF002 Permitir o Nivelamento de acesso </w:t>
      </w:r>
      <w:r w:rsidR="00CC2009" w:rsidRPr="00E10A39">
        <w:rPr>
          <w:rFonts w:ascii="Arial" w:hAnsi="Arial" w:cs="Arial"/>
        </w:rPr>
        <w:t>às</w:t>
      </w:r>
      <w:r w:rsidRPr="00E10A39">
        <w:rPr>
          <w:rFonts w:ascii="Arial" w:hAnsi="Arial" w:cs="Arial"/>
        </w:rPr>
        <w:t xml:space="preserve"> funções do</w:t>
      </w:r>
      <w:r w:rsidRPr="00E10A39">
        <w:rPr>
          <w:rFonts w:ascii="Arial" w:hAnsi="Arial" w:cs="Arial"/>
          <w:spacing w:val="21"/>
        </w:rPr>
        <w:t>s sistemas</w:t>
      </w:r>
    </w:p>
    <w:p w14:paraId="7CFF7DA0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RF003 Permitir o carregamento de arquivos e</w:t>
      </w:r>
      <w:r w:rsidRPr="00E10A39">
        <w:rPr>
          <w:rFonts w:ascii="Arial" w:hAnsi="Arial" w:cs="Arial"/>
          <w:spacing w:val="27"/>
        </w:rPr>
        <w:t xml:space="preserve"> </w:t>
      </w:r>
      <w:r w:rsidRPr="00E10A39">
        <w:rPr>
          <w:rFonts w:ascii="Arial" w:hAnsi="Arial" w:cs="Arial"/>
        </w:rPr>
        <w:t>fotos.</w:t>
      </w:r>
    </w:p>
    <w:p w14:paraId="708368B8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RF004 Permitir a criação de</w:t>
      </w:r>
      <w:r w:rsidRPr="00E10A39">
        <w:rPr>
          <w:rFonts w:ascii="Arial" w:hAnsi="Arial" w:cs="Arial"/>
          <w:spacing w:val="15"/>
        </w:rPr>
        <w:t xml:space="preserve"> </w:t>
      </w:r>
      <w:r w:rsidRPr="00E10A39">
        <w:rPr>
          <w:rFonts w:ascii="Arial" w:hAnsi="Arial" w:cs="Arial"/>
        </w:rPr>
        <w:t>enquetes</w:t>
      </w:r>
    </w:p>
    <w:p w14:paraId="7C5555F3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RF005 Permitir o Controle de Fluxo de</w:t>
      </w:r>
      <w:r w:rsidRPr="00E10A39">
        <w:rPr>
          <w:rFonts w:ascii="Arial" w:hAnsi="Arial" w:cs="Arial"/>
          <w:spacing w:val="21"/>
        </w:rPr>
        <w:t xml:space="preserve"> </w:t>
      </w:r>
      <w:r w:rsidRPr="00E10A39">
        <w:rPr>
          <w:rFonts w:ascii="Arial" w:hAnsi="Arial" w:cs="Arial"/>
        </w:rPr>
        <w:t>caixa.</w:t>
      </w:r>
    </w:p>
    <w:p w14:paraId="70CF35E6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lastRenderedPageBreak/>
        <w:t>RF006 Gerar relatórios de entrada e saída do</w:t>
      </w:r>
      <w:r w:rsidRPr="00E10A39">
        <w:rPr>
          <w:rFonts w:ascii="Arial" w:hAnsi="Arial" w:cs="Arial"/>
          <w:spacing w:val="31"/>
        </w:rPr>
        <w:t xml:space="preserve"> </w:t>
      </w:r>
      <w:r w:rsidRPr="00E10A39">
        <w:rPr>
          <w:rFonts w:ascii="Arial" w:hAnsi="Arial" w:cs="Arial"/>
        </w:rPr>
        <w:t>caixa.</w:t>
      </w:r>
    </w:p>
    <w:p w14:paraId="5853A4AD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RF007 Permitir a criação de</w:t>
      </w:r>
      <w:r w:rsidRPr="00E10A39">
        <w:rPr>
          <w:rFonts w:ascii="Arial" w:hAnsi="Arial" w:cs="Arial"/>
          <w:spacing w:val="15"/>
        </w:rPr>
        <w:t xml:space="preserve"> </w:t>
      </w:r>
      <w:r w:rsidRPr="00E10A39">
        <w:rPr>
          <w:rFonts w:ascii="Arial" w:hAnsi="Arial" w:cs="Arial"/>
        </w:rPr>
        <w:t>tarefas.</w:t>
      </w:r>
    </w:p>
    <w:p w14:paraId="1BE15EE3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RF008 Permitir o acompanhamento de</w:t>
      </w:r>
      <w:r w:rsidRPr="00E10A39">
        <w:rPr>
          <w:rFonts w:ascii="Arial" w:hAnsi="Arial" w:cs="Arial"/>
          <w:spacing w:val="24"/>
        </w:rPr>
        <w:t xml:space="preserve"> </w:t>
      </w:r>
      <w:r w:rsidRPr="00E10A39">
        <w:rPr>
          <w:rFonts w:ascii="Arial" w:hAnsi="Arial" w:cs="Arial"/>
        </w:rPr>
        <w:t>tarefas.</w:t>
      </w:r>
    </w:p>
    <w:p w14:paraId="3001DC5E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RF009 Permitir a atribuição de tarefa a um</w:t>
      </w:r>
      <w:r w:rsidRPr="00E10A39">
        <w:rPr>
          <w:rFonts w:ascii="Arial" w:hAnsi="Arial" w:cs="Arial"/>
          <w:spacing w:val="25"/>
        </w:rPr>
        <w:t xml:space="preserve"> </w:t>
      </w:r>
      <w:r w:rsidRPr="00E10A39">
        <w:rPr>
          <w:rFonts w:ascii="Arial" w:hAnsi="Arial" w:cs="Arial"/>
        </w:rPr>
        <w:t>responsável.</w:t>
      </w:r>
    </w:p>
    <w:p w14:paraId="526FDAF0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right="269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RF011 Mostrar de alguma forma visual a confirmação de qualquer ação executada pelo usuário (sucesso ou</w:t>
      </w:r>
      <w:r w:rsidRPr="00E10A39">
        <w:rPr>
          <w:rFonts w:ascii="Arial" w:hAnsi="Arial" w:cs="Arial"/>
          <w:spacing w:val="17"/>
        </w:rPr>
        <w:t xml:space="preserve"> </w:t>
      </w:r>
      <w:r w:rsidRPr="00E10A39">
        <w:rPr>
          <w:rFonts w:ascii="Arial" w:hAnsi="Arial" w:cs="Arial"/>
        </w:rPr>
        <w:t>falha).</w:t>
      </w:r>
    </w:p>
    <w:p w14:paraId="4C351A89" w14:textId="67F57276" w:rsidR="00F863BE" w:rsidRDefault="00F863BE" w:rsidP="00F863BE">
      <w:pPr>
        <w:pStyle w:val="Ttulo3"/>
      </w:pPr>
      <w:r>
        <w:t>Requisitos Não Funcionais</w:t>
      </w:r>
      <w:bookmarkEnd w:id="135"/>
    </w:p>
    <w:p w14:paraId="76FA952F" w14:textId="77777777" w:rsidR="00E10A39" w:rsidRPr="00E10A39" w:rsidRDefault="00E10A39" w:rsidP="00E10A39">
      <w:pPr>
        <w:pStyle w:val="Corpodetexto"/>
        <w:spacing w:line="360" w:lineRule="auto"/>
        <w:ind w:left="495"/>
        <w:jc w:val="both"/>
        <w:rPr>
          <w:rFonts w:cs="Arial"/>
        </w:rPr>
      </w:pPr>
      <w:r w:rsidRPr="00E10A39">
        <w:rPr>
          <w:rFonts w:cs="Arial"/>
        </w:rPr>
        <w:t>Os seguintes não funcionais serão contemplados no escopo do desenvolvimento. Segurança:</w:t>
      </w:r>
    </w:p>
    <w:p w14:paraId="0EA1221D" w14:textId="77777777" w:rsidR="00E10A39" w:rsidRDefault="00E10A39" w:rsidP="00D86301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2" w:line="360" w:lineRule="auto"/>
        <w:ind w:right="268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NF001 O sistema será desenvolvido para os ambientes Linux e Windows na plataforma</w:t>
      </w:r>
      <w:r w:rsidRPr="00E10A39">
        <w:rPr>
          <w:rFonts w:ascii="Arial" w:hAnsi="Arial" w:cs="Arial"/>
          <w:spacing w:val="8"/>
        </w:rPr>
        <w:t xml:space="preserve"> </w:t>
      </w:r>
      <w:r w:rsidRPr="00E10A39">
        <w:rPr>
          <w:rFonts w:ascii="Arial" w:hAnsi="Arial" w:cs="Arial"/>
        </w:rPr>
        <w:t>web.</w:t>
      </w:r>
    </w:p>
    <w:p w14:paraId="7E79EBB7" w14:textId="1ACEE7D9" w:rsidR="00E10A39" w:rsidRPr="00E10A39" w:rsidRDefault="00E10A39" w:rsidP="00D86301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2" w:line="360" w:lineRule="auto"/>
        <w:ind w:right="268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NF002 Exigir autenticação através de login e senha na</w:t>
      </w:r>
      <w:r w:rsidRPr="00E10A39">
        <w:rPr>
          <w:rFonts w:ascii="Arial" w:hAnsi="Arial" w:cs="Arial"/>
          <w:spacing w:val="17"/>
        </w:rPr>
        <w:t xml:space="preserve"> </w:t>
      </w:r>
      <w:r w:rsidRPr="00E10A39">
        <w:rPr>
          <w:rFonts w:ascii="Arial" w:hAnsi="Arial" w:cs="Arial"/>
        </w:rPr>
        <w:t>aplicação.</w:t>
      </w:r>
    </w:p>
    <w:p w14:paraId="2654C3D1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NF003 Ser um sistema</w:t>
      </w:r>
      <w:r w:rsidRPr="00E10A39">
        <w:rPr>
          <w:rFonts w:ascii="Arial" w:hAnsi="Arial" w:cs="Arial"/>
          <w:spacing w:val="12"/>
        </w:rPr>
        <w:t xml:space="preserve"> </w:t>
      </w:r>
      <w:r w:rsidRPr="00E10A39">
        <w:rPr>
          <w:rFonts w:ascii="Arial" w:hAnsi="Arial" w:cs="Arial"/>
        </w:rPr>
        <w:t>multiusuário.</w:t>
      </w:r>
    </w:p>
    <w:p w14:paraId="1CE8F7FA" w14:textId="47F4FAA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right="270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NF004 Utilizar criptografia para o tr</w:t>
      </w:r>
      <w:r>
        <w:rPr>
          <w:rFonts w:ascii="Arial" w:hAnsi="Arial" w:cs="Arial"/>
        </w:rPr>
        <w:t>á</w:t>
      </w:r>
      <w:r w:rsidRPr="00E10A39">
        <w:rPr>
          <w:rFonts w:ascii="Arial" w:hAnsi="Arial" w:cs="Arial"/>
        </w:rPr>
        <w:t>fego de dados em rede e assim como certificação digital para garantir a autenticidade dos</w:t>
      </w:r>
      <w:r w:rsidRPr="00E10A39">
        <w:rPr>
          <w:rFonts w:ascii="Arial" w:hAnsi="Arial" w:cs="Arial"/>
          <w:spacing w:val="22"/>
        </w:rPr>
        <w:t xml:space="preserve"> </w:t>
      </w:r>
      <w:r w:rsidRPr="00E10A39">
        <w:rPr>
          <w:rFonts w:ascii="Arial" w:hAnsi="Arial" w:cs="Arial"/>
        </w:rPr>
        <w:t>envolvidos.</w:t>
      </w:r>
    </w:p>
    <w:p w14:paraId="4F98C817" w14:textId="77777777" w:rsidR="00E10A39" w:rsidRPr="00E10A39" w:rsidRDefault="00E10A39" w:rsidP="00E10A39">
      <w:pPr>
        <w:pStyle w:val="Corpodetexto"/>
        <w:spacing w:line="360" w:lineRule="auto"/>
        <w:ind w:left="495"/>
        <w:jc w:val="both"/>
        <w:rPr>
          <w:rFonts w:cs="Arial"/>
        </w:rPr>
      </w:pPr>
      <w:r w:rsidRPr="00E10A39">
        <w:rPr>
          <w:rFonts w:cs="Arial"/>
        </w:rPr>
        <w:t>Os seguintes não funcionais serão contemplados no escopo do desenvolvimento. Segurança:</w:t>
      </w:r>
    </w:p>
    <w:p w14:paraId="33410C79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2" w:line="360" w:lineRule="auto"/>
        <w:ind w:right="268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NF001 O sistema será desenvolvido para os ambientes Linux e Windows na plataforma</w:t>
      </w:r>
      <w:r w:rsidRPr="00E10A39">
        <w:rPr>
          <w:rFonts w:ascii="Arial" w:hAnsi="Arial" w:cs="Arial"/>
          <w:spacing w:val="8"/>
        </w:rPr>
        <w:t xml:space="preserve"> </w:t>
      </w:r>
      <w:r w:rsidRPr="00E10A39">
        <w:rPr>
          <w:rFonts w:ascii="Arial" w:hAnsi="Arial" w:cs="Arial"/>
        </w:rPr>
        <w:t>web.</w:t>
      </w:r>
    </w:p>
    <w:p w14:paraId="618849EF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NF002 Exigir autenticação através de login e senha na</w:t>
      </w:r>
      <w:r w:rsidRPr="00E10A39">
        <w:rPr>
          <w:rFonts w:ascii="Arial" w:hAnsi="Arial" w:cs="Arial"/>
          <w:spacing w:val="17"/>
        </w:rPr>
        <w:t xml:space="preserve"> </w:t>
      </w:r>
      <w:r w:rsidRPr="00E10A39">
        <w:rPr>
          <w:rFonts w:ascii="Arial" w:hAnsi="Arial" w:cs="Arial"/>
        </w:rPr>
        <w:t>aplicação.</w:t>
      </w:r>
    </w:p>
    <w:p w14:paraId="448936B5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NF003 Ser um sistema</w:t>
      </w:r>
      <w:r w:rsidRPr="00E10A39">
        <w:rPr>
          <w:rFonts w:ascii="Arial" w:hAnsi="Arial" w:cs="Arial"/>
          <w:spacing w:val="12"/>
        </w:rPr>
        <w:t xml:space="preserve"> </w:t>
      </w:r>
      <w:r w:rsidRPr="00E10A39">
        <w:rPr>
          <w:rFonts w:ascii="Arial" w:hAnsi="Arial" w:cs="Arial"/>
        </w:rPr>
        <w:t>multiusuário.</w:t>
      </w:r>
    </w:p>
    <w:p w14:paraId="5F049245" w14:textId="20A162BB" w:rsidR="00E10A39" w:rsidRDefault="00E10A39" w:rsidP="00131ADB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left="0" w:right="270" w:firstLine="709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NF004 Utilizar criptografia para o tr</w:t>
      </w:r>
      <w:r>
        <w:rPr>
          <w:rFonts w:ascii="Arial" w:hAnsi="Arial" w:cs="Arial"/>
        </w:rPr>
        <w:t>á</w:t>
      </w:r>
      <w:r w:rsidRPr="00E10A39">
        <w:rPr>
          <w:rFonts w:ascii="Arial" w:hAnsi="Arial" w:cs="Arial"/>
        </w:rPr>
        <w:t>fego de dados em rede e assim como certificação digital para garantir a autenticidade dos</w:t>
      </w:r>
      <w:r w:rsidRPr="00E10A39">
        <w:rPr>
          <w:rFonts w:ascii="Arial" w:hAnsi="Arial" w:cs="Arial"/>
          <w:spacing w:val="22"/>
        </w:rPr>
        <w:t xml:space="preserve"> </w:t>
      </w:r>
      <w:r w:rsidRPr="00E10A39">
        <w:rPr>
          <w:rFonts w:ascii="Arial" w:hAnsi="Arial" w:cs="Arial"/>
        </w:rPr>
        <w:t>envolvidos.</w:t>
      </w:r>
    </w:p>
    <w:p w14:paraId="4C351A8D" w14:textId="77777777" w:rsidR="00F863BE" w:rsidRDefault="00F863BE" w:rsidP="00F863BE">
      <w:pPr>
        <w:pStyle w:val="Ttulo3"/>
      </w:pPr>
      <w:bookmarkStart w:id="136" w:name="_Toc39592459"/>
      <w:r w:rsidRPr="00F863BE">
        <w:lastRenderedPageBreak/>
        <w:t>Caso de Uso (com descrição)</w:t>
      </w:r>
      <w:bookmarkEnd w:id="136"/>
    </w:p>
    <w:p w14:paraId="06F2849B" w14:textId="2ADD9D11" w:rsidR="00131ADB" w:rsidRDefault="00131ADB" w:rsidP="00F863BE">
      <w:pPr>
        <w:pStyle w:val="PargrafodaLista"/>
        <w:spacing w:before="100" w:line="360" w:lineRule="auto"/>
        <w:ind w:left="720"/>
        <w:jc w:val="both"/>
        <w:rPr>
          <w:rFonts w:ascii="Arial" w:hAnsi="Arial" w:cs="Arial"/>
          <w:bCs/>
          <w:color w:val="000000"/>
        </w:rPr>
      </w:pPr>
      <w:r>
        <w:rPr>
          <w:noProof/>
          <w:lang w:eastAsia="pt-BR"/>
        </w:rPr>
        <w:drawing>
          <wp:anchor distT="0" distB="0" distL="0" distR="0" simplePos="0" relativeHeight="251663872" behindDoc="1" locked="0" layoutInCell="1" allowOverlap="1" wp14:anchorId="12DF6F05" wp14:editId="20B2BE21">
            <wp:simplePos x="0" y="0"/>
            <wp:positionH relativeFrom="page">
              <wp:posOffset>1080135</wp:posOffset>
            </wp:positionH>
            <wp:positionV relativeFrom="paragraph">
              <wp:posOffset>266065</wp:posOffset>
            </wp:positionV>
            <wp:extent cx="5677993" cy="3231261"/>
            <wp:effectExtent l="0" t="0" r="0" b="0"/>
            <wp:wrapTopAndBottom/>
            <wp:docPr id="8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993" cy="3231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062FE0" w14:textId="28A9628C" w:rsidR="00131ADB" w:rsidRDefault="00131ADB" w:rsidP="00F863BE">
      <w:pPr>
        <w:pStyle w:val="PargrafodaLista"/>
        <w:spacing w:before="100" w:line="360" w:lineRule="auto"/>
        <w:ind w:left="720"/>
        <w:jc w:val="both"/>
        <w:rPr>
          <w:rFonts w:ascii="Arial" w:hAnsi="Arial" w:cs="Arial"/>
          <w:bCs/>
          <w:color w:val="000000"/>
        </w:rPr>
      </w:pPr>
    </w:p>
    <w:p w14:paraId="05365DB2" w14:textId="1A68D7EB" w:rsidR="00131ADB" w:rsidRDefault="00131ADB" w:rsidP="009D5E2D">
      <w:pPr>
        <w:pStyle w:val="PargrafodaLista"/>
        <w:spacing w:before="100" w:line="360" w:lineRule="auto"/>
        <w:ind w:left="0" w:firstLine="426"/>
        <w:jc w:val="both"/>
        <w:rPr>
          <w:rFonts w:ascii="Arial" w:hAnsi="Arial" w:cs="Arial"/>
          <w:b/>
          <w:color w:val="000000"/>
        </w:rPr>
      </w:pPr>
      <w:r w:rsidRPr="00131ADB">
        <w:rPr>
          <w:rFonts w:ascii="Arial" w:hAnsi="Arial" w:cs="Arial"/>
          <w:b/>
          <w:color w:val="000000"/>
        </w:rPr>
        <w:t>Caso de Uso 1 – Efetuar Login</w:t>
      </w:r>
    </w:p>
    <w:p w14:paraId="4FE90E2B" w14:textId="77777777" w:rsidR="00131ADB" w:rsidRPr="00131ADB" w:rsidRDefault="00131ADB" w:rsidP="00EF65B9">
      <w:pPr>
        <w:pStyle w:val="Corpodetexto"/>
        <w:spacing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Atores</w:t>
      </w:r>
    </w:p>
    <w:p w14:paraId="3AD163A2" w14:textId="77777777" w:rsidR="00131ADB" w:rsidRPr="00131ADB" w:rsidRDefault="00131ADB" w:rsidP="00634B00">
      <w:pPr>
        <w:pStyle w:val="Corpodetexto"/>
        <w:spacing w:before="141" w:line="360" w:lineRule="auto"/>
        <w:ind w:left="426" w:firstLine="282"/>
        <w:jc w:val="both"/>
        <w:rPr>
          <w:rFonts w:cs="Arial"/>
        </w:rPr>
      </w:pPr>
      <w:r w:rsidRPr="00131ADB">
        <w:rPr>
          <w:rFonts w:cs="Arial"/>
        </w:rPr>
        <w:t>Usuário não autenticado.</w:t>
      </w:r>
    </w:p>
    <w:p w14:paraId="1C322F5B" w14:textId="77777777" w:rsidR="00131ADB" w:rsidRPr="00131ADB" w:rsidRDefault="00131ADB" w:rsidP="00EF65B9">
      <w:pPr>
        <w:pStyle w:val="Corpodetexto"/>
        <w:spacing w:before="8" w:line="360" w:lineRule="auto"/>
        <w:ind w:left="426"/>
        <w:jc w:val="both"/>
        <w:rPr>
          <w:rFonts w:cs="Arial"/>
          <w:sz w:val="22"/>
        </w:rPr>
      </w:pPr>
    </w:p>
    <w:p w14:paraId="4C4F68C9" w14:textId="77777777" w:rsidR="00131ADB" w:rsidRPr="00131ADB" w:rsidRDefault="00131ADB" w:rsidP="00EF65B9">
      <w:pPr>
        <w:pStyle w:val="Corpodetexto"/>
        <w:spacing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Pré-Condições.</w:t>
      </w:r>
    </w:p>
    <w:p w14:paraId="1D73BFBD" w14:textId="77777777" w:rsidR="00131ADB" w:rsidRPr="00131ADB" w:rsidRDefault="00131ADB" w:rsidP="00634B00">
      <w:pPr>
        <w:pStyle w:val="Corpodetexto"/>
        <w:spacing w:before="141" w:line="360" w:lineRule="auto"/>
        <w:ind w:left="426" w:firstLine="282"/>
        <w:jc w:val="both"/>
        <w:rPr>
          <w:rFonts w:cs="Arial"/>
        </w:rPr>
      </w:pPr>
      <w:r w:rsidRPr="00131ADB">
        <w:rPr>
          <w:rFonts w:cs="Arial"/>
        </w:rPr>
        <w:t>Usuário não ter nenhuma sessão ativa.</w:t>
      </w:r>
    </w:p>
    <w:p w14:paraId="251D3140" w14:textId="77777777" w:rsidR="00131ADB" w:rsidRPr="00131ADB" w:rsidRDefault="00131ADB" w:rsidP="00EF65B9">
      <w:pPr>
        <w:pStyle w:val="Corpodetexto"/>
        <w:spacing w:before="7" w:line="360" w:lineRule="auto"/>
        <w:ind w:left="426"/>
        <w:jc w:val="both"/>
        <w:rPr>
          <w:rFonts w:cs="Arial"/>
          <w:sz w:val="22"/>
        </w:rPr>
      </w:pPr>
    </w:p>
    <w:p w14:paraId="6BF72D01" w14:textId="77777777" w:rsidR="00131ADB" w:rsidRPr="00131ADB" w:rsidRDefault="00131ADB" w:rsidP="00EF65B9">
      <w:pPr>
        <w:pStyle w:val="Corpodetexto"/>
        <w:spacing w:before="1"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Fluxo de evento.</w:t>
      </w:r>
    </w:p>
    <w:p w14:paraId="04866784" w14:textId="77777777" w:rsidR="00131ADB" w:rsidRPr="00131ADB" w:rsidRDefault="00131ADB" w:rsidP="00EF65B9">
      <w:pPr>
        <w:pStyle w:val="Corpodetexto"/>
        <w:spacing w:before="141"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Fluxo Principal - Efetuar Login</w:t>
      </w:r>
    </w:p>
    <w:p w14:paraId="333DF903" w14:textId="4355F388" w:rsidR="00131ADB" w:rsidRPr="00131ADB" w:rsidRDefault="00EF65B9" w:rsidP="00EF65B9">
      <w:pPr>
        <w:pStyle w:val="Corpodetexto"/>
        <w:spacing w:before="142" w:line="360" w:lineRule="auto"/>
        <w:ind w:left="708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P1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Usuário não autenticado clica em acessar.</w:t>
      </w:r>
    </w:p>
    <w:p w14:paraId="6B86BB8F" w14:textId="279ED295" w:rsidR="00131ADB" w:rsidRPr="00131ADB" w:rsidRDefault="00EF65B9" w:rsidP="00EF65B9">
      <w:pPr>
        <w:pStyle w:val="Corpodetexto"/>
        <w:spacing w:before="141" w:line="360" w:lineRule="auto"/>
        <w:ind w:left="708" w:right="735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P2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Usuário não autenticado insere o seu nome de usuário no campo "Usuário"</w:t>
      </w:r>
    </w:p>
    <w:p w14:paraId="04C00585" w14:textId="77777777" w:rsidR="00EF65B9" w:rsidRDefault="00EF65B9" w:rsidP="00EF65B9">
      <w:pPr>
        <w:pStyle w:val="Corpodetexto"/>
        <w:spacing w:before="2" w:line="360" w:lineRule="auto"/>
        <w:ind w:left="708" w:right="735"/>
        <w:jc w:val="both"/>
        <w:rPr>
          <w:rFonts w:cs="Arial"/>
        </w:rPr>
      </w:pPr>
      <w:r>
        <w:rPr>
          <w:rFonts w:cs="Arial"/>
        </w:rPr>
        <w:t>FP</w:t>
      </w:r>
      <w:r w:rsidR="00131ADB" w:rsidRPr="00131ADB">
        <w:rPr>
          <w:rFonts w:cs="Arial"/>
        </w:rPr>
        <w:t>3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Usuário não autenticado insere a sua senha no campo "Senha". </w:t>
      </w:r>
    </w:p>
    <w:p w14:paraId="2AD64421" w14:textId="49F5B6CD" w:rsidR="00131ADB" w:rsidRPr="00131ADB" w:rsidRDefault="00EF65B9" w:rsidP="00EF65B9">
      <w:pPr>
        <w:pStyle w:val="Corpodetexto"/>
        <w:spacing w:before="2" w:line="360" w:lineRule="auto"/>
        <w:ind w:left="708" w:right="735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P4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Usuário não autenticado clica no botão "Entrar".</w:t>
      </w:r>
    </w:p>
    <w:p w14:paraId="3372CF4A" w14:textId="70965BF0" w:rsidR="00EF65B9" w:rsidRDefault="00EF65B9" w:rsidP="00EF65B9">
      <w:pPr>
        <w:pStyle w:val="Corpodetexto"/>
        <w:spacing w:before="2" w:line="360" w:lineRule="auto"/>
        <w:ind w:left="426" w:right="2622" w:firstLine="282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P5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O Sistema</w:t>
      </w:r>
      <w:r>
        <w:rPr>
          <w:rFonts w:cs="Arial"/>
        </w:rPr>
        <w:t xml:space="preserve"> irá</w:t>
      </w:r>
      <w:r w:rsidR="00131ADB" w:rsidRPr="00131ADB">
        <w:rPr>
          <w:rFonts w:cs="Arial"/>
        </w:rPr>
        <w:t xml:space="preserve"> autentica</w:t>
      </w:r>
      <w:r>
        <w:rPr>
          <w:rFonts w:cs="Arial"/>
        </w:rPr>
        <w:t>r</w:t>
      </w:r>
      <w:r w:rsidR="00131ADB" w:rsidRPr="00131ADB">
        <w:rPr>
          <w:rFonts w:cs="Arial"/>
        </w:rPr>
        <w:t xml:space="preserve"> os dados inseridos.</w:t>
      </w:r>
    </w:p>
    <w:p w14:paraId="40DB562D" w14:textId="340B9F31" w:rsidR="00EF65B9" w:rsidRDefault="00EF65B9" w:rsidP="00EF65B9">
      <w:pPr>
        <w:pStyle w:val="Corpodetexto"/>
        <w:spacing w:line="360" w:lineRule="auto"/>
        <w:ind w:left="426" w:right="-1" w:firstLine="282"/>
        <w:jc w:val="both"/>
      </w:pPr>
      <w:r>
        <w:t>F</w:t>
      </w:r>
      <w:r w:rsidRPr="0075794C">
        <w:t>P6</w:t>
      </w:r>
      <w:r>
        <w:t xml:space="preserve"> -</w:t>
      </w:r>
      <w:r w:rsidRPr="0075794C">
        <w:t xml:space="preserve"> Exibe uma mensagem de login aceito. </w:t>
      </w:r>
    </w:p>
    <w:p w14:paraId="6B453BF5" w14:textId="32D8AA07" w:rsidR="00EF65B9" w:rsidRDefault="00EF65B9" w:rsidP="00EF65B9">
      <w:pPr>
        <w:pStyle w:val="Corpodetexto"/>
        <w:spacing w:line="360" w:lineRule="auto"/>
        <w:ind w:left="426" w:right="-1" w:firstLine="282"/>
        <w:jc w:val="both"/>
      </w:pPr>
      <w:r>
        <w:lastRenderedPageBreak/>
        <w:t>F</w:t>
      </w:r>
      <w:r w:rsidRPr="0075794C">
        <w:t>P7</w:t>
      </w:r>
      <w:r>
        <w:t xml:space="preserve"> -</w:t>
      </w:r>
      <w:r w:rsidRPr="0075794C">
        <w:t xml:space="preserve"> Fim do caso de uso</w:t>
      </w:r>
    </w:p>
    <w:p w14:paraId="5D5D0DC8" w14:textId="77777777" w:rsidR="00EF65B9" w:rsidRDefault="00EF65B9" w:rsidP="00EF65B9">
      <w:pPr>
        <w:pStyle w:val="Corpodetexto"/>
        <w:spacing w:line="360" w:lineRule="auto"/>
        <w:ind w:left="426" w:right="-1"/>
        <w:jc w:val="both"/>
      </w:pPr>
    </w:p>
    <w:p w14:paraId="60FE4B87" w14:textId="3985CED8" w:rsidR="00131ADB" w:rsidRPr="00131ADB" w:rsidRDefault="00131ADB" w:rsidP="00EF65B9">
      <w:pPr>
        <w:pStyle w:val="Corpodetexto"/>
        <w:spacing w:line="360" w:lineRule="auto"/>
        <w:ind w:left="426" w:right="-1"/>
        <w:jc w:val="both"/>
        <w:rPr>
          <w:rFonts w:cs="Arial"/>
        </w:rPr>
      </w:pPr>
      <w:r w:rsidRPr="00131ADB">
        <w:rPr>
          <w:rFonts w:cs="Arial"/>
        </w:rPr>
        <w:t>Fluxos Alternativos.</w:t>
      </w:r>
    </w:p>
    <w:p w14:paraId="16A45F80" w14:textId="77777777" w:rsidR="00131ADB" w:rsidRPr="00131ADB" w:rsidRDefault="00131ADB" w:rsidP="00EF65B9">
      <w:pPr>
        <w:pStyle w:val="Corpodetexto"/>
        <w:spacing w:before="142" w:line="360" w:lineRule="auto"/>
        <w:ind w:left="426" w:right="6907"/>
        <w:jc w:val="both"/>
        <w:rPr>
          <w:rFonts w:cs="Arial"/>
        </w:rPr>
      </w:pPr>
      <w:r w:rsidRPr="00131ADB">
        <w:rPr>
          <w:rFonts w:cs="Arial"/>
        </w:rPr>
        <w:t>Não possui.</w:t>
      </w:r>
    </w:p>
    <w:p w14:paraId="3308605F" w14:textId="77777777" w:rsidR="00131ADB" w:rsidRPr="00131ADB" w:rsidRDefault="00131ADB" w:rsidP="00EF65B9">
      <w:pPr>
        <w:pStyle w:val="Corpodetexto"/>
        <w:spacing w:before="7" w:line="360" w:lineRule="auto"/>
        <w:ind w:left="426"/>
        <w:jc w:val="both"/>
        <w:rPr>
          <w:rFonts w:cs="Arial"/>
          <w:sz w:val="22"/>
        </w:rPr>
      </w:pPr>
    </w:p>
    <w:p w14:paraId="6365FE71" w14:textId="77777777" w:rsidR="00131ADB" w:rsidRPr="00131ADB" w:rsidRDefault="00131ADB" w:rsidP="00EF65B9">
      <w:pPr>
        <w:pStyle w:val="Corpodetexto"/>
        <w:spacing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Exceções</w:t>
      </w:r>
    </w:p>
    <w:p w14:paraId="3C9E17BB" w14:textId="77777777" w:rsidR="00131ADB" w:rsidRPr="00131ADB" w:rsidRDefault="00131ADB" w:rsidP="00EF65B9">
      <w:pPr>
        <w:pStyle w:val="Corpodetexto"/>
        <w:spacing w:before="7" w:line="360" w:lineRule="auto"/>
        <w:ind w:left="426"/>
        <w:jc w:val="both"/>
        <w:rPr>
          <w:rFonts w:cs="Arial"/>
          <w:sz w:val="22"/>
        </w:rPr>
      </w:pPr>
    </w:p>
    <w:p w14:paraId="18013142" w14:textId="0554498A" w:rsidR="00131ADB" w:rsidRPr="00131ADB" w:rsidRDefault="000E61F7" w:rsidP="000E61F7">
      <w:pPr>
        <w:pStyle w:val="Corpodetexto"/>
        <w:tabs>
          <w:tab w:val="left" w:pos="709"/>
        </w:tabs>
        <w:spacing w:line="360" w:lineRule="auto"/>
        <w:ind w:left="426" w:right="735"/>
        <w:jc w:val="both"/>
        <w:rPr>
          <w:rFonts w:cs="Arial"/>
        </w:rPr>
      </w:pPr>
      <w:r>
        <w:rPr>
          <w:rFonts w:cs="Arial"/>
        </w:rPr>
        <w:tab/>
        <w:t>F</w:t>
      </w:r>
      <w:r w:rsidR="00131ADB" w:rsidRPr="00131ADB">
        <w:rPr>
          <w:rFonts w:cs="Arial"/>
        </w:rPr>
        <w:t>E1</w:t>
      </w:r>
      <w:r>
        <w:rPr>
          <w:rFonts w:cs="Arial"/>
        </w:rPr>
        <w:t xml:space="preserve"> - </w:t>
      </w:r>
      <w:r w:rsidR="00131ADB" w:rsidRPr="00131ADB">
        <w:rPr>
          <w:rFonts w:cs="Arial"/>
        </w:rPr>
        <w:t>O ator preencheu com credenciais não encontradas na base de dados os campos de usuário ou</w:t>
      </w:r>
      <w:r w:rsidR="00131ADB" w:rsidRPr="00131ADB">
        <w:rPr>
          <w:rFonts w:cs="Arial"/>
          <w:spacing w:val="16"/>
        </w:rPr>
        <w:t xml:space="preserve"> </w:t>
      </w:r>
      <w:r w:rsidR="00131ADB" w:rsidRPr="00131ADB">
        <w:rPr>
          <w:rFonts w:cs="Arial"/>
        </w:rPr>
        <w:t>senha.</w:t>
      </w:r>
    </w:p>
    <w:p w14:paraId="00CB8008" w14:textId="39A62065" w:rsidR="00131ADB" w:rsidRPr="00131ADB" w:rsidRDefault="000E61F7" w:rsidP="009D5E2D">
      <w:pPr>
        <w:pStyle w:val="Corpodetexto"/>
        <w:spacing w:before="2" w:line="360" w:lineRule="auto"/>
        <w:ind w:left="990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E1.1</w:t>
      </w:r>
      <w:r>
        <w:rPr>
          <w:rFonts w:cs="Arial"/>
        </w:rPr>
        <w:t>-</w:t>
      </w:r>
      <w:r w:rsidR="009D5E2D">
        <w:rPr>
          <w:rFonts w:cs="Arial"/>
        </w:rPr>
        <w:t xml:space="preserve"> </w:t>
      </w:r>
      <w:r w:rsidR="00131ADB" w:rsidRPr="00131ADB">
        <w:rPr>
          <w:rFonts w:cs="Arial"/>
        </w:rPr>
        <w:t>O Sistema exibe uma mensagem "O nome de usuário ou senha fornecido é inválido. Por favor, verifique e tente novamente."</w:t>
      </w:r>
    </w:p>
    <w:p w14:paraId="647C603F" w14:textId="26FFA4D0" w:rsidR="00131ADB" w:rsidRPr="00131ADB" w:rsidRDefault="000E61F7" w:rsidP="009D5E2D">
      <w:pPr>
        <w:pStyle w:val="Corpodetexto"/>
        <w:spacing w:line="360" w:lineRule="auto"/>
        <w:ind w:left="990" w:right="735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E1.2</w:t>
      </w:r>
      <w:r w:rsidR="009D5E2D"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O Sistema limpa os campos preenchidos para que o usuário realize nova tentativa de login.</w:t>
      </w:r>
    </w:p>
    <w:p w14:paraId="12853299" w14:textId="31365B68" w:rsidR="00131ADB" w:rsidRPr="00131ADB" w:rsidRDefault="009D5E2D" w:rsidP="009D5E2D">
      <w:pPr>
        <w:pStyle w:val="Corpodetexto"/>
        <w:spacing w:before="2" w:line="360" w:lineRule="auto"/>
        <w:ind w:left="708" w:firstLine="282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E01.3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O Sistema </w:t>
      </w:r>
      <w:r>
        <w:rPr>
          <w:rFonts w:cs="Arial"/>
        </w:rPr>
        <w:t xml:space="preserve">fica </w:t>
      </w:r>
      <w:r w:rsidR="00131ADB" w:rsidRPr="00131ADB">
        <w:rPr>
          <w:rFonts w:cs="Arial"/>
        </w:rPr>
        <w:t>na mesma tela.</w:t>
      </w:r>
    </w:p>
    <w:p w14:paraId="6E95D96E" w14:textId="77777777" w:rsidR="00131ADB" w:rsidRPr="00131ADB" w:rsidRDefault="00131ADB" w:rsidP="00EF65B9">
      <w:pPr>
        <w:pStyle w:val="Corpodetexto"/>
        <w:spacing w:before="7" w:line="360" w:lineRule="auto"/>
        <w:ind w:left="426"/>
        <w:jc w:val="both"/>
        <w:rPr>
          <w:rFonts w:cs="Arial"/>
          <w:sz w:val="22"/>
        </w:rPr>
      </w:pPr>
    </w:p>
    <w:p w14:paraId="05C34687" w14:textId="77777777" w:rsidR="00131ADB" w:rsidRPr="00131ADB" w:rsidRDefault="00131ADB" w:rsidP="00EF65B9">
      <w:pPr>
        <w:pStyle w:val="Corpodetexto"/>
        <w:spacing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Pós-condições</w:t>
      </w:r>
    </w:p>
    <w:p w14:paraId="4330211F" w14:textId="5340346E" w:rsidR="00131ADB" w:rsidRPr="00131ADB" w:rsidRDefault="00131ADB" w:rsidP="00EF65B9">
      <w:pPr>
        <w:pStyle w:val="PargrafodaLista"/>
        <w:spacing w:before="100" w:line="360" w:lineRule="auto"/>
        <w:ind w:left="426"/>
        <w:jc w:val="both"/>
        <w:rPr>
          <w:rFonts w:ascii="Arial" w:hAnsi="Arial" w:cs="Arial"/>
          <w:b/>
          <w:color w:val="000000"/>
        </w:rPr>
      </w:pPr>
      <w:r w:rsidRPr="00131ADB">
        <w:rPr>
          <w:rFonts w:ascii="Arial" w:hAnsi="Arial" w:cs="Arial"/>
        </w:rPr>
        <w:t>O sistema manterá o usuário logado em caso de sucesso. Mostra a tela de In</w:t>
      </w:r>
      <w:r w:rsidR="009D5E2D">
        <w:rPr>
          <w:rFonts w:ascii="Arial" w:hAnsi="Arial" w:cs="Arial"/>
        </w:rPr>
        <w:t>í</w:t>
      </w:r>
      <w:r w:rsidRPr="00131ADB">
        <w:rPr>
          <w:rFonts w:ascii="Arial" w:hAnsi="Arial" w:cs="Arial"/>
        </w:rPr>
        <w:t>cio.</w:t>
      </w:r>
    </w:p>
    <w:p w14:paraId="6B68B93C" w14:textId="61283B5F" w:rsidR="00131ADB" w:rsidRDefault="00131ADB" w:rsidP="00F863BE">
      <w:pPr>
        <w:pStyle w:val="PargrafodaLista"/>
        <w:spacing w:before="100" w:line="360" w:lineRule="auto"/>
        <w:ind w:left="720"/>
        <w:jc w:val="both"/>
        <w:rPr>
          <w:rFonts w:ascii="Arial" w:hAnsi="Arial" w:cs="Arial"/>
          <w:bCs/>
          <w:color w:val="000000"/>
        </w:rPr>
      </w:pPr>
    </w:p>
    <w:p w14:paraId="5F7A9C6D" w14:textId="7DCFF788" w:rsidR="009D5E2D" w:rsidRDefault="009D5E2D" w:rsidP="009D5E2D">
      <w:pPr>
        <w:pStyle w:val="PargrafodaLista"/>
        <w:spacing w:before="100" w:line="360" w:lineRule="auto"/>
        <w:ind w:left="284"/>
        <w:jc w:val="both"/>
        <w:rPr>
          <w:rFonts w:ascii="Arial" w:hAnsi="Arial" w:cs="Arial"/>
          <w:bCs/>
          <w:color w:val="000000"/>
        </w:rPr>
      </w:pPr>
    </w:p>
    <w:p w14:paraId="2E5818DD" w14:textId="396FF02C" w:rsidR="009D5E2D" w:rsidRDefault="009D5E2D" w:rsidP="009D5E2D">
      <w:pPr>
        <w:spacing w:before="100"/>
        <w:ind w:left="426" w:hanging="426"/>
        <w:jc w:val="both"/>
        <w:rPr>
          <w:rFonts w:cs="Arial"/>
          <w:b/>
          <w:color w:val="000000"/>
        </w:rPr>
      </w:pPr>
      <w:r>
        <w:rPr>
          <w:rFonts w:cs="Arial"/>
          <w:bCs/>
          <w:color w:val="000000"/>
        </w:rPr>
        <w:t xml:space="preserve">       </w:t>
      </w:r>
      <w:r w:rsidRPr="009D5E2D">
        <w:rPr>
          <w:rFonts w:cs="Arial"/>
          <w:b/>
          <w:color w:val="000000"/>
        </w:rPr>
        <w:t>Caso de uso 2 – Cadastrar Usuário</w:t>
      </w:r>
    </w:p>
    <w:p w14:paraId="3D9DA02D" w14:textId="4B32C5A4" w:rsidR="009D5E2D" w:rsidRDefault="009D5E2D" w:rsidP="009D5E2D">
      <w:pPr>
        <w:pStyle w:val="Corpodetexto"/>
        <w:spacing w:line="360" w:lineRule="auto"/>
        <w:ind w:left="567"/>
        <w:jc w:val="both"/>
      </w:pPr>
      <w:r>
        <w:t>Atores</w:t>
      </w:r>
    </w:p>
    <w:p w14:paraId="6316B7F6" w14:textId="77777777" w:rsidR="009D5E2D" w:rsidRDefault="009D5E2D" w:rsidP="009D5E2D">
      <w:pPr>
        <w:pStyle w:val="Corpodetexto"/>
        <w:spacing w:before="142" w:line="360" w:lineRule="auto"/>
        <w:ind w:left="567"/>
        <w:jc w:val="both"/>
      </w:pPr>
      <w:r>
        <w:t>Usuário não autenticado</w:t>
      </w:r>
    </w:p>
    <w:p w14:paraId="79A35CE3" w14:textId="77777777" w:rsidR="009D5E2D" w:rsidRDefault="009D5E2D" w:rsidP="009D5E2D">
      <w:pPr>
        <w:pStyle w:val="Corpodetexto"/>
        <w:spacing w:before="7" w:line="360" w:lineRule="auto"/>
        <w:ind w:left="567"/>
        <w:jc w:val="both"/>
        <w:rPr>
          <w:sz w:val="22"/>
        </w:rPr>
      </w:pPr>
    </w:p>
    <w:p w14:paraId="0B2F6415" w14:textId="77777777" w:rsidR="009D5E2D" w:rsidRDefault="009D5E2D" w:rsidP="009D5E2D">
      <w:pPr>
        <w:pStyle w:val="Corpodetexto"/>
        <w:spacing w:line="360" w:lineRule="auto"/>
        <w:ind w:left="567"/>
        <w:jc w:val="both"/>
      </w:pPr>
      <w:r>
        <w:t>Pré-Condições</w:t>
      </w:r>
    </w:p>
    <w:p w14:paraId="341F3798" w14:textId="77777777" w:rsidR="009D5E2D" w:rsidRPr="0075794C" w:rsidRDefault="009D5E2D" w:rsidP="009D5E2D">
      <w:pPr>
        <w:pStyle w:val="Corpodetexto"/>
        <w:spacing w:before="142" w:line="360" w:lineRule="auto"/>
        <w:ind w:left="567"/>
        <w:jc w:val="both"/>
      </w:pPr>
      <w:r w:rsidRPr="0075794C">
        <w:t>Usuário com sessão não autenticada.</w:t>
      </w:r>
    </w:p>
    <w:p w14:paraId="4342CEC4" w14:textId="77777777" w:rsidR="009D5E2D" w:rsidRPr="0075794C" w:rsidRDefault="009D5E2D" w:rsidP="009D5E2D">
      <w:pPr>
        <w:pStyle w:val="Corpodetexto"/>
        <w:spacing w:before="7" w:line="360" w:lineRule="auto"/>
        <w:ind w:left="567"/>
        <w:jc w:val="both"/>
        <w:rPr>
          <w:sz w:val="22"/>
        </w:rPr>
      </w:pPr>
    </w:p>
    <w:p w14:paraId="75031183" w14:textId="77777777" w:rsidR="009D5E2D" w:rsidRPr="0075794C" w:rsidRDefault="009D5E2D" w:rsidP="009D5E2D">
      <w:pPr>
        <w:pStyle w:val="Corpodetexto"/>
        <w:spacing w:line="360" w:lineRule="auto"/>
        <w:ind w:left="567"/>
        <w:jc w:val="both"/>
      </w:pPr>
      <w:r w:rsidRPr="0075794C">
        <w:t>Fluxo do evento</w:t>
      </w:r>
    </w:p>
    <w:p w14:paraId="59E75560" w14:textId="77777777" w:rsidR="009D5E2D" w:rsidRPr="0075794C" w:rsidRDefault="009D5E2D" w:rsidP="009D5E2D">
      <w:pPr>
        <w:pStyle w:val="Corpodetexto"/>
        <w:spacing w:line="360" w:lineRule="auto"/>
        <w:ind w:left="567"/>
        <w:jc w:val="both"/>
      </w:pPr>
      <w:r w:rsidRPr="0075794C">
        <w:t>Fluxo principal - Cadastrar Usuário (RF001)</w:t>
      </w:r>
    </w:p>
    <w:p w14:paraId="4D31E64E" w14:textId="77777777" w:rsidR="009D5E2D" w:rsidRPr="0075794C" w:rsidRDefault="009D5E2D" w:rsidP="009D5E2D">
      <w:pPr>
        <w:pStyle w:val="Corpodetexto"/>
        <w:spacing w:before="8" w:line="360" w:lineRule="auto"/>
        <w:ind w:left="567"/>
        <w:jc w:val="both"/>
        <w:rPr>
          <w:sz w:val="22"/>
        </w:rPr>
      </w:pPr>
    </w:p>
    <w:p w14:paraId="0E5D0CCA" w14:textId="55F447DC" w:rsidR="009D5E2D" w:rsidRPr="0075794C" w:rsidRDefault="001C0AEF" w:rsidP="001C0AEF">
      <w:pPr>
        <w:pStyle w:val="Corpodetexto"/>
        <w:spacing w:line="360" w:lineRule="auto"/>
        <w:ind w:left="708"/>
        <w:jc w:val="both"/>
      </w:pPr>
      <w:r>
        <w:t xml:space="preserve">  F</w:t>
      </w:r>
      <w:r w:rsidR="009D5E2D" w:rsidRPr="0075794C">
        <w:t>P1</w:t>
      </w:r>
      <w:r>
        <w:t xml:space="preserve"> - </w:t>
      </w:r>
      <w:r w:rsidR="009D5E2D" w:rsidRPr="0075794C">
        <w:t>Ator clica no link "Cadastrar" na tela de login.</w:t>
      </w:r>
    </w:p>
    <w:p w14:paraId="22C05BAE" w14:textId="6556BCAC" w:rsidR="009D5E2D" w:rsidRPr="0075794C" w:rsidRDefault="001C0AEF" w:rsidP="001C0AEF">
      <w:pPr>
        <w:pStyle w:val="Corpodetexto"/>
        <w:spacing w:before="141" w:line="360" w:lineRule="auto"/>
        <w:ind w:left="708"/>
        <w:jc w:val="both"/>
      </w:pPr>
      <w:r>
        <w:t>F</w:t>
      </w:r>
      <w:r w:rsidR="009D5E2D" w:rsidRPr="0075794C">
        <w:t>P2</w:t>
      </w:r>
      <w:r>
        <w:t xml:space="preserve"> -</w:t>
      </w:r>
      <w:r w:rsidR="009D5E2D" w:rsidRPr="0075794C">
        <w:t xml:space="preserve"> O sistema exibe a tela com o formulário espec</w:t>
      </w:r>
      <w:r w:rsidR="0011329D">
        <w:t>í</w:t>
      </w:r>
      <w:r w:rsidR="009D5E2D" w:rsidRPr="0075794C">
        <w:t xml:space="preserve">fico do cadastro de </w:t>
      </w:r>
      <w:r>
        <w:t xml:space="preserve">                </w:t>
      </w:r>
      <w:r w:rsidR="009D5E2D" w:rsidRPr="0075794C">
        <w:t>novo usuário.</w:t>
      </w:r>
    </w:p>
    <w:p w14:paraId="143D8DF7" w14:textId="5836FD37" w:rsidR="009D5E2D" w:rsidRDefault="001C0AEF" w:rsidP="001C0AEF">
      <w:pPr>
        <w:pStyle w:val="Corpodetexto"/>
        <w:spacing w:before="2" w:line="360" w:lineRule="auto"/>
        <w:ind w:right="-1"/>
        <w:jc w:val="both"/>
      </w:pPr>
      <w:r>
        <w:lastRenderedPageBreak/>
        <w:t xml:space="preserve">  </w:t>
      </w:r>
      <w:r>
        <w:tab/>
        <w:t>F</w:t>
      </w:r>
      <w:r w:rsidR="009D5E2D" w:rsidRPr="0075794C">
        <w:t>P3</w:t>
      </w:r>
      <w:r>
        <w:t xml:space="preserve"> -</w:t>
      </w:r>
      <w:r w:rsidR="009D5E2D" w:rsidRPr="0075794C">
        <w:t xml:space="preserve"> O Ator preenche as informações. </w:t>
      </w:r>
    </w:p>
    <w:p w14:paraId="4889E1D3" w14:textId="2B50A0C7" w:rsidR="009D5E2D" w:rsidRPr="0075794C" w:rsidRDefault="001C0AEF" w:rsidP="001C0AEF">
      <w:pPr>
        <w:pStyle w:val="Corpodetexto"/>
        <w:spacing w:before="2" w:line="360" w:lineRule="auto"/>
        <w:ind w:right="4396"/>
        <w:jc w:val="both"/>
      </w:pPr>
      <w:r>
        <w:t xml:space="preserve">           F</w:t>
      </w:r>
      <w:r w:rsidR="009D5E2D" w:rsidRPr="0075794C">
        <w:t>P4</w:t>
      </w:r>
      <w:r>
        <w:t xml:space="preserve"> -</w:t>
      </w:r>
      <w:r w:rsidR="009D5E2D" w:rsidRPr="0075794C">
        <w:t xml:space="preserve"> O Ator clica em Cadastrar.</w:t>
      </w:r>
    </w:p>
    <w:p w14:paraId="50D6431E" w14:textId="77777777" w:rsidR="00F105FE" w:rsidRDefault="001C0AEF" w:rsidP="001C0AEF">
      <w:pPr>
        <w:pStyle w:val="Corpodetexto"/>
        <w:tabs>
          <w:tab w:val="left" w:pos="5199"/>
        </w:tabs>
        <w:spacing w:before="2" w:line="360" w:lineRule="auto"/>
        <w:ind w:left="708" w:right="1361"/>
        <w:jc w:val="both"/>
      </w:pPr>
      <w:r>
        <w:t>F</w:t>
      </w:r>
      <w:r w:rsidR="009D5E2D" w:rsidRPr="0075794C">
        <w:t>P5</w:t>
      </w:r>
      <w:r>
        <w:t xml:space="preserve"> -</w:t>
      </w:r>
      <w:r w:rsidR="009D5E2D" w:rsidRPr="0075794C">
        <w:t xml:space="preserve"> O sistema valida os campos e salva os dados (</w:t>
      </w:r>
      <w:r w:rsidR="00F105FE">
        <w:t>F</w:t>
      </w:r>
      <w:r w:rsidR="009D5E2D" w:rsidRPr="0075794C">
        <w:t xml:space="preserve">E1). </w:t>
      </w:r>
    </w:p>
    <w:p w14:paraId="46668DD8" w14:textId="660A99B4" w:rsidR="009D5E2D" w:rsidRDefault="00F105FE" w:rsidP="001C0AEF">
      <w:pPr>
        <w:pStyle w:val="Corpodetexto"/>
        <w:tabs>
          <w:tab w:val="left" w:pos="5199"/>
        </w:tabs>
        <w:spacing w:before="2" w:line="360" w:lineRule="auto"/>
        <w:ind w:left="708" w:right="1361"/>
        <w:jc w:val="both"/>
      </w:pPr>
      <w:r>
        <w:t>F</w:t>
      </w:r>
      <w:r w:rsidR="009D5E2D" w:rsidRPr="0075794C">
        <w:t>P6</w:t>
      </w:r>
      <w:r>
        <w:t xml:space="preserve"> - </w:t>
      </w:r>
      <w:r w:rsidR="009D5E2D" w:rsidRPr="0075794C">
        <w:t>O Sistema exibe a</w:t>
      </w:r>
      <w:r w:rsidR="009D5E2D" w:rsidRPr="0075794C">
        <w:rPr>
          <w:spacing w:val="3"/>
        </w:rPr>
        <w:t xml:space="preserve"> </w:t>
      </w:r>
      <w:r w:rsidR="009D5E2D" w:rsidRPr="0075794C">
        <w:t>mensagem</w:t>
      </w:r>
      <w:r w:rsidR="009D5E2D" w:rsidRPr="0075794C">
        <w:rPr>
          <w:spacing w:val="7"/>
        </w:rPr>
        <w:t xml:space="preserve"> </w:t>
      </w:r>
      <w:r w:rsidR="009D5E2D" w:rsidRPr="0075794C">
        <w:t>"Cadastrado</w:t>
      </w:r>
      <w:r w:rsidR="009D5E2D">
        <w:t xml:space="preserve"> </w:t>
      </w:r>
      <w:r w:rsidR="009D5E2D" w:rsidRPr="0075794C">
        <w:t xml:space="preserve">com </w:t>
      </w:r>
      <w:r w:rsidR="009D5E2D">
        <w:t xml:space="preserve">s </w:t>
      </w:r>
      <w:r w:rsidR="00CC2009" w:rsidRPr="0075794C">
        <w:t>sucesso</w:t>
      </w:r>
      <w:r w:rsidR="009D5E2D" w:rsidRPr="0075794C">
        <w:t xml:space="preserve">!". </w:t>
      </w:r>
    </w:p>
    <w:p w14:paraId="6CA93DA8" w14:textId="53D91BE6" w:rsidR="009D5E2D" w:rsidRPr="0075794C" w:rsidRDefault="00F105FE" w:rsidP="001C0AEF">
      <w:pPr>
        <w:pStyle w:val="Corpodetexto"/>
        <w:tabs>
          <w:tab w:val="left" w:pos="5199"/>
        </w:tabs>
        <w:spacing w:before="2" w:line="360" w:lineRule="auto"/>
        <w:ind w:left="708" w:right="1361"/>
        <w:jc w:val="both"/>
      </w:pPr>
      <w:r>
        <w:t>F</w:t>
      </w:r>
      <w:r w:rsidR="009D5E2D" w:rsidRPr="0075794C">
        <w:t>P8</w:t>
      </w:r>
      <w:r>
        <w:t xml:space="preserve"> -</w:t>
      </w:r>
      <w:r w:rsidR="009D5E2D" w:rsidRPr="0075794C">
        <w:t xml:space="preserve"> Fim do caso de</w:t>
      </w:r>
      <w:r w:rsidR="009D5E2D" w:rsidRPr="0075794C">
        <w:rPr>
          <w:spacing w:val="12"/>
        </w:rPr>
        <w:t xml:space="preserve"> </w:t>
      </w:r>
      <w:r w:rsidR="009D5E2D" w:rsidRPr="0075794C">
        <w:t>uso.</w:t>
      </w:r>
    </w:p>
    <w:p w14:paraId="47FEEE9A" w14:textId="77777777" w:rsidR="00F105FE" w:rsidRDefault="00F105FE" w:rsidP="009D5E2D">
      <w:pPr>
        <w:pStyle w:val="Corpodetexto"/>
        <w:spacing w:line="360" w:lineRule="auto"/>
        <w:ind w:left="567"/>
        <w:jc w:val="both"/>
      </w:pPr>
    </w:p>
    <w:p w14:paraId="64BC49C1" w14:textId="4574934C" w:rsidR="009D5E2D" w:rsidRPr="0075794C" w:rsidRDefault="00B27CBF" w:rsidP="009D5E2D">
      <w:pPr>
        <w:pStyle w:val="Corpodetexto"/>
        <w:spacing w:line="360" w:lineRule="auto"/>
        <w:ind w:left="567"/>
        <w:jc w:val="both"/>
      </w:pPr>
      <w:r>
        <w:t xml:space="preserve">Fluxo de </w:t>
      </w:r>
      <w:r w:rsidR="009D5E2D" w:rsidRPr="0075794C">
        <w:t>Exceções</w:t>
      </w:r>
    </w:p>
    <w:p w14:paraId="3D0FFFF1" w14:textId="26F8034F" w:rsidR="009D5E2D" w:rsidRPr="0075794C" w:rsidRDefault="00F105FE" w:rsidP="00F105FE">
      <w:pPr>
        <w:pStyle w:val="Corpodetexto"/>
        <w:spacing w:line="360" w:lineRule="auto"/>
        <w:ind w:left="708"/>
        <w:jc w:val="both"/>
      </w:pPr>
      <w:r>
        <w:t xml:space="preserve"> F</w:t>
      </w:r>
      <w:r w:rsidR="009D5E2D" w:rsidRPr="0075794C">
        <w:t>E1</w:t>
      </w:r>
    </w:p>
    <w:p w14:paraId="29DAA0FC" w14:textId="0C61AAFE" w:rsidR="009D5E2D" w:rsidRPr="0075794C" w:rsidRDefault="00F105FE" w:rsidP="00F105FE">
      <w:pPr>
        <w:pStyle w:val="Corpodetexto"/>
        <w:spacing w:before="142" w:line="360" w:lineRule="auto"/>
        <w:ind w:left="1416" w:right="-1"/>
        <w:jc w:val="both"/>
      </w:pPr>
      <w:r>
        <w:t>F</w:t>
      </w:r>
      <w:r w:rsidR="009D5E2D" w:rsidRPr="0075794C">
        <w:t>E1.1</w:t>
      </w:r>
      <w:r>
        <w:t xml:space="preserve"> -</w:t>
      </w:r>
      <w:r w:rsidR="009D5E2D" w:rsidRPr="0075794C">
        <w:t xml:space="preserve"> Caso algum campo obrigatório não tenha sido preenchido, exibe a mensagem "Por favor preencha todos os campos obrigatórios!"</w:t>
      </w:r>
    </w:p>
    <w:p w14:paraId="435EB49F" w14:textId="35E9DD98" w:rsidR="009D5E2D" w:rsidRPr="0075794C" w:rsidRDefault="00F105FE" w:rsidP="00F105FE">
      <w:pPr>
        <w:pStyle w:val="Corpodetexto"/>
        <w:spacing w:before="2" w:line="360" w:lineRule="auto"/>
        <w:ind w:left="1416" w:right="-1"/>
        <w:jc w:val="both"/>
      </w:pPr>
      <w:r>
        <w:t>F</w:t>
      </w:r>
      <w:r w:rsidR="009D5E2D" w:rsidRPr="0075794C">
        <w:t>E1.2</w:t>
      </w:r>
      <w:r>
        <w:t xml:space="preserve"> - </w:t>
      </w:r>
      <w:r w:rsidR="009D5E2D" w:rsidRPr="0075794C">
        <w:t>O Sistema circula em vermelho os campos incorretamente preenchidos ou que não foram preenchidos.</w:t>
      </w:r>
    </w:p>
    <w:p w14:paraId="2343FFC5" w14:textId="7B0FB363" w:rsidR="009D5E2D" w:rsidRPr="0075794C" w:rsidRDefault="00F105FE" w:rsidP="00F105FE">
      <w:pPr>
        <w:pStyle w:val="Corpodetexto"/>
        <w:spacing w:before="2" w:line="360" w:lineRule="auto"/>
        <w:ind w:left="1416"/>
        <w:jc w:val="both"/>
      </w:pPr>
      <w:r>
        <w:t>F</w:t>
      </w:r>
      <w:r w:rsidR="009D5E2D" w:rsidRPr="0075794C">
        <w:t>E1.3</w:t>
      </w:r>
      <w:r>
        <w:t xml:space="preserve"> -</w:t>
      </w:r>
      <w:r w:rsidR="009D5E2D" w:rsidRPr="0075794C">
        <w:t xml:space="preserve"> O Sistema </w:t>
      </w:r>
      <w:r>
        <w:t xml:space="preserve">fica </w:t>
      </w:r>
      <w:r w:rsidR="009D5E2D" w:rsidRPr="0075794C">
        <w:t>na mesma tela.</w:t>
      </w:r>
    </w:p>
    <w:p w14:paraId="02B7F167" w14:textId="77777777" w:rsidR="009D5E2D" w:rsidRPr="0075794C" w:rsidRDefault="009D5E2D" w:rsidP="009D5E2D">
      <w:pPr>
        <w:pStyle w:val="Corpodetexto"/>
        <w:spacing w:line="360" w:lineRule="auto"/>
        <w:ind w:left="567"/>
        <w:jc w:val="both"/>
        <w:rPr>
          <w:sz w:val="26"/>
        </w:rPr>
      </w:pPr>
    </w:p>
    <w:p w14:paraId="65B49ECF" w14:textId="77777777" w:rsidR="009D5E2D" w:rsidRPr="0075794C" w:rsidRDefault="009D5E2D" w:rsidP="009D5E2D">
      <w:pPr>
        <w:pStyle w:val="Corpodetexto"/>
        <w:spacing w:before="7" w:line="360" w:lineRule="auto"/>
        <w:ind w:left="567"/>
        <w:jc w:val="both"/>
        <w:rPr>
          <w:sz w:val="22"/>
        </w:rPr>
      </w:pPr>
    </w:p>
    <w:p w14:paraId="5D3D535A" w14:textId="23434311" w:rsidR="009D5E2D" w:rsidRPr="0075794C" w:rsidRDefault="00F105FE" w:rsidP="009D5E2D">
      <w:pPr>
        <w:pStyle w:val="Corpodetexto"/>
        <w:spacing w:line="360" w:lineRule="auto"/>
        <w:ind w:left="567"/>
        <w:jc w:val="both"/>
      </w:pPr>
      <w:r>
        <w:t xml:space="preserve">   F</w:t>
      </w:r>
      <w:r w:rsidR="009D5E2D" w:rsidRPr="0075794C">
        <w:t>E2</w:t>
      </w:r>
    </w:p>
    <w:p w14:paraId="14B3809C" w14:textId="6E323E84" w:rsidR="009D5E2D" w:rsidRPr="0075794C" w:rsidRDefault="00F105FE" w:rsidP="00F105FE">
      <w:pPr>
        <w:pStyle w:val="Corpodetexto"/>
        <w:spacing w:before="141" w:line="360" w:lineRule="auto"/>
        <w:ind w:left="1416"/>
        <w:jc w:val="both"/>
      </w:pPr>
      <w:r>
        <w:t>F</w:t>
      </w:r>
      <w:r w:rsidR="009D5E2D" w:rsidRPr="0075794C">
        <w:t>E</w:t>
      </w:r>
      <w:r>
        <w:t>2</w:t>
      </w:r>
      <w:r w:rsidR="009D5E2D" w:rsidRPr="0075794C">
        <w:t>.1</w:t>
      </w:r>
      <w:r>
        <w:t xml:space="preserve"> -</w:t>
      </w:r>
      <w:r w:rsidR="009D5E2D" w:rsidRPr="0075794C">
        <w:t xml:space="preserve"> Sistema valida o e-mail do usuário preenchido, caso já esteja cadastrado exibe a mensagem "Usuário já cadastrado!"</w:t>
      </w:r>
    </w:p>
    <w:p w14:paraId="30407238" w14:textId="7029D071" w:rsidR="00F105FE" w:rsidRDefault="00F105FE" w:rsidP="00F105FE">
      <w:pPr>
        <w:pStyle w:val="Corpodetexto"/>
        <w:spacing w:before="2" w:line="360" w:lineRule="auto"/>
        <w:ind w:left="1416"/>
        <w:jc w:val="both"/>
      </w:pPr>
      <w:r>
        <w:t>F</w:t>
      </w:r>
      <w:r w:rsidR="009D5E2D" w:rsidRPr="0075794C">
        <w:t>E</w:t>
      </w:r>
      <w:r>
        <w:t>2</w:t>
      </w:r>
      <w:r w:rsidR="009D5E2D" w:rsidRPr="0075794C">
        <w:t>.2</w:t>
      </w:r>
      <w:r>
        <w:t xml:space="preserve"> - </w:t>
      </w:r>
      <w:r w:rsidR="009D5E2D" w:rsidRPr="0075794C">
        <w:t xml:space="preserve">O Sistema exibe formulário para recuperação de senha. </w:t>
      </w:r>
    </w:p>
    <w:p w14:paraId="45599D24" w14:textId="7A6E4DDE" w:rsidR="009D5E2D" w:rsidRPr="0075794C" w:rsidRDefault="00F105FE" w:rsidP="00F105FE">
      <w:pPr>
        <w:pStyle w:val="Corpodetexto"/>
        <w:spacing w:before="2" w:line="360" w:lineRule="auto"/>
        <w:ind w:left="1416"/>
        <w:jc w:val="both"/>
      </w:pPr>
      <w:r>
        <w:t>F</w:t>
      </w:r>
      <w:r w:rsidR="009D5E2D" w:rsidRPr="0075794C">
        <w:t>E</w:t>
      </w:r>
      <w:r>
        <w:t>2</w:t>
      </w:r>
      <w:r w:rsidR="009D5E2D" w:rsidRPr="0075794C">
        <w:t>.3</w:t>
      </w:r>
      <w:r>
        <w:t xml:space="preserve"> -</w:t>
      </w:r>
      <w:r w:rsidR="009D5E2D" w:rsidRPr="0075794C">
        <w:t xml:space="preserve"> O usuário preenche os campos do formulário e </w:t>
      </w:r>
      <w:r w:rsidR="00CC2009" w:rsidRPr="0075794C">
        <w:t>será</w:t>
      </w:r>
      <w:r w:rsidR="009D5E2D" w:rsidRPr="0075794C">
        <w:t xml:space="preserve"> orientado</w:t>
      </w:r>
    </w:p>
    <w:p w14:paraId="15E70EF7" w14:textId="77777777" w:rsidR="00F105FE" w:rsidRDefault="009D5E2D" w:rsidP="00F105FE">
      <w:pPr>
        <w:pStyle w:val="Corpodetexto"/>
        <w:spacing w:before="2" w:line="360" w:lineRule="auto"/>
        <w:ind w:left="1416" w:right="-1"/>
        <w:jc w:val="both"/>
      </w:pPr>
      <w:r w:rsidRPr="0075794C">
        <w:t>através de e-mail para recuperação da senha.</w:t>
      </w:r>
    </w:p>
    <w:p w14:paraId="19EE37F6" w14:textId="6CDFE322" w:rsidR="009D5E2D" w:rsidRDefault="00F105FE" w:rsidP="00F105FE">
      <w:pPr>
        <w:pStyle w:val="Corpodetexto"/>
        <w:spacing w:before="2" w:line="360" w:lineRule="auto"/>
        <w:ind w:left="1416" w:right="-1"/>
        <w:jc w:val="both"/>
      </w:pPr>
      <w:r>
        <w:t>F</w:t>
      </w:r>
      <w:r w:rsidR="009D5E2D" w:rsidRPr="0075794C">
        <w:t>E</w:t>
      </w:r>
      <w:r>
        <w:t>2</w:t>
      </w:r>
      <w:r w:rsidR="009D5E2D" w:rsidRPr="0075794C">
        <w:t>.4</w:t>
      </w:r>
      <w:r>
        <w:t xml:space="preserve"> -</w:t>
      </w:r>
      <w:r w:rsidR="009D5E2D" w:rsidRPr="0075794C">
        <w:t xml:space="preserve"> O Sistema retorna para a tela de</w:t>
      </w:r>
      <w:r w:rsidR="009D5E2D" w:rsidRPr="0075794C">
        <w:rPr>
          <w:spacing w:val="8"/>
        </w:rPr>
        <w:t xml:space="preserve"> </w:t>
      </w:r>
      <w:r>
        <w:rPr>
          <w:spacing w:val="8"/>
        </w:rPr>
        <w:t>l</w:t>
      </w:r>
      <w:r w:rsidR="009D5E2D" w:rsidRPr="0075794C">
        <w:t>ogin.</w:t>
      </w:r>
    </w:p>
    <w:p w14:paraId="64198CB4" w14:textId="77777777" w:rsidR="00A5552E" w:rsidRPr="0075794C" w:rsidRDefault="00A5552E" w:rsidP="00F105FE">
      <w:pPr>
        <w:pStyle w:val="Corpodetexto"/>
        <w:spacing w:before="2" w:line="360" w:lineRule="auto"/>
        <w:ind w:left="1416" w:right="-1"/>
        <w:jc w:val="both"/>
      </w:pPr>
    </w:p>
    <w:p w14:paraId="21D960F6" w14:textId="0E6C5404" w:rsidR="009D5E2D" w:rsidRPr="00A5552E" w:rsidRDefault="009D5E2D" w:rsidP="00A5552E">
      <w:pPr>
        <w:pStyle w:val="Corpodetexto"/>
        <w:spacing w:line="360" w:lineRule="auto"/>
        <w:ind w:left="567"/>
        <w:jc w:val="both"/>
      </w:pPr>
      <w:r w:rsidRPr="0075794C">
        <w:t>Pós-condições</w:t>
      </w:r>
    </w:p>
    <w:p w14:paraId="2B69727E" w14:textId="77777777" w:rsidR="009D5E2D" w:rsidRPr="0075794C" w:rsidRDefault="009D5E2D" w:rsidP="009D5E2D">
      <w:pPr>
        <w:pStyle w:val="Corpodetexto"/>
        <w:spacing w:before="1" w:line="360" w:lineRule="auto"/>
        <w:ind w:left="567"/>
        <w:jc w:val="both"/>
      </w:pPr>
      <w:r w:rsidRPr="0075794C">
        <w:t>O Sistema retorna para a tela de login.</w:t>
      </w:r>
    </w:p>
    <w:p w14:paraId="165DADBD" w14:textId="4F16DB21" w:rsidR="009D5E2D" w:rsidRDefault="009D5E2D" w:rsidP="009D5E2D">
      <w:pPr>
        <w:spacing w:before="100"/>
        <w:jc w:val="both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ab/>
      </w:r>
    </w:p>
    <w:p w14:paraId="3AE16D69" w14:textId="752F289D" w:rsidR="00A5552E" w:rsidRDefault="00A5552E" w:rsidP="009D5E2D">
      <w:pPr>
        <w:spacing w:before="100"/>
        <w:jc w:val="both"/>
        <w:rPr>
          <w:rFonts w:cs="Arial"/>
          <w:b/>
          <w:color w:val="000000"/>
        </w:rPr>
      </w:pPr>
    </w:p>
    <w:p w14:paraId="2D35F637" w14:textId="0A33541B" w:rsidR="00A5552E" w:rsidRDefault="00A5552E" w:rsidP="009D5E2D">
      <w:pPr>
        <w:spacing w:before="100"/>
        <w:jc w:val="both"/>
        <w:rPr>
          <w:rFonts w:cs="Arial"/>
          <w:b/>
          <w:color w:val="000000"/>
        </w:rPr>
      </w:pPr>
    </w:p>
    <w:p w14:paraId="6E2E4528" w14:textId="001FF5F6" w:rsidR="00A5552E" w:rsidRDefault="00A5552E" w:rsidP="009D5E2D">
      <w:pPr>
        <w:spacing w:before="100"/>
        <w:jc w:val="both"/>
        <w:rPr>
          <w:rFonts w:cs="Arial"/>
          <w:b/>
          <w:color w:val="000000"/>
        </w:rPr>
      </w:pPr>
    </w:p>
    <w:p w14:paraId="5F8FBB25" w14:textId="27C9D100" w:rsidR="00131ADB" w:rsidRDefault="00A5552E" w:rsidP="00131ADB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  <w:r w:rsidRPr="00A5552E">
        <w:rPr>
          <w:rFonts w:ascii="Arial" w:hAnsi="Arial" w:cs="Arial"/>
          <w:b/>
          <w:color w:val="000000"/>
        </w:rPr>
        <w:t>Caso de uso 3 – Manter Usuário</w:t>
      </w:r>
    </w:p>
    <w:p w14:paraId="4D0F8759" w14:textId="77777777" w:rsidR="005675CC" w:rsidRPr="005675CC" w:rsidRDefault="005675CC" w:rsidP="005675CC">
      <w:pPr>
        <w:spacing w:before="100"/>
        <w:ind w:firstLine="708"/>
        <w:jc w:val="both"/>
        <w:rPr>
          <w:rFonts w:cs="Arial"/>
          <w:bCs/>
          <w:color w:val="000000"/>
        </w:rPr>
      </w:pPr>
      <w:r w:rsidRPr="005675CC">
        <w:rPr>
          <w:rFonts w:cs="Arial"/>
          <w:bCs/>
          <w:color w:val="000000"/>
        </w:rPr>
        <w:t xml:space="preserve">Atores </w:t>
      </w:r>
    </w:p>
    <w:p w14:paraId="67C847E8" w14:textId="77777777" w:rsidR="005675CC" w:rsidRPr="00634B00" w:rsidRDefault="005675CC" w:rsidP="00634B00">
      <w:pPr>
        <w:spacing w:before="100"/>
        <w:ind w:left="708" w:firstLine="708"/>
        <w:jc w:val="both"/>
        <w:rPr>
          <w:rFonts w:cs="Arial"/>
          <w:bCs/>
          <w:color w:val="000000"/>
        </w:rPr>
      </w:pPr>
      <w:r w:rsidRPr="00634B00">
        <w:rPr>
          <w:rFonts w:cs="Arial"/>
          <w:bCs/>
          <w:color w:val="000000"/>
        </w:rPr>
        <w:lastRenderedPageBreak/>
        <w:t>Administrador</w:t>
      </w:r>
    </w:p>
    <w:p w14:paraId="097B82AD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6250CFD5" w14:textId="77777777" w:rsidR="005675CC" w:rsidRPr="005675CC" w:rsidRDefault="005675CC" w:rsidP="005675CC">
      <w:pPr>
        <w:spacing w:before="100"/>
        <w:ind w:firstLine="708"/>
        <w:jc w:val="both"/>
        <w:rPr>
          <w:rFonts w:cs="Arial"/>
          <w:bCs/>
          <w:color w:val="000000"/>
        </w:rPr>
      </w:pPr>
      <w:r w:rsidRPr="005675CC">
        <w:rPr>
          <w:rFonts w:cs="Arial"/>
          <w:bCs/>
          <w:color w:val="000000"/>
        </w:rPr>
        <w:t>Pré-Condições</w:t>
      </w:r>
    </w:p>
    <w:p w14:paraId="514205EE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Usuário com sessão autenticada com usuário nível administrador.</w:t>
      </w:r>
    </w:p>
    <w:p w14:paraId="6CEA5659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74FF7AD5" w14:textId="77777777" w:rsidR="005675CC" w:rsidRPr="005675CC" w:rsidRDefault="005675CC" w:rsidP="005675CC">
      <w:pPr>
        <w:spacing w:before="100"/>
        <w:ind w:firstLine="708"/>
        <w:jc w:val="both"/>
        <w:rPr>
          <w:rFonts w:cs="Arial"/>
          <w:bCs/>
          <w:color w:val="000000"/>
        </w:rPr>
      </w:pPr>
      <w:r w:rsidRPr="005675CC">
        <w:rPr>
          <w:rFonts w:cs="Arial"/>
          <w:bCs/>
          <w:color w:val="000000"/>
        </w:rPr>
        <w:t>Fluxo do evento</w:t>
      </w:r>
    </w:p>
    <w:p w14:paraId="081829CE" w14:textId="5CBBB3BC" w:rsidR="005675CC" w:rsidRPr="00634B00" w:rsidRDefault="00634B00" w:rsidP="00634B00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 xml:space="preserve"> </w:t>
      </w:r>
      <w:r>
        <w:rPr>
          <w:rFonts w:cs="Arial"/>
          <w:bCs/>
          <w:color w:val="000000"/>
        </w:rPr>
        <w:tab/>
      </w:r>
      <w:r w:rsidR="005675CC" w:rsidRPr="00634B00">
        <w:rPr>
          <w:rFonts w:cs="Arial"/>
          <w:bCs/>
          <w:color w:val="000000"/>
        </w:rPr>
        <w:t>Fluxo principal - Manter Usuário (RF002)</w:t>
      </w:r>
    </w:p>
    <w:p w14:paraId="22087105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38E49499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FP1 - Ator clica na Aba "Usuários".</w:t>
      </w:r>
    </w:p>
    <w:p w14:paraId="34258BDF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FP2 - O sistema exibe a tela com a funcionalidades especificas do cadastro de usuários.</w:t>
      </w:r>
    </w:p>
    <w:p w14:paraId="1F73BF22" w14:textId="64FA3AE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FP3 - O Ator clica na opção desejada. Botão Cadastrar FA1), Botão Editar FA2 - ou Botão Excluir</w:t>
      </w:r>
      <w:r w:rsidR="008E77DE">
        <w:rPr>
          <w:rFonts w:ascii="Arial" w:hAnsi="Arial" w:cs="Arial"/>
          <w:bCs/>
          <w:color w:val="000000"/>
        </w:rPr>
        <w:t xml:space="preserve"> </w:t>
      </w:r>
      <w:r w:rsidRPr="005675CC">
        <w:rPr>
          <w:rFonts w:ascii="Arial" w:hAnsi="Arial" w:cs="Arial"/>
          <w:bCs/>
          <w:color w:val="000000"/>
        </w:rPr>
        <w:t>FA3).</w:t>
      </w:r>
    </w:p>
    <w:p w14:paraId="36783C04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FP4 - Fim do caso de uso</w:t>
      </w:r>
    </w:p>
    <w:p w14:paraId="3DA335ED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3958A216" w14:textId="70EB6E18" w:rsidR="005675CC" w:rsidRPr="005675CC" w:rsidRDefault="005675CC" w:rsidP="005675CC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 xml:space="preserve"> </w:t>
      </w:r>
      <w:r>
        <w:rPr>
          <w:rFonts w:cs="Arial"/>
          <w:bCs/>
          <w:color w:val="000000"/>
        </w:rPr>
        <w:tab/>
      </w:r>
      <w:r w:rsidRPr="005675CC">
        <w:rPr>
          <w:rFonts w:cs="Arial"/>
          <w:bCs/>
          <w:color w:val="000000"/>
        </w:rPr>
        <w:t>Fluxos Alternativos.</w:t>
      </w:r>
    </w:p>
    <w:p w14:paraId="265DE6B9" w14:textId="77777777" w:rsidR="005675CC" w:rsidRPr="008D33B1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8D33B1">
        <w:rPr>
          <w:rFonts w:ascii="Arial" w:hAnsi="Arial" w:cs="Arial"/>
          <w:bCs/>
          <w:color w:val="000000"/>
          <w:u w:val="single"/>
        </w:rPr>
        <w:t>FA1 - Cadastrar</w:t>
      </w:r>
    </w:p>
    <w:p w14:paraId="7B68FECD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FA1.1 - O sistema exibe a tela para preenchimento do cadastro.  </w:t>
      </w:r>
    </w:p>
    <w:p w14:paraId="0603F623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FA1.2 - O Ator preenche os campos obrigatórios e Seleciona o "Nível do</w:t>
      </w:r>
    </w:p>
    <w:p w14:paraId="61065356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usuário".</w:t>
      </w:r>
    </w:p>
    <w:p w14:paraId="4AB7F40A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FA1.3 - O Ator clica em salvar.</w:t>
      </w:r>
    </w:p>
    <w:p w14:paraId="0E1A0FC2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FA1.4 - O Sistema valida os campos preenchidos. (FE1)</w:t>
      </w:r>
    </w:p>
    <w:p w14:paraId="18DB3D13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FA1.5 - O Sistema insere os dados no banco de dados.)</w:t>
      </w:r>
    </w:p>
    <w:p w14:paraId="2DC2D333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FA1.6 - O Sistema exibe a mensagem "Usuário Cadastrado com sucesso!". </w:t>
      </w:r>
    </w:p>
    <w:p w14:paraId="262D2871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FA1.7 - Sistema retorna para tela de Usuário.</w:t>
      </w:r>
    </w:p>
    <w:p w14:paraId="2D753385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04463F33" w14:textId="77777777" w:rsidR="005675CC" w:rsidRPr="008D33B1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8D33B1">
        <w:rPr>
          <w:rFonts w:ascii="Arial" w:hAnsi="Arial" w:cs="Arial"/>
          <w:bCs/>
          <w:color w:val="000000"/>
          <w:u w:val="single"/>
        </w:rPr>
        <w:t>FA2 - Editar</w:t>
      </w:r>
    </w:p>
    <w:p w14:paraId="15F33EC1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FA2.1 - O Sistema verifica o Usuário selecionado. (FE2)</w:t>
      </w:r>
    </w:p>
    <w:p w14:paraId="2FBB2092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FA2.2 - O Sistema exibe os campos do cadastro e preenche todos os campos com os dados já cadastrados </w:t>
      </w:r>
    </w:p>
    <w:p w14:paraId="38DD4C31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no banco de dados com as informações do Usuário selecionado.</w:t>
      </w:r>
    </w:p>
    <w:p w14:paraId="1CC0D4C3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FA2.3 - O Ator realiza as alterações desejadas. </w:t>
      </w:r>
    </w:p>
    <w:p w14:paraId="2CAEF1F7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FA2.4 - O Ator clica em salvar.</w:t>
      </w:r>
    </w:p>
    <w:p w14:paraId="4E856240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FA2.5 - O Sistema valida os campos preenchidos. (FE1) </w:t>
      </w:r>
    </w:p>
    <w:p w14:paraId="6E172310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FA2.6 - O Sistema insere os dados no banco de dados.</w:t>
      </w:r>
    </w:p>
    <w:p w14:paraId="08A919A6" w14:textId="694A0588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lastRenderedPageBreak/>
        <w:t xml:space="preserve">FA2.7 - O Sistema exibe a mensagem "Usuário Alterado com sucesso!" </w:t>
      </w:r>
      <w:r>
        <w:rPr>
          <w:rFonts w:ascii="Arial" w:hAnsi="Arial" w:cs="Arial"/>
          <w:bCs/>
          <w:color w:val="000000"/>
        </w:rPr>
        <w:t xml:space="preserve"> </w:t>
      </w:r>
      <w:r w:rsidRPr="005675CC">
        <w:rPr>
          <w:rFonts w:ascii="Arial" w:hAnsi="Arial" w:cs="Arial"/>
          <w:bCs/>
          <w:color w:val="000000"/>
        </w:rPr>
        <w:t>e aguarda confirmação do usuário.</w:t>
      </w:r>
    </w:p>
    <w:p w14:paraId="5A499A18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FA2.8 - Sistema retorna para tela de Usuário.</w:t>
      </w:r>
    </w:p>
    <w:p w14:paraId="54A96BAD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1BE45FC4" w14:textId="77777777" w:rsidR="005675CC" w:rsidRPr="008D33B1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8D33B1">
        <w:rPr>
          <w:rFonts w:ascii="Arial" w:hAnsi="Arial" w:cs="Arial"/>
          <w:bCs/>
          <w:color w:val="000000"/>
          <w:u w:val="single"/>
        </w:rPr>
        <w:t>FA3 - Excluir</w:t>
      </w:r>
    </w:p>
    <w:p w14:paraId="233AADA9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FA3.1 - O Sistema verifica o Usuário selecionado. (FE2)</w:t>
      </w:r>
    </w:p>
    <w:p w14:paraId="1D24F381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FA3.2 - O Sistema apaga o Usuário selecionado da base de dados. </w:t>
      </w:r>
    </w:p>
    <w:p w14:paraId="2D9E5DCD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FA3.3 - Sistema retorna para tela de Usuário.</w:t>
      </w:r>
    </w:p>
    <w:p w14:paraId="2F815552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0FB2E815" w14:textId="77777777" w:rsidR="005675CC" w:rsidRPr="005675CC" w:rsidRDefault="005675CC" w:rsidP="005675CC">
      <w:pPr>
        <w:spacing w:before="100"/>
        <w:ind w:firstLine="708"/>
        <w:jc w:val="both"/>
        <w:rPr>
          <w:rFonts w:cs="Arial"/>
          <w:bCs/>
          <w:color w:val="000000"/>
        </w:rPr>
      </w:pPr>
      <w:r w:rsidRPr="005675CC">
        <w:rPr>
          <w:rFonts w:cs="Arial"/>
          <w:bCs/>
          <w:color w:val="000000"/>
        </w:rPr>
        <w:t>Exceções</w:t>
      </w:r>
    </w:p>
    <w:p w14:paraId="4E2173F1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7469BD7D" w14:textId="0DCA90CC" w:rsidR="005675CC" w:rsidRPr="00402F34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402F34">
        <w:rPr>
          <w:rFonts w:ascii="Arial" w:hAnsi="Arial" w:cs="Arial"/>
          <w:bCs/>
          <w:color w:val="000000"/>
          <w:u w:val="single"/>
        </w:rPr>
        <w:t>FE1.</w:t>
      </w:r>
    </w:p>
    <w:p w14:paraId="1797558E" w14:textId="5D4531F8" w:rsidR="005675CC" w:rsidRPr="005675CC" w:rsidRDefault="005675CC" w:rsidP="008D33B1">
      <w:pPr>
        <w:pStyle w:val="PargrafodaLista"/>
        <w:spacing w:before="100"/>
        <w:ind w:left="1416" w:firstLine="1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FE1.1 - Caso algum campo </w:t>
      </w:r>
      <w:r w:rsidR="00CC2009" w:rsidRPr="005675CC">
        <w:rPr>
          <w:rFonts w:ascii="Arial" w:hAnsi="Arial" w:cs="Arial"/>
          <w:bCs/>
          <w:color w:val="000000"/>
        </w:rPr>
        <w:t>obrigatório</w:t>
      </w:r>
      <w:r w:rsidRPr="005675CC">
        <w:rPr>
          <w:rFonts w:ascii="Arial" w:hAnsi="Arial" w:cs="Arial"/>
          <w:bCs/>
          <w:color w:val="000000"/>
        </w:rPr>
        <w:t xml:space="preserve"> não tenha sido preenchido, exibe a mensagem "Por favor preencha todos os campos obrigatórios!"</w:t>
      </w:r>
    </w:p>
    <w:p w14:paraId="23B9E6DA" w14:textId="77777777" w:rsidR="005675CC" w:rsidRPr="005675CC" w:rsidRDefault="005675CC" w:rsidP="008D33B1">
      <w:pPr>
        <w:pStyle w:val="PargrafodaLista"/>
        <w:spacing w:before="100"/>
        <w:ind w:left="1416" w:firstLine="1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FE1.2 - O Sistema circula em vermelho os campos incorretamente preenchidos ou que não foram preenchidos.</w:t>
      </w:r>
    </w:p>
    <w:p w14:paraId="2DDA10DD" w14:textId="158F0B9A" w:rsidR="005675CC" w:rsidRPr="005675CC" w:rsidRDefault="005675CC" w:rsidP="008D33B1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FE1.3 - O Sistema </w:t>
      </w:r>
      <w:r>
        <w:rPr>
          <w:rFonts w:ascii="Arial" w:hAnsi="Arial" w:cs="Arial"/>
          <w:bCs/>
          <w:color w:val="000000"/>
        </w:rPr>
        <w:t xml:space="preserve">fica </w:t>
      </w:r>
      <w:r w:rsidRPr="005675CC">
        <w:rPr>
          <w:rFonts w:ascii="Arial" w:hAnsi="Arial" w:cs="Arial"/>
          <w:bCs/>
          <w:color w:val="000000"/>
        </w:rPr>
        <w:t>na mesma tela.</w:t>
      </w:r>
    </w:p>
    <w:p w14:paraId="21C5B5B2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38D8251D" w14:textId="548F0548" w:rsidR="005675CC" w:rsidRPr="008D33B1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8D33B1">
        <w:rPr>
          <w:rFonts w:ascii="Arial" w:hAnsi="Arial" w:cs="Arial"/>
          <w:bCs/>
          <w:color w:val="000000"/>
          <w:u w:val="single"/>
        </w:rPr>
        <w:t>FE2.</w:t>
      </w:r>
    </w:p>
    <w:p w14:paraId="57148CE5" w14:textId="77777777" w:rsidR="005675CC" w:rsidRPr="005675CC" w:rsidRDefault="005675CC" w:rsidP="008D33B1">
      <w:pPr>
        <w:pStyle w:val="PargrafodaLista"/>
        <w:spacing w:before="100"/>
        <w:ind w:left="1416" w:firstLine="1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FE2.1 - Caso nenhum Usuário esteja selecionado, exibe a mensagem "Selecione um Usuário!"</w:t>
      </w:r>
    </w:p>
    <w:p w14:paraId="4A6E1258" w14:textId="77777777" w:rsidR="005675CC" w:rsidRPr="005675CC" w:rsidRDefault="005675CC" w:rsidP="008D33B1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FE2.2 - O Sistema circula em vermelho o campo de seleção de Usuário. </w:t>
      </w:r>
    </w:p>
    <w:p w14:paraId="7BC29C0C" w14:textId="18D3E675" w:rsidR="005675CC" w:rsidRPr="005675CC" w:rsidRDefault="005675CC" w:rsidP="008D33B1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FE2.3 - O Sistema </w:t>
      </w:r>
      <w:r w:rsidR="00CC2009">
        <w:rPr>
          <w:rFonts w:ascii="Arial" w:hAnsi="Arial" w:cs="Arial"/>
          <w:bCs/>
          <w:color w:val="000000"/>
        </w:rPr>
        <w:t xml:space="preserve">se mantém na </w:t>
      </w:r>
      <w:r w:rsidRPr="005675CC">
        <w:rPr>
          <w:rFonts w:ascii="Arial" w:hAnsi="Arial" w:cs="Arial"/>
          <w:bCs/>
          <w:color w:val="000000"/>
        </w:rPr>
        <w:t>me</w:t>
      </w:r>
      <w:r w:rsidR="00CC2009">
        <w:rPr>
          <w:rFonts w:ascii="Arial" w:hAnsi="Arial" w:cs="Arial"/>
          <w:bCs/>
          <w:color w:val="000000"/>
        </w:rPr>
        <w:t>s</w:t>
      </w:r>
      <w:r w:rsidRPr="005675CC">
        <w:rPr>
          <w:rFonts w:ascii="Arial" w:hAnsi="Arial" w:cs="Arial"/>
          <w:bCs/>
          <w:color w:val="000000"/>
        </w:rPr>
        <w:t>ma tela.</w:t>
      </w:r>
    </w:p>
    <w:p w14:paraId="73E96FA4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07ADA700" w14:textId="77777777" w:rsidR="00313763" w:rsidRDefault="005675CC" w:rsidP="00313763">
      <w:pPr>
        <w:spacing w:before="100"/>
        <w:ind w:firstLine="708"/>
        <w:jc w:val="both"/>
        <w:rPr>
          <w:rFonts w:cs="Arial"/>
          <w:bCs/>
          <w:color w:val="000000"/>
        </w:rPr>
      </w:pPr>
      <w:r w:rsidRPr="00313763">
        <w:rPr>
          <w:rFonts w:cs="Arial"/>
          <w:bCs/>
          <w:color w:val="000000"/>
        </w:rPr>
        <w:t>Pós-condições</w:t>
      </w:r>
    </w:p>
    <w:p w14:paraId="0463B443" w14:textId="744EA21A" w:rsidR="00A5552E" w:rsidRPr="00313763" w:rsidRDefault="005675CC" w:rsidP="00313763">
      <w:pPr>
        <w:spacing w:before="100"/>
        <w:ind w:firstLine="708"/>
        <w:jc w:val="both"/>
        <w:rPr>
          <w:rFonts w:cs="Arial"/>
          <w:bCs/>
          <w:color w:val="000000"/>
        </w:rPr>
      </w:pPr>
      <w:r w:rsidRPr="00313763">
        <w:rPr>
          <w:rFonts w:cs="Arial"/>
          <w:bCs/>
          <w:color w:val="000000"/>
        </w:rPr>
        <w:t>O Sistema limpa todos os campos da tela e mantem se na mesma tela.</w:t>
      </w:r>
    </w:p>
    <w:p w14:paraId="4C351A8E" w14:textId="4337D13F" w:rsidR="00F863BE" w:rsidRDefault="00F863BE" w:rsidP="00131ADB">
      <w:pPr>
        <w:pStyle w:val="PargrafodaLista"/>
        <w:spacing w:before="100" w:line="360" w:lineRule="auto"/>
        <w:ind w:left="720"/>
        <w:jc w:val="center"/>
        <w:rPr>
          <w:rFonts w:ascii="Arial" w:hAnsi="Arial" w:cs="Arial"/>
          <w:bCs/>
          <w:color w:val="000000"/>
        </w:rPr>
      </w:pPr>
    </w:p>
    <w:p w14:paraId="26DA2987" w14:textId="77777777" w:rsidR="00D86301" w:rsidRDefault="00D86301" w:rsidP="00D86301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</w:p>
    <w:p w14:paraId="03535779" w14:textId="77777777" w:rsidR="00D86301" w:rsidRDefault="00D86301" w:rsidP="00D86301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</w:p>
    <w:p w14:paraId="1628DD89" w14:textId="77777777" w:rsidR="00D86301" w:rsidRDefault="00D86301" w:rsidP="00D86301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</w:p>
    <w:p w14:paraId="41CECBA4" w14:textId="22F71CDA" w:rsidR="00D86301" w:rsidRDefault="00D86301" w:rsidP="00D86301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  <w:r w:rsidRPr="00A5552E">
        <w:rPr>
          <w:rFonts w:ascii="Arial" w:hAnsi="Arial" w:cs="Arial"/>
          <w:b/>
          <w:color w:val="000000"/>
        </w:rPr>
        <w:t xml:space="preserve">Caso de uso </w:t>
      </w:r>
      <w:r>
        <w:rPr>
          <w:rFonts w:ascii="Arial" w:hAnsi="Arial" w:cs="Arial"/>
          <w:b/>
          <w:color w:val="000000"/>
        </w:rPr>
        <w:t>4 – Manter Caixa</w:t>
      </w:r>
    </w:p>
    <w:p w14:paraId="3C883349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Administrador</w:t>
      </w:r>
    </w:p>
    <w:p w14:paraId="502457A7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</w:p>
    <w:p w14:paraId="1D437D3C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Pré-Condições.</w:t>
      </w:r>
    </w:p>
    <w:p w14:paraId="412818ED" w14:textId="58B213CB" w:rsidR="00D86301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lastRenderedPageBreak/>
        <w:t>Usuário com sessão autenticada com usuário nível administrador. Fluxo do evento</w:t>
      </w:r>
    </w:p>
    <w:p w14:paraId="42AE26E4" w14:textId="77777777" w:rsidR="00313763" w:rsidRPr="00313763" w:rsidRDefault="00313763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3A51036E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Fluxo Principal - Manter Caixa (RF005)</w:t>
      </w:r>
    </w:p>
    <w:p w14:paraId="24D0CB52" w14:textId="2E16D1FF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FP1 - Usuário autenticado Clica na Aba "Painel do </w:t>
      </w:r>
      <w:r w:rsidR="00313763" w:rsidRPr="00313763">
        <w:rPr>
          <w:rFonts w:ascii="Arial" w:hAnsi="Arial" w:cs="Arial"/>
          <w:bCs/>
          <w:color w:val="000000"/>
        </w:rPr>
        <w:t>sí</w:t>
      </w:r>
      <w:r w:rsidRPr="00313763">
        <w:rPr>
          <w:rFonts w:ascii="Arial" w:hAnsi="Arial" w:cs="Arial"/>
          <w:bCs/>
          <w:color w:val="000000"/>
        </w:rPr>
        <w:t>ndico".</w:t>
      </w:r>
    </w:p>
    <w:p w14:paraId="7914C734" w14:textId="17AF515E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FP2 - O sistema exibe a tela com a funcionalidades especificas do Painel do </w:t>
      </w:r>
      <w:r w:rsidR="00313763">
        <w:rPr>
          <w:rFonts w:ascii="Arial" w:hAnsi="Arial" w:cs="Arial"/>
          <w:bCs/>
          <w:color w:val="000000"/>
        </w:rPr>
        <w:t>sí</w:t>
      </w:r>
      <w:r w:rsidRPr="00313763">
        <w:rPr>
          <w:rFonts w:ascii="Arial" w:hAnsi="Arial" w:cs="Arial"/>
          <w:bCs/>
          <w:color w:val="000000"/>
        </w:rPr>
        <w:t>ndico.</w:t>
      </w:r>
    </w:p>
    <w:p w14:paraId="2D2AFB7F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FP3 - O Ator clica na opção Caixa. (FA1 - FA2 -FA3)</w:t>
      </w:r>
    </w:p>
    <w:p w14:paraId="64FEF64D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FP4 - Fim do caso de uso</w:t>
      </w:r>
    </w:p>
    <w:p w14:paraId="65F90A2D" w14:textId="77777777" w:rsidR="00313763" w:rsidRDefault="00313763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243BC689" w14:textId="22605DBE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Fluxos Alternativos. </w:t>
      </w:r>
    </w:p>
    <w:p w14:paraId="243C3217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FA1 - Lançar</w:t>
      </w:r>
    </w:p>
    <w:p w14:paraId="345A584D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FA1.1 - O Ator preenche os campos obrigatórios "Data, descrição, entrada ou saída".</w:t>
      </w:r>
    </w:p>
    <w:p w14:paraId="08FA4171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FA1.2 - O Ator clica em Lançar.</w:t>
      </w:r>
    </w:p>
    <w:p w14:paraId="03AD39C3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FA1.3 - O Sistema valida os campos preenchidos. (FE1)</w:t>
      </w:r>
    </w:p>
    <w:p w14:paraId="278D99AD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FA1.4 - O Sistema insere os dados no banco de dados.</w:t>
      </w:r>
    </w:p>
    <w:p w14:paraId="7E4D3F49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FA1.5 - O Sistema exibe a mensagem "Lançamento efetuado com sucesso!" e aguarda confirmação do usuário.</w:t>
      </w:r>
    </w:p>
    <w:p w14:paraId="7481D19F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FA1.6 - Fim do caso de uso</w:t>
      </w:r>
    </w:p>
    <w:p w14:paraId="3353B593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2D69A923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FA2 - Editar</w:t>
      </w:r>
    </w:p>
    <w:p w14:paraId="498A6A4C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FA2.1 - O Sistema verifica o lançamento selecionado. (FE2)</w:t>
      </w:r>
    </w:p>
    <w:p w14:paraId="5E1CC37E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FA2.2 - O Sistema exibe os campos do cadastro e preenche todos os campos com os dados já cadastrados no banco de dados com as informações do servidor selecionado.</w:t>
      </w:r>
    </w:p>
    <w:p w14:paraId="1084A978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FA2.3 - O Ator realiza as alterações desejadas. </w:t>
      </w:r>
    </w:p>
    <w:p w14:paraId="4C661B43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FA2.4 - O Ator clica em salvar.</w:t>
      </w:r>
    </w:p>
    <w:p w14:paraId="0430BBCD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lastRenderedPageBreak/>
        <w:t>FA2.5 - O Sistema valida os campos preenchidos. (FE1)</w:t>
      </w:r>
    </w:p>
    <w:p w14:paraId="5CA14E82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FA2.6 - O Sistema insere os dados no banco de dados.</w:t>
      </w:r>
    </w:p>
    <w:p w14:paraId="334DC36B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FA2.7 - O Sistema exibe a mensagem "Lançamento Alterado com sucesso!" e aguarda confirmação do usuário.</w:t>
      </w:r>
    </w:p>
    <w:p w14:paraId="494EB2D1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FA2.8 - Fim do caso de uso</w:t>
      </w:r>
    </w:p>
    <w:p w14:paraId="6B2ED8AF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7F3BACD4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FA3 - Excluir</w:t>
      </w:r>
    </w:p>
    <w:p w14:paraId="2F623994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FA3.1 - O Sistema verifica o lançamento selecionado. (FE2) </w:t>
      </w:r>
    </w:p>
    <w:p w14:paraId="6647A048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FA3.2 - O Sistema apaga o lançamento selecionado da base de dados. </w:t>
      </w:r>
    </w:p>
    <w:p w14:paraId="64DCC8DD" w14:textId="427DB6A1" w:rsidR="00D86301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FA3.3 - Fim do caso de uso</w:t>
      </w:r>
    </w:p>
    <w:p w14:paraId="6BD41255" w14:textId="77777777" w:rsidR="00313763" w:rsidRPr="00313763" w:rsidRDefault="00313763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0512B6E8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 xml:space="preserve">Fluxos de Exceções </w:t>
      </w:r>
    </w:p>
    <w:p w14:paraId="39FF95FC" w14:textId="34E7FA65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FE1</w:t>
      </w:r>
    </w:p>
    <w:p w14:paraId="61A299DD" w14:textId="7BDE0B30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FE1.1 - Caso algum campo </w:t>
      </w:r>
      <w:r w:rsidR="00CC2009" w:rsidRPr="00313763">
        <w:rPr>
          <w:rFonts w:ascii="Arial" w:hAnsi="Arial" w:cs="Arial"/>
          <w:bCs/>
          <w:color w:val="000000"/>
        </w:rPr>
        <w:t>obrigatório</w:t>
      </w:r>
      <w:r w:rsidRPr="00313763">
        <w:rPr>
          <w:rFonts w:ascii="Arial" w:hAnsi="Arial" w:cs="Arial"/>
          <w:bCs/>
          <w:color w:val="000000"/>
        </w:rPr>
        <w:t xml:space="preserve"> não tenha sido preenchido, exibe a</w:t>
      </w:r>
      <w:r w:rsidR="00313763">
        <w:rPr>
          <w:rFonts w:ascii="Arial" w:hAnsi="Arial" w:cs="Arial"/>
          <w:bCs/>
          <w:color w:val="000000"/>
        </w:rPr>
        <w:t xml:space="preserve"> </w:t>
      </w:r>
      <w:r w:rsidRPr="00313763">
        <w:rPr>
          <w:rFonts w:ascii="Arial" w:hAnsi="Arial" w:cs="Arial"/>
          <w:bCs/>
          <w:color w:val="000000"/>
        </w:rPr>
        <w:t xml:space="preserve">mensagem "Por favor preencha todos os campos obrigatórios!" </w:t>
      </w:r>
    </w:p>
    <w:p w14:paraId="35F5A900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FE1.2 - O Sistema circula em vermelho os campos incorretamente</w:t>
      </w:r>
    </w:p>
    <w:p w14:paraId="2C612630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preenchidos ou que não foram preenchidos. </w:t>
      </w:r>
    </w:p>
    <w:p w14:paraId="2602DA54" w14:textId="26897286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FE1.3 - O Sistema </w:t>
      </w:r>
      <w:r w:rsidR="00313763">
        <w:rPr>
          <w:rFonts w:ascii="Arial" w:hAnsi="Arial" w:cs="Arial"/>
          <w:bCs/>
          <w:color w:val="000000"/>
        </w:rPr>
        <w:t xml:space="preserve">fica </w:t>
      </w:r>
      <w:r w:rsidRPr="00313763">
        <w:rPr>
          <w:rFonts w:ascii="Arial" w:hAnsi="Arial" w:cs="Arial"/>
          <w:bCs/>
          <w:color w:val="000000"/>
        </w:rPr>
        <w:t>na mesma tela.</w:t>
      </w:r>
    </w:p>
    <w:p w14:paraId="567E88A7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4A4E60B4" w14:textId="3BE0C01E" w:rsidR="00313763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FE2</w:t>
      </w:r>
    </w:p>
    <w:p w14:paraId="65AC54D3" w14:textId="703F5FE2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FE2.1 - Caso nenhum servidor esteja selecionado, exibe a mensagem "Selecione um Servidor!"</w:t>
      </w:r>
    </w:p>
    <w:p w14:paraId="1F3F09D5" w14:textId="0AED5221" w:rsidR="00D86301" w:rsidRDefault="00D86301" w:rsidP="00E71BCD">
      <w:pPr>
        <w:pStyle w:val="PargrafodaLista"/>
        <w:spacing w:before="100" w:line="360" w:lineRule="auto"/>
        <w:ind w:left="1134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FE2.2 - O Sistema circula em vermelho o campo de seleção de servidor. FE2.3 - O Sistema </w:t>
      </w:r>
      <w:r w:rsidR="00313763">
        <w:rPr>
          <w:rFonts w:ascii="Arial" w:hAnsi="Arial" w:cs="Arial"/>
          <w:bCs/>
          <w:color w:val="000000"/>
        </w:rPr>
        <w:t xml:space="preserve">fica </w:t>
      </w:r>
      <w:r w:rsidRPr="00313763">
        <w:rPr>
          <w:rFonts w:ascii="Arial" w:hAnsi="Arial" w:cs="Arial"/>
          <w:bCs/>
          <w:color w:val="000000"/>
        </w:rPr>
        <w:t>na mesma tela.</w:t>
      </w:r>
    </w:p>
    <w:p w14:paraId="4D746B58" w14:textId="77777777" w:rsidR="00E71BCD" w:rsidRPr="00313763" w:rsidRDefault="00E71BCD" w:rsidP="00E71BCD">
      <w:pPr>
        <w:pStyle w:val="PargrafodaLista"/>
        <w:spacing w:before="100" w:line="360" w:lineRule="auto"/>
        <w:ind w:left="1134"/>
        <w:jc w:val="both"/>
        <w:rPr>
          <w:rFonts w:ascii="Arial" w:hAnsi="Arial" w:cs="Arial"/>
          <w:bCs/>
          <w:color w:val="000000"/>
          <w:u w:val="single"/>
        </w:rPr>
      </w:pPr>
    </w:p>
    <w:p w14:paraId="63A97257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Pós-condições</w:t>
      </w:r>
    </w:p>
    <w:p w14:paraId="7D1A9AA1" w14:textId="3DEF7D70" w:rsidR="00D86301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O Sistema </w:t>
      </w:r>
      <w:r w:rsidR="00313763">
        <w:rPr>
          <w:rFonts w:ascii="Arial" w:hAnsi="Arial" w:cs="Arial"/>
          <w:bCs/>
          <w:color w:val="000000"/>
        </w:rPr>
        <w:t>fica</w:t>
      </w:r>
      <w:r w:rsidRPr="00313763">
        <w:rPr>
          <w:rFonts w:ascii="Arial" w:hAnsi="Arial" w:cs="Arial"/>
          <w:bCs/>
          <w:color w:val="000000"/>
        </w:rPr>
        <w:t xml:space="preserve"> na mesma tela.</w:t>
      </w:r>
    </w:p>
    <w:p w14:paraId="27ABF546" w14:textId="77777777" w:rsidR="00E71BCD" w:rsidRDefault="00E71BCD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4B0C2D6F" w14:textId="13A496FC" w:rsidR="0024397A" w:rsidRDefault="0024397A" w:rsidP="00295866">
      <w:pPr>
        <w:spacing w:before="100"/>
        <w:ind w:firstLine="567"/>
        <w:jc w:val="both"/>
        <w:rPr>
          <w:rFonts w:cs="Arial"/>
          <w:b/>
          <w:color w:val="000000"/>
        </w:rPr>
      </w:pPr>
      <w:r w:rsidRPr="00295866">
        <w:rPr>
          <w:rFonts w:cs="Arial"/>
          <w:b/>
          <w:color w:val="000000"/>
        </w:rPr>
        <w:lastRenderedPageBreak/>
        <w:t xml:space="preserve">Caso de uso </w:t>
      </w:r>
      <w:r w:rsidR="00295866">
        <w:rPr>
          <w:rFonts w:cs="Arial"/>
          <w:b/>
          <w:color w:val="000000"/>
        </w:rPr>
        <w:t>5 – Manter Atividades</w:t>
      </w:r>
    </w:p>
    <w:p w14:paraId="6B7DAF14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 xml:space="preserve">Atores </w:t>
      </w:r>
    </w:p>
    <w:p w14:paraId="4FB27F96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Administrador</w:t>
      </w:r>
    </w:p>
    <w:p w14:paraId="0DD577E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5166C884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>Pré-Condições</w:t>
      </w:r>
    </w:p>
    <w:p w14:paraId="10C4A90C" w14:textId="43432E5E" w:rsidR="00295866" w:rsidRDefault="00295866" w:rsidP="007C207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Usuário com sessão autenticada com usuário nível administrador.</w:t>
      </w:r>
    </w:p>
    <w:p w14:paraId="035692F6" w14:textId="77777777" w:rsidR="007C2076" w:rsidRPr="00295866" w:rsidRDefault="007C2076" w:rsidP="007C207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395F1F2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>Fluxo do evento</w:t>
      </w:r>
    </w:p>
    <w:p w14:paraId="7C4399C3" w14:textId="77777777" w:rsidR="00295866" w:rsidRPr="00295866" w:rsidRDefault="00295866" w:rsidP="007C2076">
      <w:pPr>
        <w:spacing w:before="100"/>
        <w:jc w:val="both"/>
        <w:rPr>
          <w:rFonts w:cs="Arial"/>
          <w:bCs/>
          <w:color w:val="000000"/>
          <w:szCs w:val="24"/>
        </w:rPr>
      </w:pPr>
    </w:p>
    <w:p w14:paraId="486EB744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Fluxo principal</w:t>
      </w:r>
    </w:p>
    <w:p w14:paraId="5A79750E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08C93A0" w14:textId="46D816E8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(FP1) Ator clica na Aba "Painel do S</w:t>
      </w:r>
      <w:r w:rsidR="004057D3">
        <w:rPr>
          <w:rFonts w:cs="Arial"/>
          <w:bCs/>
          <w:color w:val="000000"/>
          <w:szCs w:val="24"/>
        </w:rPr>
        <w:t>í</w:t>
      </w:r>
      <w:r w:rsidRPr="00295866">
        <w:rPr>
          <w:rFonts w:cs="Arial"/>
          <w:bCs/>
          <w:color w:val="000000"/>
          <w:szCs w:val="24"/>
        </w:rPr>
        <w:t>ndico".</w:t>
      </w:r>
    </w:p>
    <w:p w14:paraId="2C080611" w14:textId="1F9F2F98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(FP2) O sistema exibe a tela com a funcionalidades especificas do Painel do </w:t>
      </w:r>
      <w:r w:rsidRPr="004057D3">
        <w:rPr>
          <w:rFonts w:cs="Arial"/>
          <w:bCs/>
          <w:color w:val="000000"/>
          <w:szCs w:val="24"/>
          <w:u w:val="single"/>
        </w:rPr>
        <w:t>S</w:t>
      </w:r>
      <w:r w:rsidR="004057D3" w:rsidRPr="004057D3">
        <w:rPr>
          <w:rFonts w:cs="Arial"/>
          <w:bCs/>
          <w:color w:val="000000"/>
          <w:szCs w:val="24"/>
          <w:u w:val="single"/>
        </w:rPr>
        <w:t>í</w:t>
      </w:r>
      <w:r w:rsidRPr="004057D3">
        <w:rPr>
          <w:rFonts w:cs="Arial"/>
          <w:bCs/>
          <w:color w:val="000000"/>
          <w:szCs w:val="24"/>
          <w:u w:val="single"/>
        </w:rPr>
        <w:t>ndico</w:t>
      </w:r>
      <w:r w:rsidRPr="00295866">
        <w:rPr>
          <w:rFonts w:cs="Arial"/>
          <w:bCs/>
          <w:color w:val="000000"/>
          <w:szCs w:val="24"/>
        </w:rPr>
        <w:t>.</w:t>
      </w:r>
    </w:p>
    <w:p w14:paraId="4ADD82B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(FP3) O Ator clica na opção desejada. (FA1) (FA2) (FA3) </w:t>
      </w:r>
    </w:p>
    <w:p w14:paraId="2EEC3881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(FP4) Fim do caso de uso</w:t>
      </w:r>
    </w:p>
    <w:p w14:paraId="3740677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CCDCEFE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Fluxos Alternativos.</w:t>
      </w:r>
    </w:p>
    <w:p w14:paraId="3E8AB7CC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AB9D88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(FA1) Cadastrar Tarefa</w:t>
      </w:r>
    </w:p>
    <w:p w14:paraId="76B5E2C7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(FA1.1) O sistema exibe os campos para preenchimento do cadastro. </w:t>
      </w:r>
    </w:p>
    <w:p w14:paraId="3AC9DDA9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(FA1.2) O Ator preenche os campos.</w:t>
      </w:r>
    </w:p>
    <w:p w14:paraId="6D496F7D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(FA1.3) O Ator clica em salvar.</w:t>
      </w:r>
    </w:p>
    <w:p w14:paraId="3546F91C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(FA1.4) O Sistema valida os campos preenchidos. (FE01) </w:t>
      </w:r>
    </w:p>
    <w:p w14:paraId="7ECF73D2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(FA1.5) O Sistema insere os dados no banco de dados.</w:t>
      </w:r>
    </w:p>
    <w:p w14:paraId="779B388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(FA1.6) O Sistema exibe a mensagem "Tarefa criada com sucesso!" e aguarda confirmação do usuário.</w:t>
      </w:r>
    </w:p>
    <w:p w14:paraId="18D442A0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(FA1.7) Fim do caso de uso</w:t>
      </w:r>
    </w:p>
    <w:p w14:paraId="220CB4CA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5C8079DB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47CFA38B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(FA2) Editar</w:t>
      </w:r>
    </w:p>
    <w:p w14:paraId="03C1F54D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(FA2.1) O Sistema verifica a tarefa selecionado. (FE02)</w:t>
      </w:r>
    </w:p>
    <w:p w14:paraId="42EC2A5E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(FA2.2) O Sistema exibe os campos do cadastro e preenche todos os campos com os dados já cadastrados no banco de dados com as informações da tarefa selecionada.</w:t>
      </w:r>
    </w:p>
    <w:p w14:paraId="7922361B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(FA2.3) O Ator realiza as alterações desejadas. </w:t>
      </w:r>
    </w:p>
    <w:p w14:paraId="3082A178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(FA2.4) O Ator clica em salvar.</w:t>
      </w:r>
    </w:p>
    <w:p w14:paraId="1E79559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(FA2.5) O Sistema valida os campos preenchidos. (FE01) </w:t>
      </w:r>
    </w:p>
    <w:p w14:paraId="2FD4F891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(FA2.6) O Sistema insere os dados no banco de dados.</w:t>
      </w:r>
    </w:p>
    <w:p w14:paraId="18509870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(FA2.7) O Sistema exibe a mensagem "Alterada com sucesso!" e aguarda confirmação do usuário.</w:t>
      </w:r>
    </w:p>
    <w:p w14:paraId="66F4B848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(FA2.8) Fim do caso de uso</w:t>
      </w:r>
    </w:p>
    <w:p w14:paraId="554E99D1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436FC3D6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1B8CB93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(FA3) Excluir</w:t>
      </w:r>
    </w:p>
    <w:p w14:paraId="19669049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(FA3.1) O Sistema verifica a tarefa selecionada. (FE02) </w:t>
      </w:r>
    </w:p>
    <w:p w14:paraId="0EB9F7B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(FA3.2) O Sistema apaga a tarefa selecionada da base de dados. </w:t>
      </w:r>
    </w:p>
    <w:p w14:paraId="0F6208D8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(FA3.3) Fim do caso de uso</w:t>
      </w:r>
    </w:p>
    <w:p w14:paraId="3EFA119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A82E1B9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Fluxo de Exceções</w:t>
      </w:r>
    </w:p>
    <w:p w14:paraId="2A1A2B5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48FD2D67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(FE01)</w:t>
      </w:r>
    </w:p>
    <w:p w14:paraId="33C393D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(FE01.1) Caso algum campo obrigatório não tenha sido preenchido, exibe a mensagem "Por favor preencha todos os campos obrigatórios!"</w:t>
      </w:r>
    </w:p>
    <w:p w14:paraId="710CA87A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(FE01.2) O Sistema circula em vermelho os campos incorretamente preenchidos ou que não foram preenchidos.</w:t>
      </w:r>
    </w:p>
    <w:p w14:paraId="0DA841B1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lastRenderedPageBreak/>
        <w:tab/>
      </w:r>
      <w:r w:rsidRPr="00295866">
        <w:rPr>
          <w:rFonts w:cs="Arial"/>
          <w:bCs/>
          <w:color w:val="000000"/>
          <w:szCs w:val="24"/>
        </w:rPr>
        <w:tab/>
        <w:t>(FE01.3) O Sistema retorna ao passo anterior</w:t>
      </w:r>
    </w:p>
    <w:p w14:paraId="0AECD009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9F5AD9B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(FE02)</w:t>
      </w:r>
    </w:p>
    <w:p w14:paraId="2111DFF6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(FE02.1) Caso nenhuma tarefa esteja selecionada, exibe a mensagem "Selecione uma tarefa!"</w:t>
      </w:r>
    </w:p>
    <w:p w14:paraId="45C9B33D" w14:textId="1809E9E2" w:rsid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(FE02.2) O Sistema retorna ao passo anterior</w:t>
      </w:r>
    </w:p>
    <w:p w14:paraId="4F5E529A" w14:textId="7093AD11" w:rsidR="00E15EAF" w:rsidRDefault="00E15EAF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C635E2F" w14:textId="631A70E7" w:rsidR="00E15EAF" w:rsidRDefault="00E15EAF" w:rsidP="00295866">
      <w:pPr>
        <w:spacing w:before="100"/>
        <w:ind w:firstLine="567"/>
        <w:jc w:val="both"/>
        <w:rPr>
          <w:rFonts w:cs="Arial"/>
          <w:b/>
          <w:color w:val="000000"/>
          <w:szCs w:val="24"/>
        </w:rPr>
      </w:pPr>
      <w:r w:rsidRPr="00E15EAF">
        <w:rPr>
          <w:rFonts w:cs="Arial"/>
          <w:b/>
          <w:color w:val="000000"/>
          <w:szCs w:val="24"/>
        </w:rPr>
        <w:t xml:space="preserve">Caso de Uso 6 – Manter </w:t>
      </w:r>
      <w:proofErr w:type="spellStart"/>
      <w:r w:rsidRPr="00E15EAF">
        <w:rPr>
          <w:rFonts w:cs="Arial"/>
          <w:b/>
          <w:color w:val="000000"/>
          <w:szCs w:val="24"/>
        </w:rPr>
        <w:t>Assembléia</w:t>
      </w:r>
      <w:proofErr w:type="spellEnd"/>
    </w:p>
    <w:p w14:paraId="61AD30B2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Atores</w:t>
      </w:r>
    </w:p>
    <w:p w14:paraId="4C320F3B" w14:textId="77777777" w:rsidR="00E15EAF" w:rsidRPr="00E15EAF" w:rsidRDefault="00E15EAF" w:rsidP="009260CB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Administrador</w:t>
      </w:r>
    </w:p>
    <w:p w14:paraId="377F19DC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20FD514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Pré-Condições</w:t>
      </w:r>
    </w:p>
    <w:p w14:paraId="546E3708" w14:textId="77777777" w:rsidR="00E15EAF" w:rsidRPr="00E15EAF" w:rsidRDefault="00E15EAF" w:rsidP="009260CB">
      <w:pPr>
        <w:spacing w:before="100"/>
        <w:ind w:firstLine="709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Usuário com sessão autenticada com usuário nível administrador.</w:t>
      </w:r>
    </w:p>
    <w:p w14:paraId="234214C9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924258E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AC19DD1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Fluxo do evento</w:t>
      </w:r>
    </w:p>
    <w:p w14:paraId="30D01D9D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</w:r>
    </w:p>
    <w:p w14:paraId="3B0CDCD6" w14:textId="77777777" w:rsidR="00E15EAF" w:rsidRPr="00E15EAF" w:rsidRDefault="00E15EAF" w:rsidP="009260CB">
      <w:pPr>
        <w:spacing w:before="100"/>
        <w:ind w:left="708" w:firstLine="14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Fluxo Principal</w:t>
      </w:r>
    </w:p>
    <w:p w14:paraId="25E694C6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(FP1) Ator clica na Aba "Painel do Síndico".</w:t>
      </w:r>
    </w:p>
    <w:p w14:paraId="19E649C5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(FP2) O sistema exibe a tela com a funcionalidades especificas do Painel do Síndico.</w:t>
      </w:r>
    </w:p>
    <w:p w14:paraId="32A8DC3D" w14:textId="72382C3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(FP3)</w:t>
      </w:r>
      <w:r w:rsidR="003D0582">
        <w:rPr>
          <w:rFonts w:cs="Arial"/>
          <w:bCs/>
          <w:color w:val="000000"/>
          <w:szCs w:val="24"/>
        </w:rPr>
        <w:t xml:space="preserve"> </w:t>
      </w:r>
      <w:r w:rsidRPr="00E15EAF">
        <w:rPr>
          <w:rFonts w:cs="Arial"/>
          <w:bCs/>
          <w:color w:val="000000"/>
          <w:szCs w:val="24"/>
        </w:rPr>
        <w:t>O Ator clica na opção Assembleia.</w:t>
      </w:r>
    </w:p>
    <w:p w14:paraId="1315E98D" w14:textId="70052D4B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(FP4)</w:t>
      </w:r>
      <w:r w:rsidR="003D0582">
        <w:rPr>
          <w:rFonts w:cs="Arial"/>
          <w:bCs/>
          <w:color w:val="000000"/>
          <w:szCs w:val="24"/>
        </w:rPr>
        <w:t xml:space="preserve"> </w:t>
      </w:r>
      <w:r w:rsidRPr="00E15EAF">
        <w:rPr>
          <w:rFonts w:cs="Arial"/>
          <w:bCs/>
          <w:color w:val="000000"/>
          <w:szCs w:val="24"/>
        </w:rPr>
        <w:t xml:space="preserve">O Ator clica na opção desejada. (FA1) (FA2) (FA3) </w:t>
      </w:r>
    </w:p>
    <w:p w14:paraId="4AAD9473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(FP5) Fim do caso de uso</w:t>
      </w:r>
    </w:p>
    <w:p w14:paraId="0024CB89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EA0EC63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Fluxos Alternativos.</w:t>
      </w:r>
    </w:p>
    <w:p w14:paraId="7A1813F3" w14:textId="4C9FB6D9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(FA1) Salvar</w:t>
      </w:r>
    </w:p>
    <w:p w14:paraId="08C2487E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(FA1.1) O Ator preenche os campos obrigatórios. </w:t>
      </w:r>
    </w:p>
    <w:p w14:paraId="2063BCF4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lastRenderedPageBreak/>
        <w:tab/>
        <w:t>(FA1.2) O Ator clica em salvar.</w:t>
      </w:r>
    </w:p>
    <w:p w14:paraId="2D549271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(FA1.3) O Sistema valida os campos preenchidos. (FE01) </w:t>
      </w:r>
    </w:p>
    <w:p w14:paraId="2082BC90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(FA1.4) O Sistema insere os dados no banco de dados.</w:t>
      </w:r>
    </w:p>
    <w:p w14:paraId="5288AD0A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(FA1.5) O Sistema exibe a mensagem "Cadastrado com sucesso!" e aguarda confirmação do usuário.</w:t>
      </w:r>
    </w:p>
    <w:p w14:paraId="60633278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(FA1.6) Fim do caso de uso</w:t>
      </w:r>
    </w:p>
    <w:p w14:paraId="454182E1" w14:textId="7B06E3B9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 </w:t>
      </w:r>
    </w:p>
    <w:p w14:paraId="7D46BFF6" w14:textId="33E3FE4E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(FA2) Editar</w:t>
      </w:r>
    </w:p>
    <w:p w14:paraId="1E3F327C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(FA2.1) O Sistema verifica o item selecionado. (FE02)</w:t>
      </w:r>
    </w:p>
    <w:p w14:paraId="79808B19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(FA2.2) O Sistema exibe os campos do cadastro e preenche todos os campos com os dados já cadastrados no banco de dados com as informações do item.</w:t>
      </w:r>
    </w:p>
    <w:p w14:paraId="536525EF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(FA2.3) O Ator realiza as alterações desejadas. </w:t>
      </w:r>
    </w:p>
    <w:p w14:paraId="6A6D125F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(FA2.4) O Ator clica em salvar.</w:t>
      </w:r>
    </w:p>
    <w:p w14:paraId="7566AA77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(FA2.5) O Sistema valida os campos preenchidos. (FE01) </w:t>
      </w:r>
    </w:p>
    <w:p w14:paraId="7EA67CE8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(FA2.6) O Sistema insere os dados no banco de dados.</w:t>
      </w:r>
    </w:p>
    <w:p w14:paraId="5412BCDA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(FA2.7) O Sistema exibe a mensagem "Alterado com sucesso!" e aguarda confirmação do usuário.</w:t>
      </w:r>
    </w:p>
    <w:p w14:paraId="6DE3D8AD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(FA2.8) Fim do caso de uso</w:t>
      </w:r>
    </w:p>
    <w:p w14:paraId="58FC4AC0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</w:p>
    <w:p w14:paraId="7DC24D74" w14:textId="2D731B1D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(FA3) Excluir</w:t>
      </w:r>
    </w:p>
    <w:p w14:paraId="222265AF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(FA3.1) O Sistema verifica o item selecionado. (FE02) </w:t>
      </w:r>
    </w:p>
    <w:p w14:paraId="1CA3BEDF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(FA3.2) O Sistema apaga o item selecionado da base de dados. </w:t>
      </w:r>
    </w:p>
    <w:p w14:paraId="50DE31C0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(FA3.3) Fim do caso de uso</w:t>
      </w:r>
    </w:p>
    <w:p w14:paraId="77276A30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E21B2AB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1B90BCE" w14:textId="1C8C2ACF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Fluxo de Exceções</w:t>
      </w:r>
    </w:p>
    <w:p w14:paraId="53069EF3" w14:textId="26368BBC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(FE01)</w:t>
      </w:r>
    </w:p>
    <w:p w14:paraId="400CA433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lastRenderedPageBreak/>
        <w:tab/>
        <w:t>(FE01.1) Caso algum campo obrigatório não tenha sido preenchido, exibe a mensagem "Por favor preencha todos os campos obrigatórios!"</w:t>
      </w:r>
    </w:p>
    <w:p w14:paraId="4003FCCA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(FE01.2) O Sistema circula em vermelho os campos incorretamente preenchidos ou que não foram preenchidos.</w:t>
      </w:r>
    </w:p>
    <w:p w14:paraId="74059710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(FE01.3) O Sistema retorna ao passo anterior</w:t>
      </w:r>
    </w:p>
    <w:p w14:paraId="1A3ACD1E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</w:p>
    <w:p w14:paraId="5CDBB50A" w14:textId="159B6A2A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(FE02)</w:t>
      </w:r>
    </w:p>
    <w:p w14:paraId="73BD22DC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(FE02.1) Caso nenhum item esteja selecionado, exibe a mensagem "Selecione algum item!"</w:t>
      </w:r>
    </w:p>
    <w:p w14:paraId="39EF5725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(FE02.2) O Sistema retorna ao passo anterior</w:t>
      </w:r>
    </w:p>
    <w:p w14:paraId="44B11E6A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59E8A797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Pós-condições</w:t>
      </w:r>
    </w:p>
    <w:p w14:paraId="086A3A0B" w14:textId="4A92827A" w:rsidR="00E15EAF" w:rsidRDefault="00E15EAF" w:rsidP="009260CB">
      <w:pPr>
        <w:spacing w:before="100"/>
        <w:ind w:firstLine="709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O Sistema limpa todos os campos da tela e mantem se na mesma tela.</w:t>
      </w:r>
    </w:p>
    <w:p w14:paraId="71A4515E" w14:textId="47D27530" w:rsidR="00B97BDB" w:rsidRDefault="00B97BDB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FE69DF5" w14:textId="7D46B2F1" w:rsidR="00B97BDB" w:rsidRDefault="00B97BDB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C4BB9F8" w14:textId="4B9CA242" w:rsidR="00B97BDB" w:rsidRDefault="00B97BDB" w:rsidP="00E15EAF">
      <w:pPr>
        <w:spacing w:before="100"/>
        <w:ind w:firstLine="567"/>
        <w:jc w:val="both"/>
        <w:rPr>
          <w:rFonts w:cs="Arial"/>
          <w:b/>
          <w:color w:val="000000"/>
          <w:szCs w:val="24"/>
        </w:rPr>
      </w:pPr>
      <w:r w:rsidRPr="00B97BDB">
        <w:rPr>
          <w:rFonts w:cs="Arial"/>
          <w:b/>
          <w:color w:val="000000"/>
          <w:szCs w:val="24"/>
        </w:rPr>
        <w:t>Caso de Uso 7 – Manter Vagas</w:t>
      </w:r>
    </w:p>
    <w:p w14:paraId="23223F9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Atores </w:t>
      </w:r>
    </w:p>
    <w:p w14:paraId="73EE976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Administrador</w:t>
      </w:r>
    </w:p>
    <w:p w14:paraId="2332A3C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8C1077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Pré-Condições</w:t>
      </w:r>
    </w:p>
    <w:p w14:paraId="50475C3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5CA9352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268A8C0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 do evento</w:t>
      </w:r>
    </w:p>
    <w:p w14:paraId="641EC58F" w14:textId="40A2F8AD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(FP1) Ator clica na Aba "Painel do Síndico".</w:t>
      </w:r>
    </w:p>
    <w:p w14:paraId="0B8DE9C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(FP2) O sistema exibe a tela com a funcionalidades especificas do Painel do Síndico.</w:t>
      </w:r>
    </w:p>
    <w:p w14:paraId="5E4F11B2" w14:textId="2F7BF325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(FP3) Ator clica na opção Vagas Visitantes.</w:t>
      </w:r>
    </w:p>
    <w:p w14:paraId="1A66CAA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7479659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(FP5) Fim do caso de uso</w:t>
      </w:r>
    </w:p>
    <w:p w14:paraId="703A8A5F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3F8164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Fluxos Alternativos.</w:t>
      </w:r>
    </w:p>
    <w:p w14:paraId="3CEF552C" w14:textId="49E93DE3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(FA1) Salvar</w:t>
      </w:r>
    </w:p>
    <w:p w14:paraId="44A359DE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(FA1.1) O Ator preenche os campos obrigatórios e os adicionais caso deseje. </w:t>
      </w:r>
    </w:p>
    <w:p w14:paraId="49BB6E2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(FA1.2) O Ator clica em salvar.</w:t>
      </w:r>
    </w:p>
    <w:p w14:paraId="367E3D4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240124C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(FA1.4) O Sistema insere os dados no banco de dados.</w:t>
      </w:r>
    </w:p>
    <w:p w14:paraId="5AECE6A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(FA1.5) O Sistema exibe a mensagem "Cadastrado com sucesso!" e aguarda confirmação do usuário.</w:t>
      </w:r>
    </w:p>
    <w:p w14:paraId="4D59278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(FA1.6) Fim do caso de uso</w:t>
      </w:r>
      <w:r w:rsidRPr="00BD2780">
        <w:rPr>
          <w:rFonts w:cs="Arial"/>
          <w:bCs/>
          <w:color w:val="000000"/>
          <w:szCs w:val="24"/>
        </w:rPr>
        <w:tab/>
      </w:r>
    </w:p>
    <w:p w14:paraId="704F1D5E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626947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(FA2) Editar</w:t>
      </w:r>
    </w:p>
    <w:p w14:paraId="311B444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(FA2.1) O Sistema verifica o item selecionado. (FE2)</w:t>
      </w:r>
    </w:p>
    <w:p w14:paraId="7E16E22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4EEE0EB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1DB84127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(FA2.4) O Ator clica em salvar.</w:t>
      </w:r>
    </w:p>
    <w:p w14:paraId="40A83C80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(FA2.5) O Sistema valida os campos preenchidos. (FE1)</w:t>
      </w:r>
    </w:p>
    <w:p w14:paraId="1125D15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72DCE47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(FA2.6) O Sistema insere os dados no banco de dados.</w:t>
      </w:r>
    </w:p>
    <w:p w14:paraId="1F34F48F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4D96D14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(FA2.8) Fim do caso de uso</w:t>
      </w:r>
    </w:p>
    <w:p w14:paraId="2DE6E3D6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DBF632F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24CBEC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(FA3) Excluir</w:t>
      </w:r>
    </w:p>
    <w:p w14:paraId="553F43F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7720122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 xml:space="preserve">(FA3.2) O Sistema apaga o item selecionado da base de dados. </w:t>
      </w:r>
    </w:p>
    <w:p w14:paraId="24648F4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(FA3.3) Fim do caso de uso</w:t>
      </w:r>
    </w:p>
    <w:p w14:paraId="40DA34A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E227636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Fluxo de Exceções </w:t>
      </w:r>
    </w:p>
    <w:p w14:paraId="5B1DA80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(FE1)</w:t>
      </w:r>
    </w:p>
    <w:p w14:paraId="1BC4913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5F033E3F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1A77E63C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(FE1.3) O Sistema retorna ao passo anterior</w:t>
      </w:r>
    </w:p>
    <w:p w14:paraId="04C83C2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0B7778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(FE2)</w:t>
      </w:r>
    </w:p>
    <w:p w14:paraId="6971896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43B1FF7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(FE2.2) O Sistema retorna ao passo anterior</w:t>
      </w:r>
      <w:r w:rsidRPr="00BD2780">
        <w:rPr>
          <w:rFonts w:cs="Arial"/>
          <w:bCs/>
          <w:color w:val="000000"/>
          <w:szCs w:val="24"/>
        </w:rPr>
        <w:tab/>
        <w:t xml:space="preserve"> </w:t>
      </w:r>
    </w:p>
    <w:p w14:paraId="1EA1CB5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4002F6B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Pós-condições</w:t>
      </w:r>
    </w:p>
    <w:p w14:paraId="0B33A467" w14:textId="4172A674" w:rsidR="00B97BD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O Sistema limpa todos os campos da tela e mantem se na mesma tela.</w:t>
      </w:r>
    </w:p>
    <w:p w14:paraId="66689059" w14:textId="547688DD" w:rsidR="00EF0B7A" w:rsidRPr="00BD2780" w:rsidRDefault="00EF0B7A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26D5AA7" w14:textId="77777777" w:rsidR="00EF0B7A" w:rsidRPr="00BD2780" w:rsidRDefault="00EF0B7A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C410176" w14:textId="0D2C54E1" w:rsidR="00295866" w:rsidRPr="00BD2780" w:rsidRDefault="009260CB" w:rsidP="00295866">
      <w:pPr>
        <w:spacing w:before="100"/>
        <w:ind w:firstLine="567"/>
        <w:jc w:val="both"/>
        <w:rPr>
          <w:rFonts w:cs="Arial"/>
          <w:b/>
          <w:color w:val="000000"/>
          <w:szCs w:val="24"/>
        </w:rPr>
      </w:pPr>
      <w:r w:rsidRPr="00BD2780">
        <w:rPr>
          <w:rFonts w:cs="Arial"/>
          <w:b/>
          <w:color w:val="000000"/>
          <w:szCs w:val="24"/>
        </w:rPr>
        <w:t>Caso de Uso 8 – Manter Ocorrências</w:t>
      </w:r>
    </w:p>
    <w:p w14:paraId="19A1929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Atores </w:t>
      </w:r>
    </w:p>
    <w:p w14:paraId="6681E35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Administrador</w:t>
      </w:r>
    </w:p>
    <w:p w14:paraId="1FFAEF00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78AF928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Pré-Condições</w:t>
      </w:r>
    </w:p>
    <w:p w14:paraId="0295932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3F3BCD2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5C6A219A" w14:textId="5D9ECB3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 do evento</w:t>
      </w:r>
    </w:p>
    <w:p w14:paraId="6E97E86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(FP1) Ator clica na Aba "Painel do Síndico".</w:t>
      </w:r>
    </w:p>
    <w:p w14:paraId="54BAF6D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(FP2) O sistema exibe a tela com a funcionalidades especificas do Painel do Síndico.</w:t>
      </w:r>
    </w:p>
    <w:p w14:paraId="239C0D57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(FP3) O Ator clica na opção Ocorrências.</w:t>
      </w:r>
    </w:p>
    <w:p w14:paraId="34B892C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67DA307C" w14:textId="2A707BE0" w:rsidR="00B65AFB" w:rsidRPr="00BD2780" w:rsidRDefault="00B65AFB" w:rsidP="00EF0B7A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(FP5) Fim do caso de uso</w:t>
      </w:r>
    </w:p>
    <w:p w14:paraId="384CFC8B" w14:textId="7C8134DD" w:rsidR="00EF0B7A" w:rsidRPr="00BD2780" w:rsidRDefault="00EF0B7A" w:rsidP="00EF0B7A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3D5F05C" w14:textId="77777777" w:rsidR="00EF0B7A" w:rsidRPr="00BD2780" w:rsidRDefault="00EF0B7A" w:rsidP="00EF0B7A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882EFAC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Fluxos Alternativos.</w:t>
      </w:r>
    </w:p>
    <w:p w14:paraId="0B1CCB9E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(FA1) Salvar</w:t>
      </w:r>
    </w:p>
    <w:p w14:paraId="6ABC1B7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(FA1.1) O Ator preenche os campos obrigatórios e os adicionais caso deseje. </w:t>
      </w:r>
    </w:p>
    <w:p w14:paraId="4D760DA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(FA1.2) O Ator clica em salvar.</w:t>
      </w:r>
    </w:p>
    <w:p w14:paraId="44F78C3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67CA5F0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(FA1.4) O Sistema insere os dados no banco de dados.</w:t>
      </w:r>
    </w:p>
    <w:p w14:paraId="59ABD1C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(FA1.5) O Sistema exibe a mensagem "Cadastrado com sucesso!" e aguarda confirmação do usuário.</w:t>
      </w:r>
    </w:p>
    <w:p w14:paraId="2F9C8BE7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(FA1.6) Fim do caso de uso</w:t>
      </w:r>
    </w:p>
    <w:p w14:paraId="2C98105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0B6DA3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(FA2) Editar</w:t>
      </w:r>
    </w:p>
    <w:p w14:paraId="61DEC500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(FA2.1) O Sistema verifica o item selecionado. (FE2)</w:t>
      </w:r>
    </w:p>
    <w:p w14:paraId="3A387A5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23BA910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4759CA0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(FA2.4) O Ator clica em salvar.</w:t>
      </w:r>
    </w:p>
    <w:p w14:paraId="5AA923C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25CE2E9C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(FA2.6) O Sistema insere os dados no banco de dados.</w:t>
      </w:r>
    </w:p>
    <w:p w14:paraId="71DEDBAE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0D9E873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(FA2.8) Fim do caso de uso</w:t>
      </w:r>
    </w:p>
    <w:p w14:paraId="06882DCB" w14:textId="77777777" w:rsidR="00B65AFB" w:rsidRPr="00BD2780" w:rsidRDefault="00B65AFB" w:rsidP="00EF0B7A">
      <w:pPr>
        <w:spacing w:before="100"/>
        <w:jc w:val="both"/>
        <w:rPr>
          <w:rFonts w:cs="Arial"/>
          <w:bCs/>
          <w:color w:val="000000"/>
          <w:szCs w:val="24"/>
        </w:rPr>
      </w:pPr>
    </w:p>
    <w:p w14:paraId="31517E1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(FA3) Excluir</w:t>
      </w:r>
    </w:p>
    <w:p w14:paraId="1E5E2A4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1D894A1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36EC8C8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(FA3.3) Fim do caso de uso</w:t>
      </w:r>
    </w:p>
    <w:p w14:paraId="2BD8030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8F8807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Fluxo de Exceções </w:t>
      </w:r>
    </w:p>
    <w:p w14:paraId="1065A1D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(FE1)</w:t>
      </w:r>
    </w:p>
    <w:p w14:paraId="25FF5116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4ED67C8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15732D9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(FE1.3) O Sistema retorna ao passo anterior</w:t>
      </w:r>
    </w:p>
    <w:p w14:paraId="7EA8D3B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DCE2556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(FE2)</w:t>
      </w:r>
    </w:p>
    <w:p w14:paraId="587B2DC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08982DD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(FE2.2) O Sistema retorna ao passo anterior </w:t>
      </w:r>
    </w:p>
    <w:p w14:paraId="512294CC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6B3493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Pós-condições</w:t>
      </w:r>
    </w:p>
    <w:p w14:paraId="78C0E2C6" w14:textId="723FFFE7" w:rsidR="009260C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O Sistema limpa todos os campos da tela e mantem se na mesma tela.</w:t>
      </w:r>
    </w:p>
    <w:p w14:paraId="1C492DA4" w14:textId="3E68B5A2" w:rsidR="00CE5603" w:rsidRPr="00BD2780" w:rsidRDefault="00CE5603" w:rsidP="00B65AFB">
      <w:pPr>
        <w:spacing w:before="100"/>
        <w:ind w:firstLine="567"/>
        <w:jc w:val="both"/>
        <w:rPr>
          <w:rFonts w:cs="Arial"/>
          <w:bCs/>
          <w:color w:val="000000"/>
        </w:rPr>
      </w:pPr>
    </w:p>
    <w:p w14:paraId="520CE583" w14:textId="37E8D74E" w:rsidR="00CE5603" w:rsidRPr="00BD2780" w:rsidRDefault="00CE5603" w:rsidP="00B65AFB">
      <w:pPr>
        <w:spacing w:before="100"/>
        <w:ind w:firstLine="567"/>
        <w:jc w:val="both"/>
        <w:rPr>
          <w:rFonts w:cs="Arial"/>
          <w:b/>
          <w:color w:val="000000"/>
        </w:rPr>
      </w:pPr>
      <w:r w:rsidRPr="00BD2780">
        <w:rPr>
          <w:rFonts w:cs="Arial"/>
          <w:b/>
          <w:color w:val="000000"/>
        </w:rPr>
        <w:t>Caso de Uso 9 – Manter Moradores</w:t>
      </w:r>
    </w:p>
    <w:p w14:paraId="63CC0568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Atores </w:t>
      </w:r>
    </w:p>
    <w:p w14:paraId="67715047" w14:textId="0B76BCB6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Administrador</w:t>
      </w:r>
    </w:p>
    <w:p w14:paraId="0121ADC8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Pré-Condições</w:t>
      </w:r>
    </w:p>
    <w:p w14:paraId="04147A0C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6DE4023F" w14:textId="77777777" w:rsidR="00CE5603" w:rsidRPr="00BD2780" w:rsidRDefault="00CE5603" w:rsidP="005162B1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5F3CB881" w14:textId="78E9F6A1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 do evento</w:t>
      </w:r>
    </w:p>
    <w:p w14:paraId="377F0D86" w14:textId="17E20E00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(FP1) Ator clica na Aba "Painel do S</w:t>
      </w:r>
      <w:r w:rsidR="00BD2780" w:rsidRPr="00BD2780">
        <w:rPr>
          <w:rFonts w:cs="Arial"/>
          <w:bCs/>
          <w:color w:val="000000"/>
          <w:szCs w:val="24"/>
        </w:rPr>
        <w:t>í</w:t>
      </w:r>
      <w:r w:rsidRPr="00BD2780">
        <w:rPr>
          <w:rFonts w:cs="Arial"/>
          <w:bCs/>
          <w:color w:val="000000"/>
          <w:szCs w:val="24"/>
        </w:rPr>
        <w:t>ndico".</w:t>
      </w:r>
    </w:p>
    <w:p w14:paraId="20368D4C" w14:textId="6A7CC3D5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(FP2) O sistema exibe a tela com a funcionalidades especificas do Painel do S</w:t>
      </w:r>
      <w:r w:rsidR="00BD2780" w:rsidRPr="00BD2780">
        <w:rPr>
          <w:rFonts w:cs="Arial"/>
          <w:bCs/>
          <w:color w:val="000000"/>
          <w:szCs w:val="24"/>
        </w:rPr>
        <w:t>í</w:t>
      </w:r>
      <w:r w:rsidRPr="00BD2780">
        <w:rPr>
          <w:rFonts w:cs="Arial"/>
          <w:bCs/>
          <w:color w:val="000000"/>
          <w:szCs w:val="24"/>
        </w:rPr>
        <w:t>ndico.</w:t>
      </w:r>
    </w:p>
    <w:p w14:paraId="67D75840" w14:textId="4F71ACB4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(FP3)</w:t>
      </w:r>
      <w:r w:rsidR="00BD2780" w:rsidRPr="00BD2780">
        <w:rPr>
          <w:rFonts w:cs="Arial"/>
          <w:bCs/>
          <w:color w:val="000000"/>
          <w:szCs w:val="24"/>
        </w:rPr>
        <w:t xml:space="preserve"> </w:t>
      </w:r>
      <w:r w:rsidRPr="00BD2780">
        <w:rPr>
          <w:rFonts w:cs="Arial"/>
          <w:bCs/>
          <w:color w:val="000000"/>
          <w:szCs w:val="24"/>
        </w:rPr>
        <w:t>O Ator clica na opção Moradores.</w:t>
      </w:r>
    </w:p>
    <w:p w14:paraId="4B617F91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7667C23A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(FP5) Fim do caso de uso</w:t>
      </w:r>
    </w:p>
    <w:p w14:paraId="78913DF3" w14:textId="77777777" w:rsidR="00CE5603" w:rsidRPr="00BD2780" w:rsidRDefault="00CE5603" w:rsidP="005162B1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77029E0B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Fluxos Alternativos.</w:t>
      </w:r>
    </w:p>
    <w:p w14:paraId="5A497A1B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(FA1) Salvar</w:t>
      </w:r>
    </w:p>
    <w:p w14:paraId="4FDE4176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(FA1.1) O Ator preenche os campos obrigatórios e os adicionais caso deseje.</w:t>
      </w:r>
    </w:p>
    <w:p w14:paraId="1C823C0A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(FA1.2) O Ator clica em salvar.</w:t>
      </w:r>
    </w:p>
    <w:p w14:paraId="4B45FBE3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56DD0C67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UC9.A1.4) O Sistema insere os dados no banco de dados.</w:t>
      </w:r>
    </w:p>
    <w:p w14:paraId="7931BC8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(FA1.5) O Sistema exibe a mensagem "Cadastrado com sucesso!" e aguarda confirmação do usuário. </w:t>
      </w:r>
    </w:p>
    <w:p w14:paraId="041B9E6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(FA1.6) Fim do caso de uso</w:t>
      </w:r>
    </w:p>
    <w:p w14:paraId="0045D53C" w14:textId="77777777" w:rsidR="00CE5603" w:rsidRPr="00BD2780" w:rsidRDefault="00CE5603" w:rsidP="00536EAE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12120337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(FA2) Editar</w:t>
      </w:r>
    </w:p>
    <w:p w14:paraId="58121319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(FA2.1) O Sistema verifica o item selecionado. (FE2)</w:t>
      </w:r>
    </w:p>
    <w:p w14:paraId="48737E2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11BC7D6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0724D32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(FA2.4) O Ator clica em salvar.</w:t>
      </w:r>
    </w:p>
    <w:p w14:paraId="2AC66CF8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194F3718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(FA2.6) O Sistema insere os dados no banco de dados.</w:t>
      </w:r>
    </w:p>
    <w:p w14:paraId="0F0154C3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(FA2.7) O Sistema exibe a mensagem "Alterado com sucesso!" e aguarda confirmação do usuário.</w:t>
      </w:r>
    </w:p>
    <w:p w14:paraId="411D636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(FA2.8) Fim do caso de uso</w:t>
      </w:r>
    </w:p>
    <w:p w14:paraId="42FCD24E" w14:textId="77777777" w:rsidR="00CE5603" w:rsidRPr="00BD2780" w:rsidRDefault="00CE5603" w:rsidP="005162B1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781CE45B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(FA3) Excluir</w:t>
      </w:r>
    </w:p>
    <w:p w14:paraId="07717817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2718B5B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7A00F404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(FA3.3) Fim do caso de uso</w:t>
      </w:r>
    </w:p>
    <w:p w14:paraId="5130009C" w14:textId="77777777" w:rsidR="00CE5603" w:rsidRPr="00BD2780" w:rsidRDefault="00CE5603" w:rsidP="005162B1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39944F31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 de Exceções</w:t>
      </w:r>
    </w:p>
    <w:p w14:paraId="15105E8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(FE1)</w:t>
      </w:r>
    </w:p>
    <w:p w14:paraId="30083020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452AFA7D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1CD87676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(FE1.3) O Sistema retorna ao passo anterior</w:t>
      </w:r>
    </w:p>
    <w:p w14:paraId="2E54D903" w14:textId="56FB4590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 (FE2)</w:t>
      </w:r>
    </w:p>
    <w:p w14:paraId="081621E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54207922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(FE2.2) O Sistema retorna ao passo anterior</w:t>
      </w:r>
    </w:p>
    <w:p w14:paraId="6847D53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26CCC401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Pós-condições</w:t>
      </w:r>
    </w:p>
    <w:p w14:paraId="7A98A1BA" w14:textId="7F27257F" w:rsidR="00CE5603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O Sistema limpa todos os campos da tela e mantem se na mesma tela.</w:t>
      </w:r>
    </w:p>
    <w:p w14:paraId="1BD68268" w14:textId="035FC00E" w:rsidR="005162B1" w:rsidRDefault="005162B1" w:rsidP="00CE5603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B579C13" w14:textId="3B0B4737" w:rsidR="005162B1" w:rsidRDefault="005162B1" w:rsidP="00CE5603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AB7D94E" w14:textId="44609004" w:rsidR="005162B1" w:rsidRDefault="005162B1" w:rsidP="00CE5603">
      <w:pPr>
        <w:spacing w:before="100"/>
        <w:ind w:firstLine="567"/>
        <w:jc w:val="both"/>
        <w:rPr>
          <w:rFonts w:cs="Arial"/>
          <w:b/>
          <w:color w:val="000000"/>
          <w:szCs w:val="24"/>
        </w:rPr>
      </w:pPr>
      <w:r w:rsidRPr="005162B1">
        <w:rPr>
          <w:rFonts w:cs="Arial"/>
          <w:b/>
          <w:color w:val="000000"/>
          <w:szCs w:val="24"/>
        </w:rPr>
        <w:t>Caso de Uso 10 – Manter Unidades</w:t>
      </w:r>
    </w:p>
    <w:p w14:paraId="17731473" w14:textId="5AC3082C" w:rsidR="005162B1" w:rsidRPr="0075794C" w:rsidRDefault="005162B1" w:rsidP="005162B1">
      <w:pPr>
        <w:pStyle w:val="Corpodetexto"/>
        <w:ind w:left="562"/>
      </w:pPr>
    </w:p>
    <w:p w14:paraId="2051B065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Atores Administrador</w:t>
      </w:r>
    </w:p>
    <w:p w14:paraId="78E8E0E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9096320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Pré-Condições</w:t>
      </w:r>
    </w:p>
    <w:p w14:paraId="0BD88512" w14:textId="77777777" w:rsidR="00A96486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54849C9E" w14:textId="7696A22D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Fluxo do evento</w:t>
      </w:r>
    </w:p>
    <w:p w14:paraId="0D71D1C0" w14:textId="5C226A14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(FP1) Ator clica na Aba "Painel do S</w:t>
      </w:r>
      <w:r w:rsidR="00A96486">
        <w:rPr>
          <w:rFonts w:cs="Arial"/>
          <w:bCs/>
          <w:color w:val="000000"/>
          <w:szCs w:val="24"/>
        </w:rPr>
        <w:t>í</w:t>
      </w:r>
      <w:r w:rsidRPr="00536EAE">
        <w:rPr>
          <w:rFonts w:cs="Arial"/>
          <w:bCs/>
          <w:color w:val="000000"/>
          <w:szCs w:val="24"/>
        </w:rPr>
        <w:t>ndico".</w:t>
      </w:r>
    </w:p>
    <w:p w14:paraId="62887E20" w14:textId="4078469B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(FP2) O sistema exibe a tela com a funcionalidades espec</w:t>
      </w:r>
      <w:r w:rsidR="00A96486">
        <w:rPr>
          <w:rFonts w:cs="Arial"/>
          <w:bCs/>
          <w:color w:val="000000"/>
          <w:szCs w:val="24"/>
        </w:rPr>
        <w:t>i</w:t>
      </w:r>
      <w:r w:rsidRPr="00536EAE">
        <w:rPr>
          <w:rFonts w:cs="Arial"/>
          <w:bCs/>
          <w:color w:val="000000"/>
          <w:szCs w:val="24"/>
        </w:rPr>
        <w:t>ficas do Painel do S</w:t>
      </w:r>
      <w:r w:rsidR="00A96486">
        <w:rPr>
          <w:rFonts w:cs="Arial"/>
          <w:bCs/>
          <w:color w:val="000000"/>
          <w:szCs w:val="24"/>
        </w:rPr>
        <w:t>í</w:t>
      </w:r>
      <w:r w:rsidRPr="00536EAE">
        <w:rPr>
          <w:rFonts w:cs="Arial"/>
          <w:bCs/>
          <w:color w:val="000000"/>
          <w:szCs w:val="24"/>
        </w:rPr>
        <w:t>ndico.</w:t>
      </w:r>
    </w:p>
    <w:p w14:paraId="295B877D" w14:textId="6139867E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(FP3)</w:t>
      </w:r>
      <w:r w:rsidR="00A96486">
        <w:rPr>
          <w:rFonts w:cs="Arial"/>
          <w:bCs/>
          <w:color w:val="000000"/>
          <w:szCs w:val="24"/>
        </w:rPr>
        <w:t xml:space="preserve"> </w:t>
      </w:r>
      <w:r w:rsidRPr="00536EAE">
        <w:rPr>
          <w:rFonts w:cs="Arial"/>
          <w:bCs/>
          <w:color w:val="000000"/>
          <w:szCs w:val="24"/>
        </w:rPr>
        <w:t>O Ator clica na opção Unidades.</w:t>
      </w:r>
    </w:p>
    <w:p w14:paraId="37699589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689A7B6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(FP5) Fim do caso de uso</w:t>
      </w:r>
    </w:p>
    <w:p w14:paraId="097D78C3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2D8E8FDB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Fluxos Alternativos.</w:t>
      </w:r>
    </w:p>
    <w:p w14:paraId="7634F0A1" w14:textId="76E975F9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(FA1) Salvar</w:t>
      </w:r>
    </w:p>
    <w:p w14:paraId="68005868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(FA1.1) O Ator preenche os campos obrigatórios e os adicionais caso deseje.</w:t>
      </w:r>
    </w:p>
    <w:p w14:paraId="704C7AC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(FA1.2) O Ator clica em salvar.</w:t>
      </w:r>
    </w:p>
    <w:p w14:paraId="410FEF54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1B5D2FE0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(FA1.4) O Sistema insere os dados no banco de dados.</w:t>
      </w:r>
    </w:p>
    <w:p w14:paraId="61026D5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(FA1.5) O Sistema exibe a mensagem "Cadastrado com sucesso!" e aguarda confirmação do usuário.</w:t>
      </w:r>
    </w:p>
    <w:p w14:paraId="352A12C0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(FA1.6) Fim do caso de uso</w:t>
      </w:r>
    </w:p>
    <w:p w14:paraId="63172D0D" w14:textId="77777777" w:rsidR="00536EAE" w:rsidRPr="00536EAE" w:rsidRDefault="00536EAE" w:rsidP="00536EAE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0B283094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(FA2) Editar</w:t>
      </w:r>
    </w:p>
    <w:p w14:paraId="1FDC63F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(FA2.1) O Sistema verifica o item selecionado. (FE2)</w:t>
      </w:r>
    </w:p>
    <w:p w14:paraId="64F428D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05D08539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2B939481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(FA2.4) O Ator clica em salvar.</w:t>
      </w:r>
    </w:p>
    <w:p w14:paraId="57B4E690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51FE0A03" w14:textId="54C4830E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>
        <w:rPr>
          <w:rFonts w:cs="Arial"/>
          <w:bCs/>
          <w:color w:val="000000"/>
          <w:szCs w:val="24"/>
        </w:rPr>
        <w:lastRenderedPageBreak/>
        <w:t>(FA2.</w:t>
      </w:r>
      <w:r w:rsidRPr="00536EAE">
        <w:rPr>
          <w:rFonts w:cs="Arial"/>
          <w:bCs/>
          <w:color w:val="000000"/>
          <w:szCs w:val="24"/>
        </w:rPr>
        <w:t>6) O Sistema insere os dados no banco de dados.</w:t>
      </w:r>
    </w:p>
    <w:p w14:paraId="19D2FDEB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4BBE7ECD" w14:textId="11E49564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(FA2.8) Fim do caso de uso</w:t>
      </w:r>
    </w:p>
    <w:p w14:paraId="661362C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0C234A2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(FA3) Excluir</w:t>
      </w:r>
    </w:p>
    <w:p w14:paraId="0569DC62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4938518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109D5FAC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(FA3.3) Fim do caso de uso</w:t>
      </w:r>
    </w:p>
    <w:p w14:paraId="3659AD34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295685E6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Fluxo de Exceções</w:t>
      </w:r>
    </w:p>
    <w:p w14:paraId="775B9282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(FE1)</w:t>
      </w:r>
    </w:p>
    <w:p w14:paraId="0F1069C9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03B6EE82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1BE8A455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(FE1.3) O Sistema retorna ao passo anterior</w:t>
      </w:r>
    </w:p>
    <w:p w14:paraId="4243821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(FE2)</w:t>
      </w:r>
    </w:p>
    <w:p w14:paraId="32E2FCCF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4909511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(FE2.2) O Sistema retorna ao passo anterior</w:t>
      </w:r>
    </w:p>
    <w:p w14:paraId="258ADB8F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BF2A230" w14:textId="2EDCE6C8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Pós-condições</w:t>
      </w:r>
    </w:p>
    <w:p w14:paraId="28C2B286" w14:textId="33A15AC2" w:rsidR="005162B1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O Sistema limpa todos os campos da tela e mantem se na mesma tela</w:t>
      </w:r>
    </w:p>
    <w:p w14:paraId="502398B2" w14:textId="00A5C4CD" w:rsidR="00A96486" w:rsidRDefault="00A96486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27BA1AB" w14:textId="0C75CC99" w:rsidR="00A96486" w:rsidRDefault="00A96486" w:rsidP="00536EAE">
      <w:pPr>
        <w:spacing w:before="100"/>
        <w:ind w:firstLine="567"/>
        <w:jc w:val="left"/>
        <w:rPr>
          <w:rFonts w:cs="Arial"/>
          <w:b/>
          <w:color w:val="000000"/>
          <w:szCs w:val="24"/>
        </w:rPr>
      </w:pPr>
      <w:r w:rsidRPr="00A96486">
        <w:rPr>
          <w:rFonts w:cs="Arial"/>
          <w:b/>
          <w:color w:val="000000"/>
          <w:szCs w:val="24"/>
        </w:rPr>
        <w:t>Caso de Uso 11 – Manter Arquivos</w:t>
      </w:r>
    </w:p>
    <w:p w14:paraId="35373372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Atores </w:t>
      </w:r>
    </w:p>
    <w:p w14:paraId="21BD6BC4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Administrador</w:t>
      </w:r>
    </w:p>
    <w:p w14:paraId="7ADBFF63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4E17A3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Pré-Condições</w:t>
      </w:r>
    </w:p>
    <w:p w14:paraId="391A768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474318FA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421FE2B" w14:textId="5790D820" w:rsid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Fluxo do evento</w:t>
      </w:r>
    </w:p>
    <w:p w14:paraId="6AC01EF6" w14:textId="06C2766F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>
        <w:rPr>
          <w:rFonts w:cs="Arial"/>
          <w:bCs/>
          <w:color w:val="000000"/>
          <w:szCs w:val="24"/>
        </w:rPr>
        <w:t>Fluxo Principal</w:t>
      </w:r>
    </w:p>
    <w:p w14:paraId="19873606" w14:textId="1C3F657D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(FP1) Ator clica na Aba "Painel do S</w:t>
      </w:r>
      <w:r>
        <w:rPr>
          <w:rFonts w:cs="Arial"/>
          <w:bCs/>
          <w:color w:val="000000"/>
          <w:szCs w:val="24"/>
        </w:rPr>
        <w:t>í</w:t>
      </w:r>
      <w:r w:rsidRPr="00A96486">
        <w:rPr>
          <w:rFonts w:cs="Arial"/>
          <w:bCs/>
          <w:color w:val="000000"/>
          <w:szCs w:val="24"/>
        </w:rPr>
        <w:t>ndico".</w:t>
      </w:r>
    </w:p>
    <w:p w14:paraId="73305241" w14:textId="77CEE76A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(FP2) O sistema exibe a tela com a funcionalidades especificas para o Painel do S</w:t>
      </w:r>
      <w:r>
        <w:rPr>
          <w:rFonts w:cs="Arial"/>
          <w:bCs/>
          <w:color w:val="000000"/>
          <w:szCs w:val="24"/>
        </w:rPr>
        <w:t>í</w:t>
      </w:r>
      <w:r w:rsidRPr="00A96486">
        <w:rPr>
          <w:rFonts w:cs="Arial"/>
          <w:bCs/>
          <w:color w:val="000000"/>
          <w:szCs w:val="24"/>
        </w:rPr>
        <w:t>ndico.</w:t>
      </w:r>
    </w:p>
    <w:p w14:paraId="1FD06BCB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(FP3 O Ator clica em Documentos. </w:t>
      </w:r>
    </w:p>
    <w:p w14:paraId="19C41F0B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(FP3) O Ator clica no botão carregar.</w:t>
      </w:r>
    </w:p>
    <w:p w14:paraId="13E7A9BD" w14:textId="5D958C98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(FP4) O sistema abre uma caixa de di</w:t>
      </w:r>
      <w:r>
        <w:rPr>
          <w:rFonts w:cs="Arial"/>
          <w:bCs/>
          <w:color w:val="000000"/>
          <w:szCs w:val="24"/>
        </w:rPr>
        <w:t>á</w:t>
      </w:r>
      <w:r w:rsidRPr="00A96486">
        <w:rPr>
          <w:rFonts w:cs="Arial"/>
          <w:bCs/>
          <w:color w:val="000000"/>
          <w:szCs w:val="24"/>
        </w:rPr>
        <w:t>logo solicitando um caminho para o arquivo.</w:t>
      </w:r>
    </w:p>
    <w:p w14:paraId="396768BD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(FP5) O Ator clica na opção desejada. (FA1) (FA2) (FA3)</w:t>
      </w:r>
    </w:p>
    <w:p w14:paraId="4F29F386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(FP6) Fim do caso de uso.</w:t>
      </w:r>
    </w:p>
    <w:p w14:paraId="177045DB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4934A4CC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Fluxos Alternativos. </w:t>
      </w:r>
    </w:p>
    <w:p w14:paraId="03A2EF78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(FA1) Selecionar Arquivo</w:t>
      </w:r>
    </w:p>
    <w:p w14:paraId="1CC97B6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(FA1.1) O sistema exibe a mensagem "Por favor informe o caminho do arquivo".</w:t>
      </w:r>
    </w:p>
    <w:p w14:paraId="788FE9B8" w14:textId="21330B89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(FA1.2) O Ator escolhe o arquivo em sua m</w:t>
      </w:r>
      <w:r>
        <w:rPr>
          <w:rFonts w:cs="Arial"/>
          <w:bCs/>
          <w:color w:val="000000"/>
          <w:szCs w:val="24"/>
        </w:rPr>
        <w:t>á</w:t>
      </w:r>
      <w:r w:rsidRPr="00A96486">
        <w:rPr>
          <w:rFonts w:cs="Arial"/>
          <w:bCs/>
          <w:color w:val="000000"/>
          <w:szCs w:val="24"/>
        </w:rPr>
        <w:t>quina local ou digita o respectivo caminho físico.</w:t>
      </w:r>
    </w:p>
    <w:p w14:paraId="440626BD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(FA1.3) O Ator clica em "selecionar".</w:t>
      </w:r>
    </w:p>
    <w:p w14:paraId="3B08F3E8" w14:textId="65ED23B5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(FA1.4) O Sistema valida se o arquivo existe ou é compatível.</w:t>
      </w:r>
      <w:r>
        <w:rPr>
          <w:rFonts w:cs="Arial"/>
          <w:bCs/>
          <w:color w:val="000000"/>
          <w:szCs w:val="24"/>
        </w:rPr>
        <w:t xml:space="preserve"> </w:t>
      </w:r>
      <w:r w:rsidRPr="00A96486">
        <w:rPr>
          <w:rFonts w:cs="Arial"/>
          <w:bCs/>
          <w:color w:val="000000"/>
          <w:szCs w:val="24"/>
        </w:rPr>
        <w:t xml:space="preserve">(FE1) </w:t>
      </w:r>
    </w:p>
    <w:p w14:paraId="6181DD8D" w14:textId="1C318F5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(FA1.5) O Ator clica em </w:t>
      </w:r>
      <w:r w:rsidR="00CC2009" w:rsidRPr="00A96486">
        <w:rPr>
          <w:rFonts w:cs="Arial"/>
          <w:bCs/>
          <w:color w:val="000000"/>
          <w:szCs w:val="24"/>
        </w:rPr>
        <w:t>Carregar. O</w:t>
      </w:r>
      <w:r w:rsidRPr="00A96486">
        <w:rPr>
          <w:rFonts w:cs="Arial"/>
          <w:bCs/>
          <w:color w:val="000000"/>
          <w:szCs w:val="24"/>
        </w:rPr>
        <w:t xml:space="preserve"> sistema carrega os dados do arquivo</w:t>
      </w:r>
    </w:p>
    <w:p w14:paraId="4E1D54F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para o servidor.</w:t>
      </w:r>
    </w:p>
    <w:p w14:paraId="56528E41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(FA1.7) Fim do caso de uso.</w:t>
      </w:r>
    </w:p>
    <w:p w14:paraId="382848BA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C7ADDBC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lastRenderedPageBreak/>
        <w:t>(FA2) Editar</w:t>
      </w:r>
    </w:p>
    <w:p w14:paraId="10997128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(FA2.1) O Sistema verifica o item selecionado. (FE2) </w:t>
      </w:r>
    </w:p>
    <w:p w14:paraId="6996C8B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repositório selecionado.</w:t>
      </w:r>
    </w:p>
    <w:p w14:paraId="58A03096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1474C53C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(FA2.4) O Ator clica em salvar.</w:t>
      </w:r>
    </w:p>
    <w:p w14:paraId="5EBF40F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6A2D6B4C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(FA2.6) O Sistema insere os dados no banco de dados.</w:t>
      </w:r>
    </w:p>
    <w:p w14:paraId="6B7A3BB1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4B50E385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(FA2.8) Fim do caso de uso</w:t>
      </w:r>
    </w:p>
    <w:p w14:paraId="793546A5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BE42646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(FA3) Excluir</w:t>
      </w:r>
    </w:p>
    <w:p w14:paraId="4A9D087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055BCB6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2D96EB09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(FA3.3) Fim do caso de uso</w:t>
      </w:r>
    </w:p>
    <w:p w14:paraId="11C3901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67B715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Fluxo de Exceções </w:t>
      </w:r>
    </w:p>
    <w:p w14:paraId="18B7C5D0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(FE1)</w:t>
      </w:r>
    </w:p>
    <w:p w14:paraId="5D2C80AC" w14:textId="5595911F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(FE1.1) Caso o arquivo não seja do tipo texto "Por favor selecione um arquivo compatível!</w:t>
      </w:r>
      <w:r>
        <w:rPr>
          <w:rFonts w:cs="Arial"/>
          <w:bCs/>
          <w:color w:val="000000"/>
          <w:szCs w:val="24"/>
        </w:rPr>
        <w:t xml:space="preserve"> </w:t>
      </w:r>
      <w:r w:rsidRPr="00A96486">
        <w:rPr>
          <w:rFonts w:cs="Arial"/>
          <w:bCs/>
          <w:color w:val="000000"/>
          <w:szCs w:val="24"/>
        </w:rPr>
        <w:t>(</w:t>
      </w:r>
      <w:proofErr w:type="spellStart"/>
      <w:r w:rsidRPr="00A96486">
        <w:rPr>
          <w:rFonts w:cs="Arial"/>
          <w:bCs/>
          <w:color w:val="000000"/>
          <w:szCs w:val="24"/>
        </w:rPr>
        <w:t>pdf</w:t>
      </w:r>
      <w:proofErr w:type="spellEnd"/>
      <w:r w:rsidRPr="00A96486">
        <w:rPr>
          <w:rFonts w:cs="Arial"/>
          <w:bCs/>
          <w:color w:val="000000"/>
          <w:szCs w:val="24"/>
        </w:rPr>
        <w:t xml:space="preserve">, planilha, foto, texto)" </w:t>
      </w:r>
    </w:p>
    <w:p w14:paraId="0F512499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(FE1.2) O Sistema retorna ao passo anterior</w:t>
      </w:r>
    </w:p>
    <w:p w14:paraId="36F5BA74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BFEC8D0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(FE2)</w:t>
      </w:r>
    </w:p>
    <w:p w14:paraId="486A90C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(FE2.1) Caso no caminho informado do arquivo não seja encontrado o arquivo, exibe a mensagem "Arquivo não encontrado!"</w:t>
      </w:r>
    </w:p>
    <w:p w14:paraId="3B410B7E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(FE2.2) O Sistema retorna ao passo anterior</w:t>
      </w:r>
    </w:p>
    <w:p w14:paraId="6BC0692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4F8EF1D5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Pós-condições</w:t>
      </w:r>
    </w:p>
    <w:p w14:paraId="1E36C0E2" w14:textId="6AA97C98" w:rsid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O Sistema </w:t>
      </w:r>
      <w:r>
        <w:rPr>
          <w:rFonts w:cs="Arial"/>
          <w:bCs/>
          <w:color w:val="000000"/>
          <w:szCs w:val="24"/>
        </w:rPr>
        <w:t xml:space="preserve">fica </w:t>
      </w:r>
      <w:r w:rsidRPr="00A96486">
        <w:rPr>
          <w:rFonts w:cs="Arial"/>
          <w:bCs/>
          <w:color w:val="000000"/>
          <w:szCs w:val="24"/>
        </w:rPr>
        <w:t>na mesma tela com os dados carregados.</w:t>
      </w:r>
    </w:p>
    <w:p w14:paraId="031DB920" w14:textId="5F92BD78" w:rsidR="000A1E45" w:rsidRDefault="000A1E45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B7B8A0D" w14:textId="77777777" w:rsidR="00162D2F" w:rsidRDefault="00162D2F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45F190C" w14:textId="348AD60A" w:rsidR="000A1E45" w:rsidRDefault="000A1E45" w:rsidP="00A96486">
      <w:pPr>
        <w:spacing w:before="100"/>
        <w:ind w:firstLine="567"/>
        <w:jc w:val="left"/>
        <w:rPr>
          <w:rFonts w:cs="Arial"/>
          <w:b/>
          <w:color w:val="000000"/>
          <w:szCs w:val="24"/>
        </w:rPr>
      </w:pPr>
      <w:r w:rsidRPr="000A1E45">
        <w:rPr>
          <w:rFonts w:cs="Arial"/>
          <w:b/>
          <w:color w:val="000000"/>
          <w:szCs w:val="24"/>
        </w:rPr>
        <w:t>Caso de Uso 12 – Área Comum Vagas</w:t>
      </w:r>
    </w:p>
    <w:p w14:paraId="49598771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Atores</w:t>
      </w:r>
    </w:p>
    <w:p w14:paraId="0AADCC67" w14:textId="11177D0E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Usuários </w:t>
      </w:r>
      <w:r w:rsidR="00307C01" w:rsidRPr="00307C01">
        <w:rPr>
          <w:rFonts w:cs="Arial"/>
          <w:bCs/>
          <w:color w:val="000000"/>
          <w:szCs w:val="24"/>
        </w:rPr>
        <w:t>A</w:t>
      </w:r>
      <w:r w:rsidRPr="00307C01">
        <w:rPr>
          <w:rFonts w:cs="Arial"/>
          <w:bCs/>
          <w:color w:val="000000"/>
          <w:szCs w:val="24"/>
        </w:rPr>
        <w:t>utenticados</w:t>
      </w:r>
    </w:p>
    <w:p w14:paraId="0559E1D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4392AC6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Pré-Condições</w:t>
      </w:r>
    </w:p>
    <w:p w14:paraId="002AE6F1" w14:textId="7B5D7148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Usuário com sessão autenticada com nível usuário.</w:t>
      </w:r>
    </w:p>
    <w:p w14:paraId="244EEA1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2766D2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Fluxo do evento</w:t>
      </w:r>
    </w:p>
    <w:p w14:paraId="14472E3B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FFD5BE1" w14:textId="4ACFC54D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Fluxo Principal</w:t>
      </w:r>
    </w:p>
    <w:p w14:paraId="65BAC9D3" w14:textId="33B3FC1B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(FP1) Ator clica na Aba "</w:t>
      </w:r>
      <w:r w:rsidR="00CC2009" w:rsidRPr="000A1E45">
        <w:rPr>
          <w:rFonts w:cs="Arial"/>
          <w:bCs/>
          <w:color w:val="000000"/>
          <w:szCs w:val="24"/>
        </w:rPr>
        <w:t>Área</w:t>
      </w:r>
      <w:r w:rsidRPr="000A1E45">
        <w:rPr>
          <w:rFonts w:cs="Arial"/>
          <w:bCs/>
          <w:color w:val="000000"/>
          <w:szCs w:val="24"/>
        </w:rPr>
        <w:t xml:space="preserve"> Comum".</w:t>
      </w:r>
    </w:p>
    <w:p w14:paraId="49DD8848" w14:textId="7044B7BB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(FP2) O sistema exibe a tela com a funcionalidades especificas da </w:t>
      </w:r>
      <w:r w:rsidR="00CC2009" w:rsidRPr="000A1E45">
        <w:rPr>
          <w:rFonts w:cs="Arial"/>
          <w:bCs/>
          <w:color w:val="000000"/>
          <w:szCs w:val="24"/>
        </w:rPr>
        <w:t>Área</w:t>
      </w:r>
      <w:r w:rsidRPr="000A1E45">
        <w:rPr>
          <w:rFonts w:cs="Arial"/>
          <w:bCs/>
          <w:color w:val="000000"/>
          <w:szCs w:val="24"/>
        </w:rPr>
        <w:t xml:space="preserve"> Comum.</w:t>
      </w:r>
    </w:p>
    <w:p w14:paraId="52C209D2" w14:textId="1FD0F56A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(FP3)</w:t>
      </w:r>
      <w:r>
        <w:rPr>
          <w:rFonts w:cs="Arial"/>
          <w:bCs/>
          <w:color w:val="000000"/>
          <w:szCs w:val="24"/>
        </w:rPr>
        <w:t xml:space="preserve"> </w:t>
      </w:r>
      <w:r w:rsidRPr="000A1E45">
        <w:rPr>
          <w:rFonts w:cs="Arial"/>
          <w:bCs/>
          <w:color w:val="000000"/>
          <w:szCs w:val="24"/>
        </w:rPr>
        <w:t>O Ator clica na opção Vagas Visitas.</w:t>
      </w:r>
    </w:p>
    <w:p w14:paraId="78FFAB0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03523C43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(FP5) Fim do caso de uso</w:t>
      </w:r>
    </w:p>
    <w:p w14:paraId="04DE99B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ABB4D2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2E8CD6C9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Fluxos Alternativos.</w:t>
      </w:r>
    </w:p>
    <w:p w14:paraId="0BEF5EC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(FA1) Solicitar</w:t>
      </w:r>
    </w:p>
    <w:p w14:paraId="7914AC5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(FA1.1) O Ator preenche os campos obrigatórios e os adicionais caso deseje.</w:t>
      </w:r>
    </w:p>
    <w:p w14:paraId="2923BB6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(FA1.2) O Ator clica em Solicitar.</w:t>
      </w:r>
    </w:p>
    <w:p w14:paraId="5ADA255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lastRenderedPageBreak/>
        <w:t xml:space="preserve">(FA1.3) O Sistema valida os campos preenchidos. (FE1) </w:t>
      </w:r>
    </w:p>
    <w:p w14:paraId="7DD6F475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(FA1.4) O Sistema insere os dados no banco de dados.</w:t>
      </w:r>
    </w:p>
    <w:p w14:paraId="3A6D30C1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(FA1.5) O Sistema exibe a mensagem "Solicitação Cadastrada com sucesso!" e aguarda confirmação do usuário.</w:t>
      </w:r>
    </w:p>
    <w:p w14:paraId="09F42685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(FA1.6) Fim do caso de uso</w:t>
      </w:r>
    </w:p>
    <w:p w14:paraId="76767DF3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3ACAD7FA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2CC5FAD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(FA2) Editar</w:t>
      </w:r>
    </w:p>
    <w:p w14:paraId="457F18C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(FA2.1) O Sistema verifica o item selecionado. (FE2)</w:t>
      </w:r>
    </w:p>
    <w:p w14:paraId="37E5AB0F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00E03D76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35A297A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(FA2.4) O Ator clica em salvar.</w:t>
      </w:r>
    </w:p>
    <w:p w14:paraId="399FEB6F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4717CE80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(FA2.6) O Sistema insere os dados no banco de dados.</w:t>
      </w:r>
    </w:p>
    <w:p w14:paraId="7759E1C8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4E37BB5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(FA2.8) Fim do caso de uso</w:t>
      </w:r>
    </w:p>
    <w:p w14:paraId="3F05A350" w14:textId="77777777" w:rsid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86E87B4" w14:textId="2E63A033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(FA3) Excluir</w:t>
      </w:r>
    </w:p>
    <w:p w14:paraId="1358B53F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4D2DF5D9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773D5601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(FA3.3) Fim do caso de uso</w:t>
      </w:r>
    </w:p>
    <w:p w14:paraId="07194BD8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07F4B19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5E70EFAC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E1C7084" w14:textId="08AD9DDB" w:rsidR="000A1E45" w:rsidRPr="000A1E45" w:rsidRDefault="000A1E45" w:rsidP="00162D2F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Fluxo de Exceções</w:t>
      </w:r>
    </w:p>
    <w:p w14:paraId="7415237C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(FE1)</w:t>
      </w:r>
    </w:p>
    <w:p w14:paraId="69FF3A57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lastRenderedPageBreak/>
        <w:t>(FE1.1) Caso algum campo obrigatório não tenha sido preenchido, exibe a mensagem "Por favor preencha todos os campos obrigatórios!"</w:t>
      </w:r>
    </w:p>
    <w:p w14:paraId="7F6E03D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3A95CF4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(FE1.3) O Sistema retorna ao passo anterior</w:t>
      </w:r>
    </w:p>
    <w:p w14:paraId="594BFD7F" w14:textId="77777777" w:rsidR="000A1E45" w:rsidRPr="000A1E45" w:rsidRDefault="000A1E45" w:rsidP="00162D2F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5348E965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(FE2)</w:t>
      </w:r>
    </w:p>
    <w:p w14:paraId="2F2EB5FD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2E086CC6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(FE2.2) O Sistema retorna ao passo anterior</w:t>
      </w:r>
    </w:p>
    <w:p w14:paraId="37C22A9D" w14:textId="77777777" w:rsidR="000A1E45" w:rsidRPr="000A1E45" w:rsidRDefault="000A1E45" w:rsidP="00162D2F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51A4B95E" w14:textId="078D8127" w:rsidR="000A1E45" w:rsidRPr="000A1E45" w:rsidRDefault="000A1E45" w:rsidP="00162D2F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Pós-condições</w:t>
      </w:r>
    </w:p>
    <w:p w14:paraId="4D41FBAC" w14:textId="5AA0572F" w:rsid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O Sistema limpa todos os campos da tela e mantem se na mesma tela.</w:t>
      </w:r>
    </w:p>
    <w:p w14:paraId="543D91BF" w14:textId="77777777" w:rsidR="00162D2F" w:rsidRPr="000A1E45" w:rsidRDefault="00162D2F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ECBE251" w14:textId="77777777" w:rsidR="00A96486" w:rsidRPr="00A96486" w:rsidRDefault="00A96486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3220FBCF" w14:textId="77777777" w:rsidR="00A5552E" w:rsidRDefault="00A5552E" w:rsidP="00131ADB">
      <w:pPr>
        <w:pStyle w:val="PargrafodaLista"/>
        <w:spacing w:before="100" w:line="360" w:lineRule="auto"/>
        <w:ind w:left="720"/>
        <w:jc w:val="center"/>
        <w:rPr>
          <w:rFonts w:ascii="Arial" w:hAnsi="Arial" w:cs="Arial"/>
          <w:bCs/>
          <w:color w:val="000000"/>
        </w:rPr>
      </w:pPr>
    </w:p>
    <w:p w14:paraId="4C351A8F" w14:textId="77777777" w:rsidR="00F863BE" w:rsidRDefault="00F863BE" w:rsidP="00F863BE">
      <w:pPr>
        <w:pStyle w:val="Ttulo3"/>
      </w:pPr>
      <w:bookmarkStart w:id="137" w:name="_Toc39592460"/>
      <w:r w:rsidRPr="00F863BE">
        <w:t>Diagrama de classe</w:t>
      </w:r>
      <w:bookmarkEnd w:id="137"/>
    </w:p>
    <w:p w14:paraId="4C351A90" w14:textId="77777777" w:rsidR="00F863BE" w:rsidRDefault="00F863B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C351A91" w14:textId="6D8D813E" w:rsidR="00F863BE" w:rsidRDefault="00F863BE" w:rsidP="00F863BE">
      <w:pPr>
        <w:pStyle w:val="Ttulo3"/>
      </w:pPr>
      <w:bookmarkStart w:id="138" w:name="_Toc39592461"/>
      <w:r w:rsidRPr="00F863BE">
        <w:lastRenderedPageBreak/>
        <w:t>DER</w:t>
      </w:r>
      <w:bookmarkEnd w:id="138"/>
    </w:p>
    <w:p w14:paraId="68A41DD5" w14:textId="7C52E1E9" w:rsidR="009F4A2C" w:rsidRPr="009F4A2C" w:rsidRDefault="009F4A2C" w:rsidP="009F4A2C">
      <w:pPr>
        <w:pStyle w:val="Texto"/>
      </w:pPr>
      <w:r>
        <w:rPr>
          <w:noProof/>
          <w:lang w:eastAsia="pt-BR"/>
        </w:rPr>
        <w:drawing>
          <wp:anchor distT="0" distB="0" distL="0" distR="0" simplePos="0" relativeHeight="251665920" behindDoc="1" locked="0" layoutInCell="1" allowOverlap="1" wp14:anchorId="19865638" wp14:editId="51A66182">
            <wp:simplePos x="0" y="0"/>
            <wp:positionH relativeFrom="page">
              <wp:posOffset>1080135</wp:posOffset>
            </wp:positionH>
            <wp:positionV relativeFrom="paragraph">
              <wp:posOffset>266065</wp:posOffset>
            </wp:positionV>
            <wp:extent cx="5458235" cy="3717798"/>
            <wp:effectExtent l="0" t="0" r="0" b="0"/>
            <wp:wrapTopAndBottom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8235" cy="3717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351A92" w14:textId="417BA213" w:rsidR="00F863BE" w:rsidRDefault="00F863BE" w:rsidP="00F863BE">
      <w:pPr>
        <w:pStyle w:val="PargrafodaLista"/>
        <w:rPr>
          <w:rFonts w:ascii="Arial" w:hAnsi="Arial" w:cs="Arial"/>
          <w:bCs/>
        </w:rPr>
      </w:pPr>
    </w:p>
    <w:p w14:paraId="3F05901E" w14:textId="537697E1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07AD696F" w14:textId="5CDAD1F9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51B62A07" w14:textId="2D1962C7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41EF3A25" w14:textId="64F809D2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1A9DA36B" w14:textId="32695880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0E74F028" w14:textId="1A0B8981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47A6DF06" w14:textId="69EA2626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56C67ECF" w14:textId="00F04866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1D16286E" w14:textId="5D77B90F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550366F0" w14:textId="5078A5E8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3F818741" w14:textId="5BC559EA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3D174A43" w14:textId="2FE2D84C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2C909D2C" w14:textId="07F61D27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07C92309" w14:textId="4E76B1C1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3A8E1341" w14:textId="160F7B41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6AF8313F" w14:textId="4053725B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5C56D3DD" w14:textId="5A1DDA97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4657AABF" w14:textId="0DC485CF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474E0A93" w14:textId="6F6D5669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5098E85D" w14:textId="77777777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4C351A93" w14:textId="77777777" w:rsidR="00F863BE" w:rsidRDefault="00F863BE" w:rsidP="00F863BE">
      <w:pPr>
        <w:pStyle w:val="Ttulo3"/>
      </w:pPr>
      <w:bookmarkStart w:id="139" w:name="_Toc39592462"/>
      <w:r w:rsidRPr="00F863BE">
        <w:lastRenderedPageBreak/>
        <w:t>Diagrama de atividade ou de sequência</w:t>
      </w:r>
      <w:bookmarkEnd w:id="139"/>
    </w:p>
    <w:p w14:paraId="0D183B4E" w14:textId="50E89128" w:rsidR="008A3FF3" w:rsidRDefault="008A3FF3" w:rsidP="008A3FF3">
      <w:pPr>
        <w:pStyle w:val="Texto"/>
      </w:pPr>
      <w:r>
        <w:t xml:space="preserve">Diagrama de atividade relacionado ao </w:t>
      </w:r>
      <w:r w:rsidR="00027DAF">
        <w:t>C</w:t>
      </w:r>
      <w:r>
        <w:t xml:space="preserve">aso de </w:t>
      </w:r>
      <w:r w:rsidR="00027DAF">
        <w:t>U</w:t>
      </w:r>
      <w:r>
        <w:t>so</w:t>
      </w:r>
      <w:r w:rsidR="00027DAF">
        <w:t xml:space="preserve"> 1 – Efetuar Login</w:t>
      </w:r>
      <w:r w:rsidR="00045216">
        <w:t xml:space="preserve">, onde o </w:t>
      </w:r>
      <w:r w:rsidR="00045216">
        <w:tab/>
        <w:t>usuário faz a autenticação no sistema:</w:t>
      </w:r>
    </w:p>
    <w:p w14:paraId="701E07BC" w14:textId="01934BA2" w:rsidR="00027DAF" w:rsidRDefault="00027DAF" w:rsidP="00027DAF">
      <w:pPr>
        <w:pStyle w:val="Texto"/>
      </w:pPr>
      <w:r w:rsidRPr="00027DAF">
        <w:rPr>
          <w:noProof/>
        </w:rPr>
        <w:drawing>
          <wp:inline distT="0" distB="0" distL="0" distR="0" wp14:anchorId="0AC93330" wp14:editId="2F86D267">
            <wp:extent cx="5305425" cy="44862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6340" cy="448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BDB8" w14:textId="2B815541" w:rsidR="00027DAF" w:rsidRDefault="00027DAF" w:rsidP="00027DAF">
      <w:pPr>
        <w:pStyle w:val="Texto"/>
      </w:pPr>
      <w:r>
        <w:t>Fonte: Os Autores, 2020</w:t>
      </w:r>
    </w:p>
    <w:p w14:paraId="1BB073CF" w14:textId="77777777" w:rsidR="00027DAF" w:rsidRPr="008A3FF3" w:rsidRDefault="00027DAF" w:rsidP="00027DAF">
      <w:pPr>
        <w:pStyle w:val="Texto"/>
      </w:pPr>
    </w:p>
    <w:p w14:paraId="2A1C302F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3B9B35B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262004E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889CCCF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0E2446C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E09B0DC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2D6593A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9905080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4E10C8D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287F7D8" w14:textId="253BEDEA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722F8B0" w14:textId="63AB20C6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5877BD4" w14:textId="05C8D707" w:rsidR="007E5F6E" w:rsidRPr="007E5F6E" w:rsidRDefault="00027DAF" w:rsidP="007E5F6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Diagrama de atividade relacionado ao Caso de Uso 2 – Cadastrar Usuário</w:t>
      </w:r>
      <w:r w:rsidR="007E5F6E" w:rsidRPr="007E5F6E">
        <w:rPr>
          <w:rFonts w:ascii="Arial" w:hAnsi="Arial" w:cs="Arial"/>
          <w:bCs/>
        </w:rPr>
        <w:t xml:space="preserve">, </w:t>
      </w:r>
      <w:r w:rsidR="007E5F6E">
        <w:rPr>
          <w:rFonts w:ascii="Arial" w:hAnsi="Arial" w:cs="Arial"/>
          <w:bCs/>
        </w:rPr>
        <w:t>onde</w:t>
      </w:r>
      <w:r w:rsidR="007E5F6E" w:rsidRPr="007E5F6E">
        <w:rPr>
          <w:rFonts w:ascii="Arial" w:hAnsi="Arial" w:cs="Arial"/>
          <w:bCs/>
        </w:rPr>
        <w:t xml:space="preserve"> o </w:t>
      </w:r>
      <w:r w:rsidR="007E5F6E">
        <w:rPr>
          <w:rFonts w:ascii="Arial" w:hAnsi="Arial" w:cs="Arial"/>
          <w:bCs/>
        </w:rPr>
        <w:t>usuário</w:t>
      </w:r>
      <w:r w:rsidR="007E5F6E" w:rsidRPr="007E5F6E">
        <w:rPr>
          <w:rFonts w:ascii="Arial" w:hAnsi="Arial" w:cs="Arial"/>
          <w:bCs/>
        </w:rPr>
        <w:t xml:space="preserve"> </w:t>
      </w:r>
      <w:r w:rsidR="007E5F6E">
        <w:rPr>
          <w:rFonts w:ascii="Arial" w:hAnsi="Arial" w:cs="Arial"/>
          <w:bCs/>
        </w:rPr>
        <w:t xml:space="preserve">se </w:t>
      </w:r>
      <w:r w:rsidR="007E5F6E" w:rsidRPr="007E5F6E">
        <w:rPr>
          <w:rFonts w:ascii="Arial" w:hAnsi="Arial" w:cs="Arial"/>
          <w:bCs/>
        </w:rPr>
        <w:t>cadastra</w:t>
      </w:r>
      <w:r w:rsidR="007E5F6E">
        <w:rPr>
          <w:rFonts w:ascii="Arial" w:hAnsi="Arial" w:cs="Arial"/>
          <w:bCs/>
        </w:rPr>
        <w:t xml:space="preserve"> ou</w:t>
      </w:r>
      <w:r w:rsidR="007E5F6E" w:rsidRPr="007E5F6E">
        <w:rPr>
          <w:rFonts w:ascii="Arial" w:hAnsi="Arial" w:cs="Arial"/>
          <w:bCs/>
        </w:rPr>
        <w:t xml:space="preserve"> </w:t>
      </w:r>
      <w:r w:rsidR="007E5F6E">
        <w:rPr>
          <w:rFonts w:ascii="Arial" w:hAnsi="Arial" w:cs="Arial"/>
          <w:bCs/>
        </w:rPr>
        <w:t>recupera senha</w:t>
      </w:r>
      <w:r w:rsidR="00C73734">
        <w:rPr>
          <w:rFonts w:ascii="Arial" w:hAnsi="Arial" w:cs="Arial"/>
          <w:bCs/>
        </w:rPr>
        <w:t>:</w:t>
      </w:r>
    </w:p>
    <w:p w14:paraId="2B91DAE6" w14:textId="77777777" w:rsidR="007E5F6E" w:rsidRDefault="007E5F6E" w:rsidP="00027DAF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715258B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8B8B6C7" w14:textId="08AB6680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027DAF">
        <w:rPr>
          <w:rFonts w:ascii="Arial" w:hAnsi="Arial" w:cs="Arial"/>
          <w:bCs/>
          <w:noProof/>
        </w:rPr>
        <w:drawing>
          <wp:inline distT="0" distB="0" distL="0" distR="0" wp14:anchorId="25CD920D" wp14:editId="78CDF57B">
            <wp:extent cx="5358809" cy="7495712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3410" cy="751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719D" w14:textId="038F01D3" w:rsidR="00027DAF" w:rsidRPr="00027DAF" w:rsidRDefault="007E5F6E" w:rsidP="00027DAF">
      <w:pPr>
        <w:jc w:val="both"/>
        <w:rPr>
          <w:rFonts w:cs="Arial"/>
          <w:bCs/>
        </w:rPr>
      </w:pPr>
      <w:r>
        <w:rPr>
          <w:rFonts w:cs="Arial"/>
          <w:bCs/>
        </w:rPr>
        <w:lastRenderedPageBreak/>
        <w:tab/>
        <w:t>Fonte: Os Autores, 2020.</w:t>
      </w:r>
    </w:p>
    <w:p w14:paraId="31FFC438" w14:textId="15D8859A" w:rsidR="007E5F6E" w:rsidRDefault="00027DAF" w:rsidP="007E5F6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Diagrama de atividade relacionado ao Caso de Uso 3 – Manter Usuário</w:t>
      </w:r>
      <w:r w:rsidR="007E5F6E">
        <w:rPr>
          <w:rFonts w:ascii="Arial" w:hAnsi="Arial" w:cs="Arial"/>
          <w:bCs/>
        </w:rPr>
        <w:t>, para o administrador cadastrar, atualizar e excluir um Usuário</w:t>
      </w:r>
      <w:r w:rsidR="00C73734">
        <w:rPr>
          <w:rFonts w:ascii="Arial" w:hAnsi="Arial" w:cs="Arial"/>
          <w:bCs/>
        </w:rPr>
        <w:t>:</w:t>
      </w:r>
    </w:p>
    <w:p w14:paraId="0CBD259D" w14:textId="77777777" w:rsidR="007E5F6E" w:rsidRPr="007E5F6E" w:rsidRDefault="007E5F6E" w:rsidP="007E5F6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3CB0472" w14:textId="0DA6464B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027DAF">
        <w:rPr>
          <w:rFonts w:ascii="Arial" w:hAnsi="Arial" w:cs="Arial"/>
          <w:bCs/>
          <w:noProof/>
        </w:rPr>
        <w:drawing>
          <wp:inline distT="0" distB="0" distL="0" distR="0" wp14:anchorId="37C99F1C" wp14:editId="54A103BE">
            <wp:extent cx="5305646" cy="6657975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8709" cy="666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6A1C" w14:textId="6D2CBD06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</w:t>
      </w:r>
    </w:p>
    <w:p w14:paraId="685C8710" w14:textId="07AFD203" w:rsidR="0018321B" w:rsidRDefault="0018321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778E6B5" w14:textId="77777777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C631D0E" w14:textId="77777777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F1869BE" w14:textId="371E890A" w:rsidR="0018321B" w:rsidRDefault="0018321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Diagrama de Atividade relacionado ao Caso de Uso 4 – Manter Caixa</w:t>
      </w:r>
      <w:r w:rsidR="007E5F6E">
        <w:rPr>
          <w:rFonts w:ascii="Arial" w:hAnsi="Arial" w:cs="Arial"/>
          <w:bCs/>
        </w:rPr>
        <w:t>, onde o administrador faz lançamento de caixa, edita ou exclui</w:t>
      </w:r>
      <w:r w:rsidR="00C73734">
        <w:rPr>
          <w:rFonts w:ascii="Arial" w:hAnsi="Arial" w:cs="Arial"/>
          <w:bCs/>
        </w:rPr>
        <w:t>:</w:t>
      </w:r>
      <w:r w:rsidR="007E5F6E">
        <w:rPr>
          <w:rFonts w:ascii="Arial" w:hAnsi="Arial" w:cs="Arial"/>
          <w:bCs/>
        </w:rPr>
        <w:t xml:space="preserve"> </w:t>
      </w:r>
    </w:p>
    <w:p w14:paraId="0D189814" w14:textId="77777777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E83EBB3" w14:textId="254EA104" w:rsidR="0018321B" w:rsidRDefault="0018321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18321B">
        <w:rPr>
          <w:rFonts w:ascii="Arial" w:hAnsi="Arial" w:cs="Arial"/>
          <w:bCs/>
          <w:noProof/>
        </w:rPr>
        <w:drawing>
          <wp:inline distT="0" distB="0" distL="0" distR="0" wp14:anchorId="5483D684" wp14:editId="3BB56A5B">
            <wp:extent cx="5252484" cy="4768850"/>
            <wp:effectExtent l="0" t="0" r="571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585" cy="477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3C0D" w14:textId="2EF55CDF" w:rsidR="00027DAF" w:rsidRDefault="0018321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</w:t>
      </w:r>
    </w:p>
    <w:p w14:paraId="15F89907" w14:textId="7D1355FD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9D6D0CE" w14:textId="71155F73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BFBBF34" w14:textId="63E3149E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99ACC5D" w14:textId="629ED2E4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20D5D22" w14:textId="55BA8ED5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1066509" w14:textId="77777777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27844DB" w14:textId="1D5EEB14" w:rsidR="0018321B" w:rsidRDefault="0018321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D6D2BD1" w14:textId="4036CAB1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10AB302" w14:textId="62820ADF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1E8013A" w14:textId="2C83DD59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AD400E7" w14:textId="12337284" w:rsidR="007E5F6E" w:rsidRPr="00C73734" w:rsidRDefault="007E5F6E" w:rsidP="00C73734">
      <w:pPr>
        <w:jc w:val="both"/>
        <w:rPr>
          <w:rFonts w:cs="Arial"/>
          <w:bCs/>
        </w:rPr>
      </w:pPr>
    </w:p>
    <w:p w14:paraId="6ACD3E40" w14:textId="52C1AD68" w:rsidR="007E5F6E" w:rsidRDefault="007E5F6E" w:rsidP="007E5F6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 xml:space="preserve">Diagrama de Atividade relacionado ao Caso de Uso 5 – Manter Atividades, onde o administrador </w:t>
      </w:r>
      <w:r w:rsidR="00C73734">
        <w:rPr>
          <w:rFonts w:ascii="Arial" w:hAnsi="Arial" w:cs="Arial"/>
          <w:bCs/>
        </w:rPr>
        <w:t>pode inserir, editar e excluir uma tarefa:</w:t>
      </w:r>
    </w:p>
    <w:p w14:paraId="4CC63432" w14:textId="5EDA0027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86DC4CB" w14:textId="0413CF8C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7E5F6E">
        <w:rPr>
          <w:rFonts w:ascii="Arial" w:hAnsi="Arial" w:cs="Arial"/>
          <w:bCs/>
          <w:noProof/>
        </w:rPr>
        <w:drawing>
          <wp:inline distT="0" distB="0" distL="0" distR="0" wp14:anchorId="63985819" wp14:editId="140CFFDB">
            <wp:extent cx="5337544" cy="6475095"/>
            <wp:effectExtent l="0" t="0" r="0" b="190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9898" cy="649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D533" w14:textId="76A18455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</w:t>
      </w:r>
      <w:r w:rsidR="00143EBD">
        <w:rPr>
          <w:rFonts w:ascii="Arial" w:hAnsi="Arial" w:cs="Arial"/>
          <w:bCs/>
        </w:rPr>
        <w:t>020</w:t>
      </w:r>
    </w:p>
    <w:p w14:paraId="262F6403" w14:textId="152F8460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AF61D4F" w14:textId="2ECF46A7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0D63E2C" w14:textId="25DC07F0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432CF78" w14:textId="4E11058A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E0E6016" w14:textId="3C872399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76D76EE" w14:textId="604D215F" w:rsidR="00C73734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 xml:space="preserve">Diagrama de atividade relacionado ao Caso de Uso 6 - Manter </w:t>
      </w:r>
      <w:proofErr w:type="spellStart"/>
      <w:r>
        <w:rPr>
          <w:rFonts w:ascii="Arial" w:hAnsi="Arial" w:cs="Arial"/>
          <w:bCs/>
        </w:rPr>
        <w:t>Assembléia</w:t>
      </w:r>
      <w:proofErr w:type="spellEnd"/>
      <w:r>
        <w:rPr>
          <w:rFonts w:ascii="Arial" w:hAnsi="Arial" w:cs="Arial"/>
          <w:bCs/>
        </w:rPr>
        <w:t xml:space="preserve">, onde o administrador pode cadastrar, editar ou excluir uma </w:t>
      </w:r>
      <w:proofErr w:type="spellStart"/>
      <w:r>
        <w:rPr>
          <w:rFonts w:ascii="Arial" w:hAnsi="Arial" w:cs="Arial"/>
          <w:bCs/>
        </w:rPr>
        <w:t>assembléia</w:t>
      </w:r>
      <w:proofErr w:type="spellEnd"/>
      <w:r>
        <w:rPr>
          <w:rFonts w:ascii="Arial" w:hAnsi="Arial" w:cs="Arial"/>
          <w:bCs/>
        </w:rPr>
        <w:t>:</w:t>
      </w:r>
    </w:p>
    <w:p w14:paraId="57686EEB" w14:textId="5C740A48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ABB4EFC" w14:textId="3665B97B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37617F">
        <w:rPr>
          <w:rFonts w:ascii="Arial" w:hAnsi="Arial" w:cs="Arial"/>
          <w:bCs/>
          <w:noProof/>
        </w:rPr>
        <w:drawing>
          <wp:inline distT="0" distB="0" distL="0" distR="0" wp14:anchorId="77896E62" wp14:editId="169E4267">
            <wp:extent cx="5305646" cy="6697980"/>
            <wp:effectExtent l="0" t="0" r="9525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5921" cy="673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D7F8" w14:textId="4B720AD3" w:rsidR="00C73734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</w:t>
      </w:r>
    </w:p>
    <w:p w14:paraId="71160F2D" w14:textId="765118F8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037EA64" w14:textId="072C46E1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8A7CECC" w14:textId="350CE57E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ACCD54F" w14:textId="44BA139B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665A218" w14:textId="38A3A835" w:rsidR="0037617F" w:rsidRPr="004E1D72" w:rsidRDefault="0037617F" w:rsidP="004E1D72">
      <w:pPr>
        <w:ind w:firstLine="708"/>
        <w:jc w:val="both"/>
        <w:rPr>
          <w:rFonts w:cs="Arial"/>
          <w:bCs/>
        </w:rPr>
      </w:pPr>
      <w:r w:rsidRPr="004E1D72">
        <w:rPr>
          <w:rFonts w:cs="Arial"/>
          <w:bCs/>
        </w:rPr>
        <w:lastRenderedPageBreak/>
        <w:t>Diagrama de atividade relacionado ao Caso de Uso 7 – Manter Vagas,</w:t>
      </w:r>
    </w:p>
    <w:p w14:paraId="7978BD96" w14:textId="3531E409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onde </w:t>
      </w:r>
      <w:r w:rsidR="00943D9B">
        <w:rPr>
          <w:rFonts w:ascii="Arial" w:hAnsi="Arial" w:cs="Arial"/>
          <w:bCs/>
        </w:rPr>
        <w:t>o administrador cadastra, atualiza ou exclui vagas:</w:t>
      </w:r>
    </w:p>
    <w:p w14:paraId="6E99BE72" w14:textId="4D95D223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7AB59DE" w14:textId="595F8A6A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37617F">
        <w:rPr>
          <w:rFonts w:ascii="Arial" w:hAnsi="Arial" w:cs="Arial"/>
          <w:bCs/>
          <w:noProof/>
        </w:rPr>
        <w:drawing>
          <wp:inline distT="0" distB="0" distL="0" distR="0" wp14:anchorId="23BDE313" wp14:editId="0C0334F6">
            <wp:extent cx="5358809" cy="621982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8923" cy="624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DBA6" w14:textId="7B386DB9" w:rsidR="00943D9B" w:rsidRDefault="00943D9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</w:t>
      </w:r>
    </w:p>
    <w:p w14:paraId="3ED65329" w14:textId="688B6B91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7AA8F50" w14:textId="0248FDB6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539D16F" w14:textId="56247082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EFD0C42" w14:textId="42B4B066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8E00C01" w14:textId="50A2AF6B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C3078B6" w14:textId="00044045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7D7B183" w14:textId="619CC519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Diagrama de atividade relacionado ao Caso de Uso 8 – Manter Ocorrências,</w:t>
      </w:r>
    </w:p>
    <w:p w14:paraId="38C1DAA3" w14:textId="289347B0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onde o administrador cadastra, atualiza ou exclui ocorrências:</w:t>
      </w:r>
    </w:p>
    <w:p w14:paraId="34C100EC" w14:textId="6B4D27B0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9F86F7F" w14:textId="37BD6B95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4E1D72">
        <w:rPr>
          <w:rFonts w:ascii="Arial" w:hAnsi="Arial" w:cs="Arial"/>
          <w:bCs/>
          <w:noProof/>
        </w:rPr>
        <w:drawing>
          <wp:inline distT="0" distB="0" distL="0" distR="0" wp14:anchorId="78D4F30A" wp14:editId="5E7E9C04">
            <wp:extent cx="5273749" cy="6442563"/>
            <wp:effectExtent l="0" t="0" r="317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8990" cy="646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97B3" w14:textId="4034ECFC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</w:t>
      </w:r>
    </w:p>
    <w:p w14:paraId="7C4BAE59" w14:textId="7FED7634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3DCA4AC" w14:textId="49745484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EDB250C" w14:textId="0828EFB7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580F55B" w14:textId="74FA68DF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5962786" w14:textId="4039BDEF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3ADFF50" w14:textId="35B101DD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Diagrama de atividade relacionado ao Caso de Uso 9 – Manter Moradores,</w:t>
      </w:r>
    </w:p>
    <w:p w14:paraId="25289E2B" w14:textId="5777C37C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onde o administrador cadastra, atualiza ou exclui Moradores:</w:t>
      </w:r>
    </w:p>
    <w:p w14:paraId="28B1EA2F" w14:textId="4C71D335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5C072B1" w14:textId="74783A2E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4E1D72">
        <w:rPr>
          <w:rFonts w:ascii="Arial" w:hAnsi="Arial" w:cs="Arial"/>
          <w:bCs/>
          <w:noProof/>
        </w:rPr>
        <w:drawing>
          <wp:inline distT="0" distB="0" distL="0" distR="0" wp14:anchorId="435CEA7A" wp14:editId="197E62A8">
            <wp:extent cx="5305646" cy="6208948"/>
            <wp:effectExtent l="0" t="0" r="0" b="190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9293" cy="62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5252" w14:textId="249DD212" w:rsidR="004E1D72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2020.</w:t>
      </w:r>
    </w:p>
    <w:p w14:paraId="5590D481" w14:textId="30353C25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55124C5" w14:textId="36D32025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C8503DB" w14:textId="0C94A24F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D235A36" w14:textId="2492AD83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A174E5D" w14:textId="161C7154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C34599D" w14:textId="15F255A9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1BE19D1" w14:textId="787C6ECB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Diagrama de atividade relacionado ao Caso de Uso 10 – Manter Unidades,</w:t>
      </w:r>
    </w:p>
    <w:p w14:paraId="24F15C7E" w14:textId="3BD43811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onde o administrador cadastra, atualiza ou exclui unidades:</w:t>
      </w:r>
    </w:p>
    <w:p w14:paraId="746E1CD9" w14:textId="3F559C94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264BB65" w14:textId="19811870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431146">
        <w:rPr>
          <w:rFonts w:ascii="Arial" w:hAnsi="Arial" w:cs="Arial"/>
          <w:bCs/>
          <w:noProof/>
        </w:rPr>
        <w:drawing>
          <wp:inline distT="0" distB="0" distL="0" distR="0" wp14:anchorId="2F36E0F5" wp14:editId="1C80EFED">
            <wp:extent cx="5411972" cy="5953760"/>
            <wp:effectExtent l="0" t="0" r="0" b="88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2299" cy="596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4327" w14:textId="064D4642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2020.</w:t>
      </w:r>
    </w:p>
    <w:p w14:paraId="5D8D1530" w14:textId="0872A9A8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1E355FE" w14:textId="7966C172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61819E3" w14:textId="15A613D3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F5350F5" w14:textId="5A558F89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F704E04" w14:textId="77777777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CCCF7FC" w14:textId="7C15062D" w:rsidR="00F43A63" w:rsidRDefault="00431146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 </w:t>
      </w:r>
    </w:p>
    <w:p w14:paraId="4D9AF458" w14:textId="326DC1BA" w:rsidR="00431146" w:rsidRDefault="00431146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8FDBFA9" w14:textId="1C0F0A74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Diagrama de atividade relacionado ao Caso de Uso 11 – Manter Arquivos,</w:t>
      </w:r>
    </w:p>
    <w:p w14:paraId="19AE8B97" w14:textId="19F08969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onde o administrador cadastra, atualiza ou exclui arquivos:</w:t>
      </w:r>
    </w:p>
    <w:p w14:paraId="582DE77C" w14:textId="77777777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7ADC0FB" w14:textId="214BA4E1" w:rsidR="00431146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A40DDD">
        <w:rPr>
          <w:rFonts w:ascii="Arial" w:hAnsi="Arial" w:cs="Arial"/>
          <w:bCs/>
          <w:noProof/>
        </w:rPr>
        <w:drawing>
          <wp:inline distT="0" distB="0" distL="0" distR="0" wp14:anchorId="1C623CB8" wp14:editId="3E5D6DD7">
            <wp:extent cx="5152390" cy="6007396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4833" cy="603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020F" w14:textId="5466DD12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2020.</w:t>
      </w:r>
    </w:p>
    <w:p w14:paraId="4C8541E7" w14:textId="1D448D5F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9F02A7C" w14:textId="6E60F498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89463A2" w14:textId="76498982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E2D47B2" w14:textId="29FCB14A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E2A2F2F" w14:textId="43AB583C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F64DED9" w14:textId="1A393AF3" w:rsidR="002F5EF7" w:rsidRDefault="002F5EF7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CAB61F7" w14:textId="5C042E28" w:rsidR="002F5EF7" w:rsidRDefault="002F5EF7" w:rsidP="002F5EF7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Diagrama de atividade relacionado ao Caso de Uso 12 – Área Comum Vagas,</w:t>
      </w:r>
    </w:p>
    <w:p w14:paraId="65DA1CA0" w14:textId="67BD6CFA" w:rsidR="002F5EF7" w:rsidRDefault="002F5EF7" w:rsidP="002F5EF7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onde o administrador cadastra, atualiza ou exclui vagas de visitantes:</w:t>
      </w:r>
    </w:p>
    <w:p w14:paraId="690AAC80" w14:textId="5988AA1A" w:rsidR="002F5EF7" w:rsidRDefault="002F5EF7" w:rsidP="002F5EF7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AF28E18" w14:textId="3E6838EC" w:rsidR="002F5EF7" w:rsidRDefault="002F5EF7" w:rsidP="002F5EF7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2F5EF7">
        <w:rPr>
          <w:rFonts w:ascii="Arial" w:hAnsi="Arial" w:cs="Arial"/>
          <w:bCs/>
          <w:noProof/>
        </w:rPr>
        <w:drawing>
          <wp:inline distT="0" distB="0" distL="0" distR="0" wp14:anchorId="208D2DD4" wp14:editId="64196C9A">
            <wp:extent cx="5476240" cy="61722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7336" cy="619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7B91" w14:textId="1E0CA2F2" w:rsidR="002F5EF7" w:rsidRDefault="002F5EF7" w:rsidP="002F5EF7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2020.</w:t>
      </w:r>
    </w:p>
    <w:p w14:paraId="20972FC1" w14:textId="7B89032F" w:rsidR="002F5EF7" w:rsidRDefault="002F5EF7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24C12D7" w14:textId="77777777" w:rsidR="002F5EF7" w:rsidRDefault="002F5EF7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C351A95" w14:textId="77777777" w:rsidR="00F863BE" w:rsidRDefault="00F863BE" w:rsidP="00F863BE">
      <w:pPr>
        <w:pStyle w:val="Ttulo3"/>
      </w:pPr>
      <w:bookmarkStart w:id="140" w:name="_Toc39592463"/>
      <w:r w:rsidRPr="00F863BE">
        <w:t>Diagrama de componente</w:t>
      </w:r>
      <w:bookmarkEnd w:id="140"/>
    </w:p>
    <w:p w14:paraId="4C351A96" w14:textId="77777777" w:rsidR="00F863BE" w:rsidRDefault="00F863BE" w:rsidP="00F863BE">
      <w:pPr>
        <w:pStyle w:val="PargrafodaLista"/>
        <w:spacing w:line="360" w:lineRule="auto"/>
        <w:ind w:left="1428"/>
        <w:jc w:val="both"/>
        <w:rPr>
          <w:rFonts w:ascii="Arial" w:hAnsi="Arial" w:cs="Arial"/>
          <w:bCs/>
        </w:rPr>
      </w:pPr>
    </w:p>
    <w:p w14:paraId="4C351A97" w14:textId="77777777" w:rsidR="00F863BE" w:rsidRDefault="00F863BE" w:rsidP="00F863BE">
      <w:pPr>
        <w:pStyle w:val="PargrafodaLista"/>
        <w:spacing w:line="360" w:lineRule="auto"/>
        <w:jc w:val="both"/>
        <w:rPr>
          <w:rFonts w:ascii="Arial" w:hAnsi="Arial" w:cs="Arial"/>
          <w:bCs/>
          <w:color w:val="000000"/>
        </w:rPr>
      </w:pPr>
    </w:p>
    <w:p w14:paraId="4C351A98" w14:textId="77777777" w:rsidR="00F863BE" w:rsidRPr="00F863BE" w:rsidRDefault="00F863BE" w:rsidP="00F863BE">
      <w:pPr>
        <w:pStyle w:val="Ttulo3"/>
      </w:pPr>
      <w:bookmarkStart w:id="141" w:name="_Toc39592464"/>
      <w:r w:rsidRPr="00F863BE">
        <w:t>Análise de Riscos</w:t>
      </w:r>
      <w:bookmarkEnd w:id="141"/>
    </w:p>
    <w:p w14:paraId="4C351A99" w14:textId="77777777" w:rsidR="00F863BE" w:rsidRDefault="00F863BE" w:rsidP="00F863BE">
      <w:pPr>
        <w:pStyle w:val="Texto"/>
        <w:rPr>
          <w:color w:val="0000FF"/>
        </w:rPr>
      </w:pPr>
      <w:r>
        <w:t>O risco envolvido em projetos é uma condição ou evento incerto que, se ocorrer, terá um efeito positivo ou negativo. Esses efeitos podem ser no prazo, custo, esforço e qualidade.</w:t>
      </w:r>
    </w:p>
    <w:p w14:paraId="4C351A9A" w14:textId="77777777" w:rsidR="00F863BE" w:rsidRPr="00F863BE" w:rsidRDefault="00F863BE" w:rsidP="00F863BE">
      <w:pPr>
        <w:pStyle w:val="Texto"/>
        <w:rPr>
          <w:color w:val="0000FF"/>
        </w:rPr>
      </w:pPr>
      <w:r>
        <w:t>Um risco pode ter diversas causas e, se ele acontecer, pode ter diversos impactos. Uma causa é uma condição que favorece o acontecimento de resultados positivos ou negativos. Por exemplo, a causa pode ser uma mudança no escopo, a falta de conhecimento ou pessoas insuficientes para executar um projeto, entre outros.</w:t>
      </w:r>
    </w:p>
    <w:p w14:paraId="4C351A9B" w14:textId="77777777" w:rsidR="00F863BE" w:rsidRDefault="00F863BE" w:rsidP="00F863BE">
      <w:pPr>
        <w:pStyle w:val="Ttulo4"/>
      </w:pPr>
      <w:bookmarkStart w:id="142" w:name="_Toc39592465"/>
      <w:r>
        <w:t>Estratégias</w:t>
      </w:r>
      <w:bookmarkEnd w:id="142"/>
    </w:p>
    <w:p w14:paraId="3630F470" w14:textId="77777777" w:rsidR="00BA3C5E" w:rsidRDefault="00BA3C5E" w:rsidP="00BA3C5E">
      <w:pPr>
        <w:spacing w:before="100"/>
        <w:jc w:val="both"/>
        <w:rPr>
          <w:b/>
          <w:sz w:val="27"/>
        </w:rPr>
      </w:pPr>
    </w:p>
    <w:tbl>
      <w:tblPr>
        <w:tblStyle w:val="Tabelacomgrade"/>
        <w:tblW w:w="0" w:type="auto"/>
        <w:jc w:val="center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1040"/>
        <w:gridCol w:w="1867"/>
        <w:gridCol w:w="1286"/>
        <w:gridCol w:w="1599"/>
        <w:gridCol w:w="1867"/>
        <w:gridCol w:w="1376"/>
      </w:tblGrid>
      <w:tr w:rsidR="00FA7E10" w:rsidRPr="00FA7E10" w14:paraId="02FD44F7" w14:textId="77777777" w:rsidTr="00FA7E10">
        <w:trPr>
          <w:trHeight w:val="855"/>
          <w:jc w:val="center"/>
        </w:trPr>
        <w:tc>
          <w:tcPr>
            <w:tcW w:w="1211" w:type="dxa"/>
            <w:shd w:val="clear" w:color="auto" w:fill="BFBFBF" w:themeFill="background1" w:themeFillShade="BF"/>
            <w:vAlign w:val="center"/>
          </w:tcPr>
          <w:p w14:paraId="16FFC5AE" w14:textId="00C03BDE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Número</w:t>
            </w:r>
          </w:p>
        </w:tc>
        <w:tc>
          <w:tcPr>
            <w:tcW w:w="1469" w:type="dxa"/>
            <w:shd w:val="clear" w:color="auto" w:fill="BFBFBF" w:themeFill="background1" w:themeFillShade="BF"/>
            <w:vAlign w:val="center"/>
          </w:tcPr>
          <w:p w14:paraId="6D4F61F3" w14:textId="46BFE5AC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Risco</w:t>
            </w:r>
          </w:p>
        </w:tc>
        <w:tc>
          <w:tcPr>
            <w:tcW w:w="1512" w:type="dxa"/>
            <w:shd w:val="clear" w:color="auto" w:fill="BFBFBF" w:themeFill="background1" w:themeFillShade="BF"/>
            <w:vAlign w:val="center"/>
          </w:tcPr>
          <w:p w14:paraId="196D9AE5" w14:textId="226F1629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Gravidade</w:t>
            </w:r>
          </w:p>
        </w:tc>
        <w:tc>
          <w:tcPr>
            <w:tcW w:w="1755" w:type="dxa"/>
            <w:shd w:val="clear" w:color="auto" w:fill="BFBFBF" w:themeFill="background1" w:themeFillShade="BF"/>
            <w:vAlign w:val="center"/>
          </w:tcPr>
          <w:p w14:paraId="1CDC0129" w14:textId="6327DDC1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 xml:space="preserve">Probabilidade de </w:t>
            </w:r>
            <w:r w:rsidR="00CC2009">
              <w:rPr>
                <w:rFonts w:cs="Arial"/>
                <w:bCs/>
                <w:color w:val="000000"/>
                <w:sz w:val="22"/>
                <w:szCs w:val="20"/>
              </w:rPr>
              <w:t>Ocorrência</w:t>
            </w:r>
          </w:p>
        </w:tc>
        <w:tc>
          <w:tcPr>
            <w:tcW w:w="1492" w:type="dxa"/>
            <w:shd w:val="clear" w:color="auto" w:fill="BFBFBF" w:themeFill="background1" w:themeFillShade="BF"/>
            <w:vAlign w:val="center"/>
          </w:tcPr>
          <w:p w14:paraId="3F253DB0" w14:textId="0A77A2ED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Impacto Previsto</w:t>
            </w:r>
          </w:p>
        </w:tc>
        <w:tc>
          <w:tcPr>
            <w:tcW w:w="1522" w:type="dxa"/>
            <w:shd w:val="clear" w:color="auto" w:fill="BFBFBF" w:themeFill="background1" w:themeFillShade="BF"/>
            <w:vAlign w:val="center"/>
          </w:tcPr>
          <w:p w14:paraId="12BC60D5" w14:textId="37D14171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Tratamento Previsto</w:t>
            </w:r>
          </w:p>
        </w:tc>
      </w:tr>
      <w:tr w:rsidR="00FA7E10" w:rsidRPr="00FA7E10" w14:paraId="7A754F4E" w14:textId="77777777" w:rsidTr="00FA7E10">
        <w:trPr>
          <w:trHeight w:val="855"/>
          <w:jc w:val="center"/>
        </w:trPr>
        <w:tc>
          <w:tcPr>
            <w:tcW w:w="1211" w:type="dxa"/>
            <w:shd w:val="clear" w:color="auto" w:fill="D9D9D9" w:themeFill="background1" w:themeFillShade="D9"/>
            <w:vAlign w:val="center"/>
          </w:tcPr>
          <w:p w14:paraId="216C08C4" w14:textId="0723E9E5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R01</w:t>
            </w:r>
          </w:p>
        </w:tc>
        <w:tc>
          <w:tcPr>
            <w:tcW w:w="1469" w:type="dxa"/>
            <w:shd w:val="clear" w:color="auto" w:fill="D9D9D9" w:themeFill="background1" w:themeFillShade="D9"/>
            <w:vAlign w:val="center"/>
          </w:tcPr>
          <w:p w14:paraId="48990984" w14:textId="38701B97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Atraso na execução do cronograma de desenvolvimento</w:t>
            </w:r>
          </w:p>
        </w:tc>
        <w:tc>
          <w:tcPr>
            <w:tcW w:w="1512" w:type="dxa"/>
            <w:shd w:val="clear" w:color="auto" w:fill="D9D9D9" w:themeFill="background1" w:themeFillShade="D9"/>
            <w:vAlign w:val="center"/>
          </w:tcPr>
          <w:p w14:paraId="320EDD47" w14:textId="735E51EB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Alta</w:t>
            </w:r>
          </w:p>
        </w:tc>
        <w:tc>
          <w:tcPr>
            <w:tcW w:w="1755" w:type="dxa"/>
            <w:shd w:val="clear" w:color="auto" w:fill="D9D9D9" w:themeFill="background1" w:themeFillShade="D9"/>
            <w:vAlign w:val="center"/>
          </w:tcPr>
          <w:p w14:paraId="7F4BBBD7" w14:textId="6C5121EE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Média</w:t>
            </w:r>
          </w:p>
        </w:tc>
        <w:tc>
          <w:tcPr>
            <w:tcW w:w="1492" w:type="dxa"/>
            <w:shd w:val="clear" w:color="auto" w:fill="D9D9D9" w:themeFill="background1" w:themeFillShade="D9"/>
            <w:vAlign w:val="center"/>
          </w:tcPr>
          <w:p w14:paraId="17721926" w14:textId="727254A3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Atraso na entrega dos resultados parciais e totais</w:t>
            </w:r>
          </w:p>
        </w:tc>
        <w:tc>
          <w:tcPr>
            <w:tcW w:w="1522" w:type="dxa"/>
            <w:shd w:val="clear" w:color="auto" w:fill="D9D9D9" w:themeFill="background1" w:themeFillShade="D9"/>
            <w:vAlign w:val="center"/>
          </w:tcPr>
          <w:p w14:paraId="0F3B8BF8" w14:textId="1831DB94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Mitigar</w:t>
            </w:r>
          </w:p>
        </w:tc>
      </w:tr>
      <w:tr w:rsidR="009B6D87" w:rsidRPr="00FA7E10" w14:paraId="7D085445" w14:textId="77777777" w:rsidTr="009B6D87">
        <w:trPr>
          <w:trHeight w:val="855"/>
          <w:jc w:val="center"/>
        </w:trPr>
        <w:tc>
          <w:tcPr>
            <w:tcW w:w="1211" w:type="dxa"/>
            <w:shd w:val="clear" w:color="auto" w:fill="D9D9D9" w:themeFill="background1" w:themeFillShade="D9"/>
            <w:vAlign w:val="center"/>
          </w:tcPr>
          <w:p w14:paraId="57F14B38" w14:textId="1E1E2EB8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R02</w:t>
            </w:r>
          </w:p>
        </w:tc>
        <w:tc>
          <w:tcPr>
            <w:tcW w:w="1469" w:type="dxa"/>
            <w:shd w:val="clear" w:color="auto" w:fill="D9D9D9" w:themeFill="background1" w:themeFillShade="D9"/>
            <w:vAlign w:val="center"/>
          </w:tcPr>
          <w:p w14:paraId="5EDF8BCB" w14:textId="33B77674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Complexidade do software a ser desenvolvido</w:t>
            </w:r>
          </w:p>
        </w:tc>
        <w:tc>
          <w:tcPr>
            <w:tcW w:w="1512" w:type="dxa"/>
            <w:shd w:val="clear" w:color="auto" w:fill="D9D9D9" w:themeFill="background1" w:themeFillShade="D9"/>
            <w:vAlign w:val="center"/>
          </w:tcPr>
          <w:p w14:paraId="4102CC87" w14:textId="1B3140CE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Média</w:t>
            </w:r>
          </w:p>
        </w:tc>
        <w:tc>
          <w:tcPr>
            <w:tcW w:w="1755" w:type="dxa"/>
            <w:shd w:val="clear" w:color="auto" w:fill="D9D9D9" w:themeFill="background1" w:themeFillShade="D9"/>
            <w:vAlign w:val="center"/>
          </w:tcPr>
          <w:p w14:paraId="236D3275" w14:textId="71C1C9DD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Média</w:t>
            </w:r>
          </w:p>
        </w:tc>
        <w:tc>
          <w:tcPr>
            <w:tcW w:w="1492" w:type="dxa"/>
            <w:shd w:val="clear" w:color="auto" w:fill="D9D9D9" w:themeFill="background1" w:themeFillShade="D9"/>
            <w:vAlign w:val="center"/>
          </w:tcPr>
          <w:p w14:paraId="2F357D0F" w14:textId="77EB665D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Dificuldade no desenvolvimento de algoritmos do software</w:t>
            </w:r>
          </w:p>
        </w:tc>
        <w:tc>
          <w:tcPr>
            <w:tcW w:w="1522" w:type="dxa"/>
            <w:shd w:val="clear" w:color="auto" w:fill="D9D9D9" w:themeFill="background1" w:themeFillShade="D9"/>
            <w:vAlign w:val="center"/>
          </w:tcPr>
          <w:p w14:paraId="320B7806" w14:textId="5BEFF853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Mitigar</w:t>
            </w:r>
          </w:p>
        </w:tc>
      </w:tr>
      <w:tr w:rsidR="00435156" w:rsidRPr="00FA7E10" w14:paraId="23BF968A" w14:textId="77777777" w:rsidTr="009B6D87">
        <w:trPr>
          <w:trHeight w:val="855"/>
          <w:jc w:val="center"/>
        </w:trPr>
        <w:tc>
          <w:tcPr>
            <w:tcW w:w="1211" w:type="dxa"/>
            <w:shd w:val="clear" w:color="auto" w:fill="D9D9D9" w:themeFill="background1" w:themeFillShade="D9"/>
            <w:vAlign w:val="center"/>
          </w:tcPr>
          <w:p w14:paraId="60887D17" w14:textId="11243C50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R03</w:t>
            </w:r>
          </w:p>
        </w:tc>
        <w:tc>
          <w:tcPr>
            <w:tcW w:w="1469" w:type="dxa"/>
            <w:shd w:val="clear" w:color="auto" w:fill="D9D9D9" w:themeFill="background1" w:themeFillShade="D9"/>
            <w:vAlign w:val="center"/>
          </w:tcPr>
          <w:p w14:paraId="6F33B92A" w14:textId="5AAC5A4F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 xml:space="preserve">Qualidade do software final </w:t>
            </w:r>
            <w:r w:rsidR="00CC2009">
              <w:rPr>
                <w:rFonts w:cs="Arial"/>
                <w:bCs/>
                <w:color w:val="000000"/>
                <w:sz w:val="22"/>
                <w:szCs w:val="20"/>
              </w:rPr>
              <w:t>f</w:t>
            </w:r>
            <w:r>
              <w:rPr>
                <w:rFonts w:cs="Arial"/>
                <w:bCs/>
                <w:color w:val="000000"/>
                <w:sz w:val="22"/>
                <w:szCs w:val="20"/>
              </w:rPr>
              <w:t>ora da expectativa do cliente</w:t>
            </w:r>
          </w:p>
        </w:tc>
        <w:tc>
          <w:tcPr>
            <w:tcW w:w="1512" w:type="dxa"/>
            <w:shd w:val="clear" w:color="auto" w:fill="D9D9D9" w:themeFill="background1" w:themeFillShade="D9"/>
            <w:vAlign w:val="center"/>
          </w:tcPr>
          <w:p w14:paraId="2E5369FC" w14:textId="223AB420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Alta</w:t>
            </w:r>
          </w:p>
        </w:tc>
        <w:tc>
          <w:tcPr>
            <w:tcW w:w="1755" w:type="dxa"/>
            <w:shd w:val="clear" w:color="auto" w:fill="D9D9D9" w:themeFill="background1" w:themeFillShade="D9"/>
            <w:vAlign w:val="center"/>
          </w:tcPr>
          <w:p w14:paraId="5115A769" w14:textId="2C90F638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Média</w:t>
            </w:r>
          </w:p>
        </w:tc>
        <w:tc>
          <w:tcPr>
            <w:tcW w:w="1492" w:type="dxa"/>
            <w:shd w:val="clear" w:color="auto" w:fill="D9D9D9" w:themeFill="background1" w:themeFillShade="D9"/>
            <w:vAlign w:val="center"/>
          </w:tcPr>
          <w:p w14:paraId="46C45032" w14:textId="3423FFBB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Insatisfação e não utilização do software</w:t>
            </w:r>
          </w:p>
        </w:tc>
        <w:tc>
          <w:tcPr>
            <w:tcW w:w="1522" w:type="dxa"/>
            <w:shd w:val="clear" w:color="auto" w:fill="D9D9D9" w:themeFill="background1" w:themeFillShade="D9"/>
            <w:vAlign w:val="center"/>
          </w:tcPr>
          <w:p w14:paraId="74455AF6" w14:textId="7EA8A139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Mitigar</w:t>
            </w:r>
          </w:p>
        </w:tc>
      </w:tr>
      <w:tr w:rsidR="00435156" w:rsidRPr="00FA7E10" w14:paraId="336DAE07" w14:textId="77777777" w:rsidTr="009B6D87">
        <w:trPr>
          <w:trHeight w:val="855"/>
          <w:jc w:val="center"/>
        </w:trPr>
        <w:tc>
          <w:tcPr>
            <w:tcW w:w="1211" w:type="dxa"/>
            <w:shd w:val="clear" w:color="auto" w:fill="D9D9D9" w:themeFill="background1" w:themeFillShade="D9"/>
            <w:vAlign w:val="center"/>
          </w:tcPr>
          <w:p w14:paraId="263526AF" w14:textId="15DF5769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R04</w:t>
            </w:r>
          </w:p>
        </w:tc>
        <w:tc>
          <w:tcPr>
            <w:tcW w:w="1469" w:type="dxa"/>
            <w:shd w:val="clear" w:color="auto" w:fill="D9D9D9" w:themeFill="background1" w:themeFillShade="D9"/>
            <w:vAlign w:val="center"/>
          </w:tcPr>
          <w:p w14:paraId="6019D041" w14:textId="452E5C54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 xml:space="preserve">Requisitos implementado </w:t>
            </w:r>
            <w:r>
              <w:rPr>
                <w:rFonts w:cs="Arial"/>
                <w:bCs/>
                <w:color w:val="000000"/>
                <w:sz w:val="22"/>
                <w:szCs w:val="20"/>
              </w:rPr>
              <w:lastRenderedPageBreak/>
              <w:t>com inconsistência</w:t>
            </w:r>
          </w:p>
        </w:tc>
        <w:tc>
          <w:tcPr>
            <w:tcW w:w="1512" w:type="dxa"/>
            <w:shd w:val="clear" w:color="auto" w:fill="D9D9D9" w:themeFill="background1" w:themeFillShade="D9"/>
            <w:vAlign w:val="center"/>
          </w:tcPr>
          <w:p w14:paraId="59572ECB" w14:textId="7095C4FD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lastRenderedPageBreak/>
              <w:t>Alta</w:t>
            </w:r>
          </w:p>
        </w:tc>
        <w:tc>
          <w:tcPr>
            <w:tcW w:w="1755" w:type="dxa"/>
            <w:shd w:val="clear" w:color="auto" w:fill="D9D9D9" w:themeFill="background1" w:themeFillShade="D9"/>
            <w:vAlign w:val="center"/>
          </w:tcPr>
          <w:p w14:paraId="00AB1225" w14:textId="773BC629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Baixa</w:t>
            </w:r>
          </w:p>
        </w:tc>
        <w:tc>
          <w:tcPr>
            <w:tcW w:w="1492" w:type="dxa"/>
            <w:shd w:val="clear" w:color="auto" w:fill="D9D9D9" w:themeFill="background1" w:themeFillShade="D9"/>
            <w:vAlign w:val="center"/>
          </w:tcPr>
          <w:p w14:paraId="3DE3B43D" w14:textId="70C48B18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Má funcionabilidade do software</w:t>
            </w:r>
          </w:p>
        </w:tc>
        <w:tc>
          <w:tcPr>
            <w:tcW w:w="1522" w:type="dxa"/>
            <w:shd w:val="clear" w:color="auto" w:fill="D9D9D9" w:themeFill="background1" w:themeFillShade="D9"/>
            <w:vAlign w:val="center"/>
          </w:tcPr>
          <w:p w14:paraId="638654BC" w14:textId="54C7395A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Eliminar</w:t>
            </w:r>
          </w:p>
        </w:tc>
      </w:tr>
    </w:tbl>
    <w:p w14:paraId="4C351AA3" w14:textId="6FFF492B" w:rsidR="00F863BE" w:rsidRDefault="00F863BE" w:rsidP="00F863BE">
      <w:pPr>
        <w:spacing w:before="100"/>
        <w:jc w:val="both"/>
        <w:rPr>
          <w:rFonts w:cs="Arial"/>
          <w:bCs/>
          <w:color w:val="000000"/>
        </w:rPr>
      </w:pPr>
    </w:p>
    <w:p w14:paraId="2FA6D748" w14:textId="443C001D" w:rsidR="00BA3C5E" w:rsidRDefault="00BA3C5E" w:rsidP="00F863BE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>Para o mitigar R01 serão pesquisados métodos que ajudem a aumentar a eficácia da execução do projeto.</w:t>
      </w:r>
    </w:p>
    <w:p w14:paraId="7ACBFA5E" w14:textId="5307F873" w:rsidR="00BA3C5E" w:rsidRDefault="00BA3C5E" w:rsidP="00F863BE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>Para mitigar o R02 aumentar o contato com analistas profissionais na empresa para a orientação de adequação das regras de negócio a serem implementadas.</w:t>
      </w:r>
    </w:p>
    <w:p w14:paraId="73D33DF3" w14:textId="7825A4CD" w:rsidR="00BA3C5E" w:rsidRDefault="00BA3C5E" w:rsidP="00F863BE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>Para o R03 será aumentado o acompanhamento do andamento do projeto pelo cliente com seu feedback.</w:t>
      </w:r>
    </w:p>
    <w:p w14:paraId="573051B2" w14:textId="335FD569" w:rsidR="00BA3C5E" w:rsidRDefault="00BA3C5E" w:rsidP="00F863BE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 xml:space="preserve">Para </w:t>
      </w:r>
      <w:r w:rsidR="00CC2009">
        <w:rPr>
          <w:rFonts w:cs="Arial"/>
          <w:bCs/>
          <w:color w:val="000000"/>
        </w:rPr>
        <w:t>eliminar o</w:t>
      </w:r>
      <w:r>
        <w:rPr>
          <w:rFonts w:cs="Arial"/>
          <w:bCs/>
          <w:color w:val="000000"/>
        </w:rPr>
        <w:t xml:space="preserve"> R04 serão criados cenários de testes para os mais diversos problemas, e testes por ambos os </w:t>
      </w:r>
      <w:r w:rsidR="00D768A3">
        <w:rPr>
          <w:rFonts w:cs="Arial"/>
          <w:bCs/>
          <w:color w:val="000000"/>
        </w:rPr>
        <w:t>desenvolvedores para que se evite de fazer testes “viciados”.</w:t>
      </w:r>
    </w:p>
    <w:p w14:paraId="4C351AA4" w14:textId="77777777" w:rsidR="00F863BE" w:rsidRPr="00F863BE" w:rsidRDefault="00F863BE" w:rsidP="00F863BE">
      <w:pPr>
        <w:pStyle w:val="Ttulo4"/>
      </w:pPr>
      <w:bookmarkStart w:id="143" w:name="_Toc39592467"/>
      <w:r w:rsidRPr="00F863BE">
        <w:t>Protótipo</w:t>
      </w:r>
      <w:bookmarkEnd w:id="143"/>
    </w:p>
    <w:p w14:paraId="1CFCB3ED" w14:textId="77777777" w:rsidR="00531563" w:rsidRDefault="00F863BE" w:rsidP="00531563">
      <w:pPr>
        <w:pStyle w:val="Corpodetexto"/>
        <w:rPr>
          <w:b/>
          <w:sz w:val="20"/>
        </w:rPr>
      </w:pPr>
      <w:r>
        <w:rPr>
          <w:rFonts w:cs="Arial"/>
          <w:bCs/>
          <w:color w:val="000000"/>
        </w:rPr>
        <w:tab/>
      </w:r>
    </w:p>
    <w:p w14:paraId="258F3C2D" w14:textId="77777777" w:rsidR="00531563" w:rsidRDefault="00531563" w:rsidP="00531563">
      <w:pPr>
        <w:pStyle w:val="Corpodetexto"/>
        <w:rPr>
          <w:b/>
          <w:sz w:val="20"/>
        </w:rPr>
      </w:pPr>
    </w:p>
    <w:p w14:paraId="03046337" w14:textId="77777777" w:rsidR="00531563" w:rsidRDefault="00531563" w:rsidP="00531563">
      <w:pPr>
        <w:pStyle w:val="Corpodetexto"/>
        <w:rPr>
          <w:b/>
          <w:sz w:val="20"/>
        </w:rPr>
      </w:pPr>
    </w:p>
    <w:p w14:paraId="5A5EF8CA" w14:textId="77777777" w:rsidR="00531563" w:rsidRDefault="00531563" w:rsidP="00531563">
      <w:pPr>
        <w:pStyle w:val="Corpodetexto"/>
        <w:spacing w:before="7"/>
        <w:rPr>
          <w:b/>
          <w:sz w:val="12"/>
        </w:rPr>
      </w:pPr>
    </w:p>
    <w:p w14:paraId="087B45FD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23FD594" wp14:editId="45F17A23">
            <wp:extent cx="5897353" cy="4962525"/>
            <wp:effectExtent l="0" t="0" r="0" b="0"/>
            <wp:docPr id="10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353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B4E7" w14:textId="77777777" w:rsidR="00531563" w:rsidRDefault="00531563" w:rsidP="00531563">
      <w:pPr>
        <w:pStyle w:val="Corpodetexto"/>
        <w:rPr>
          <w:b/>
          <w:sz w:val="20"/>
        </w:rPr>
      </w:pPr>
    </w:p>
    <w:p w14:paraId="2680F263" w14:textId="77777777" w:rsidR="00531563" w:rsidRDefault="00531563" w:rsidP="00531563">
      <w:pPr>
        <w:pStyle w:val="Corpodetexto"/>
        <w:rPr>
          <w:b/>
          <w:sz w:val="20"/>
        </w:rPr>
      </w:pPr>
    </w:p>
    <w:p w14:paraId="3BDF8C2B" w14:textId="77777777" w:rsidR="00531563" w:rsidRDefault="00531563" w:rsidP="00531563">
      <w:pPr>
        <w:pStyle w:val="Corpodetexto"/>
        <w:rPr>
          <w:b/>
          <w:sz w:val="20"/>
        </w:rPr>
      </w:pPr>
    </w:p>
    <w:p w14:paraId="0A111D0C" w14:textId="77777777" w:rsidR="00531563" w:rsidRDefault="00531563" w:rsidP="00531563">
      <w:pPr>
        <w:pStyle w:val="Corpodetexto"/>
        <w:rPr>
          <w:b/>
          <w:sz w:val="20"/>
        </w:rPr>
      </w:pPr>
    </w:p>
    <w:p w14:paraId="4D941D84" w14:textId="77777777" w:rsidR="00531563" w:rsidRDefault="00531563" w:rsidP="00531563">
      <w:pPr>
        <w:pStyle w:val="Corpodetexto"/>
        <w:spacing w:before="2"/>
        <w:rPr>
          <w:b/>
          <w:sz w:val="16"/>
        </w:rPr>
      </w:pPr>
    </w:p>
    <w:p w14:paraId="463D27B8" w14:textId="77777777" w:rsidR="00531563" w:rsidRPr="0075794C" w:rsidRDefault="00531563" w:rsidP="00531563">
      <w:pPr>
        <w:spacing w:before="100" w:line="252" w:lineRule="auto"/>
        <w:ind w:left="3165" w:right="3165"/>
        <w:rPr>
          <w:b/>
          <w:sz w:val="19"/>
        </w:rPr>
      </w:pPr>
      <w:r w:rsidRPr="0075794C">
        <w:rPr>
          <w:b/>
          <w:w w:val="105"/>
          <w:sz w:val="19"/>
        </w:rPr>
        <w:t>Figura 3 - Interface de Login Fonte: Autoria própria.</w:t>
      </w:r>
    </w:p>
    <w:p w14:paraId="3329A4B9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 w:rsidSect="009A6073">
          <w:pgSz w:w="11880" w:h="16820"/>
          <w:pgMar w:top="1701" w:right="1134" w:bottom="1134" w:left="1701" w:header="697" w:footer="0" w:gutter="0"/>
          <w:cols w:space="720"/>
        </w:sectPr>
      </w:pPr>
    </w:p>
    <w:p w14:paraId="5FA10FBE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0E5D140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B996D4D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802EFC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03B55FBE" w14:textId="77777777" w:rsidR="00531563" w:rsidRPr="0075794C" w:rsidRDefault="00531563" w:rsidP="00531563">
      <w:pPr>
        <w:pStyle w:val="Corpodetexto"/>
        <w:spacing w:before="6"/>
        <w:rPr>
          <w:b/>
          <w:sz w:val="18"/>
        </w:rPr>
      </w:pPr>
    </w:p>
    <w:p w14:paraId="6026A336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5BE775B8" wp14:editId="599BE7FD">
            <wp:extent cx="5895878" cy="4374261"/>
            <wp:effectExtent l="0" t="0" r="0" b="0"/>
            <wp:docPr id="12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878" cy="437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2862" w14:textId="77777777" w:rsidR="00531563" w:rsidRDefault="00531563" w:rsidP="00531563">
      <w:pPr>
        <w:pStyle w:val="Corpodetexto"/>
        <w:rPr>
          <w:b/>
          <w:sz w:val="20"/>
        </w:rPr>
      </w:pPr>
    </w:p>
    <w:p w14:paraId="2F2A024E" w14:textId="77777777" w:rsidR="00531563" w:rsidRDefault="00531563" w:rsidP="00531563">
      <w:pPr>
        <w:pStyle w:val="Corpodetexto"/>
        <w:rPr>
          <w:b/>
          <w:sz w:val="20"/>
        </w:rPr>
      </w:pPr>
    </w:p>
    <w:p w14:paraId="79A747D8" w14:textId="77777777" w:rsidR="00531563" w:rsidRDefault="00531563" w:rsidP="00531563">
      <w:pPr>
        <w:pStyle w:val="Corpodetexto"/>
        <w:rPr>
          <w:b/>
          <w:sz w:val="20"/>
        </w:rPr>
      </w:pPr>
    </w:p>
    <w:p w14:paraId="217C1DAF" w14:textId="77777777" w:rsidR="00531563" w:rsidRDefault="00531563" w:rsidP="00531563">
      <w:pPr>
        <w:pStyle w:val="Corpodetexto"/>
        <w:rPr>
          <w:b/>
          <w:sz w:val="20"/>
        </w:rPr>
      </w:pPr>
    </w:p>
    <w:p w14:paraId="318B91ED" w14:textId="77777777" w:rsidR="00531563" w:rsidRDefault="00531563" w:rsidP="00531563">
      <w:pPr>
        <w:pStyle w:val="Corpodetexto"/>
        <w:rPr>
          <w:b/>
          <w:sz w:val="20"/>
        </w:rPr>
      </w:pPr>
    </w:p>
    <w:p w14:paraId="5269F249" w14:textId="77777777" w:rsidR="00531563" w:rsidRDefault="00531563" w:rsidP="00531563">
      <w:pPr>
        <w:pStyle w:val="Corpodetexto"/>
        <w:spacing w:before="1"/>
        <w:rPr>
          <w:b/>
          <w:sz w:val="20"/>
        </w:rPr>
      </w:pPr>
    </w:p>
    <w:p w14:paraId="4580B568" w14:textId="30609F31" w:rsidR="00531563" w:rsidRPr="0075794C" w:rsidRDefault="00531563" w:rsidP="00531563">
      <w:pPr>
        <w:spacing w:line="252" w:lineRule="auto"/>
        <w:ind w:left="3682" w:right="2669" w:hanging="951"/>
        <w:rPr>
          <w:b/>
          <w:sz w:val="19"/>
        </w:rPr>
      </w:pPr>
      <w:r w:rsidRPr="0075794C">
        <w:rPr>
          <w:b/>
          <w:w w:val="105"/>
          <w:sz w:val="19"/>
        </w:rPr>
        <w:t xml:space="preserve">Figura 4 - Interface de Cadastro de </w:t>
      </w:r>
      <w:r w:rsidR="00CC2009" w:rsidRPr="0075794C">
        <w:rPr>
          <w:b/>
          <w:w w:val="105"/>
          <w:sz w:val="19"/>
        </w:rPr>
        <w:t>Usuário</w:t>
      </w:r>
      <w:r w:rsidRPr="0075794C">
        <w:rPr>
          <w:b/>
          <w:w w:val="105"/>
          <w:sz w:val="19"/>
        </w:rPr>
        <w:t xml:space="preserve"> Fonte: Autoria própria.</w:t>
      </w:r>
    </w:p>
    <w:p w14:paraId="75BC3D48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5187DF94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6499044F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D4738D8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105C90C3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A2A3798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0A3A93F" w14:textId="77777777" w:rsidR="00531563" w:rsidRPr="0075794C" w:rsidRDefault="00531563" w:rsidP="00531563">
      <w:pPr>
        <w:pStyle w:val="Corpodetexto"/>
        <w:spacing w:before="2"/>
        <w:rPr>
          <w:b/>
          <w:sz w:val="16"/>
        </w:rPr>
      </w:pPr>
    </w:p>
    <w:p w14:paraId="31A0A65C" w14:textId="77777777" w:rsidR="00531563" w:rsidRDefault="00531563" w:rsidP="00531563">
      <w:pPr>
        <w:pStyle w:val="Corpodetexto"/>
        <w:ind w:left="123"/>
        <w:rPr>
          <w:sz w:val="20"/>
        </w:rPr>
      </w:pPr>
      <w:r>
        <w:rPr>
          <w:noProof/>
          <w:sz w:val="20"/>
        </w:rPr>
        <w:drawing>
          <wp:inline distT="0" distB="0" distL="0" distR="0" wp14:anchorId="4D1FAE13" wp14:editId="5365EE96">
            <wp:extent cx="5884660" cy="4218527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660" cy="421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F468" w14:textId="77777777" w:rsidR="00531563" w:rsidRDefault="00531563" w:rsidP="00531563">
      <w:pPr>
        <w:pStyle w:val="Corpodetexto"/>
        <w:rPr>
          <w:b/>
          <w:sz w:val="20"/>
        </w:rPr>
      </w:pPr>
    </w:p>
    <w:p w14:paraId="541F2394" w14:textId="77777777" w:rsidR="00531563" w:rsidRDefault="00531563" w:rsidP="00531563">
      <w:pPr>
        <w:pStyle w:val="Corpodetexto"/>
        <w:rPr>
          <w:b/>
          <w:sz w:val="20"/>
        </w:rPr>
      </w:pPr>
    </w:p>
    <w:p w14:paraId="49A4D0E3" w14:textId="77777777" w:rsidR="00531563" w:rsidRDefault="00531563" w:rsidP="00531563">
      <w:pPr>
        <w:pStyle w:val="Corpodetexto"/>
        <w:spacing w:before="10"/>
        <w:rPr>
          <w:b/>
          <w:sz w:val="22"/>
        </w:rPr>
      </w:pPr>
    </w:p>
    <w:p w14:paraId="52EE726D" w14:textId="60382952" w:rsidR="00531563" w:rsidRPr="0075794C" w:rsidRDefault="00531563" w:rsidP="00531563">
      <w:pPr>
        <w:spacing w:before="100" w:line="252" w:lineRule="auto"/>
        <w:ind w:left="3165" w:right="3168"/>
        <w:rPr>
          <w:b/>
          <w:sz w:val="19"/>
        </w:rPr>
      </w:pPr>
      <w:r w:rsidRPr="0075794C">
        <w:rPr>
          <w:b/>
          <w:w w:val="105"/>
          <w:sz w:val="19"/>
        </w:rPr>
        <w:t xml:space="preserve">Figura 5 - Interface de </w:t>
      </w:r>
      <w:r w:rsidR="00CC2009" w:rsidRPr="0075794C">
        <w:rPr>
          <w:b/>
          <w:w w:val="105"/>
          <w:sz w:val="19"/>
        </w:rPr>
        <w:t>Início</w:t>
      </w:r>
      <w:r w:rsidRPr="0075794C">
        <w:rPr>
          <w:b/>
          <w:w w:val="105"/>
          <w:sz w:val="19"/>
        </w:rPr>
        <w:t xml:space="preserve"> Fonte: Autoria própria.</w:t>
      </w:r>
    </w:p>
    <w:p w14:paraId="20A890E6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7DCB7E19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02B18E48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70AC03BF" w14:textId="77777777" w:rsidR="00531563" w:rsidRPr="0075794C" w:rsidRDefault="00531563" w:rsidP="00531563">
      <w:pPr>
        <w:pStyle w:val="Corpodetexto"/>
        <w:spacing w:before="7"/>
        <w:rPr>
          <w:b/>
          <w:sz w:val="22"/>
        </w:rPr>
      </w:pPr>
    </w:p>
    <w:p w14:paraId="12189AF2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087EC89D" wp14:editId="02E2D387">
            <wp:extent cx="5897413" cy="4351401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413" cy="435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F753" w14:textId="77777777" w:rsidR="00531563" w:rsidRDefault="00531563" w:rsidP="00531563">
      <w:pPr>
        <w:pStyle w:val="Corpodetexto"/>
        <w:spacing w:before="5"/>
        <w:rPr>
          <w:b/>
          <w:sz w:val="11"/>
        </w:rPr>
      </w:pPr>
    </w:p>
    <w:p w14:paraId="07A91AF3" w14:textId="4B737084" w:rsidR="00531563" w:rsidRPr="0075794C" w:rsidRDefault="00531563" w:rsidP="00531563">
      <w:pPr>
        <w:spacing w:before="100" w:line="252" w:lineRule="auto"/>
        <w:ind w:left="3165" w:right="3170"/>
        <w:rPr>
          <w:b/>
          <w:sz w:val="19"/>
        </w:rPr>
      </w:pPr>
      <w:r w:rsidRPr="0075794C">
        <w:rPr>
          <w:b/>
          <w:w w:val="105"/>
          <w:sz w:val="19"/>
        </w:rPr>
        <w:t xml:space="preserve">Figura 6 - Interface </w:t>
      </w:r>
      <w:r w:rsidR="00CC2009" w:rsidRPr="0075794C">
        <w:rPr>
          <w:b/>
          <w:w w:val="105"/>
          <w:sz w:val="19"/>
        </w:rPr>
        <w:t>Usuários</w:t>
      </w:r>
      <w:r w:rsidRPr="0075794C">
        <w:rPr>
          <w:b/>
          <w:w w:val="105"/>
          <w:sz w:val="19"/>
        </w:rPr>
        <w:t xml:space="preserve"> Fonte: Autoria própria.</w:t>
      </w:r>
    </w:p>
    <w:p w14:paraId="7D7B900D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0852304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412901F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672FD2EC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30BB838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24B172B7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68A9173" w14:textId="77777777" w:rsidR="00531563" w:rsidRPr="0075794C" w:rsidRDefault="00531563" w:rsidP="00531563">
      <w:pPr>
        <w:pStyle w:val="Corpodetexto"/>
        <w:spacing w:before="11"/>
        <w:rPr>
          <w:b/>
          <w:sz w:val="14"/>
        </w:rPr>
      </w:pPr>
    </w:p>
    <w:p w14:paraId="4CFAC0BE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52D9A720" wp14:editId="02ED629A">
            <wp:extent cx="5896791" cy="4776787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791" cy="477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1C4E" w14:textId="77777777" w:rsidR="00531563" w:rsidRDefault="00531563" w:rsidP="00531563">
      <w:pPr>
        <w:pStyle w:val="Corpodetexto"/>
        <w:spacing w:before="5"/>
        <w:rPr>
          <w:b/>
          <w:sz w:val="11"/>
        </w:rPr>
      </w:pPr>
    </w:p>
    <w:p w14:paraId="6D67A9A9" w14:textId="77777777" w:rsidR="00531563" w:rsidRPr="0075794C" w:rsidRDefault="00531563" w:rsidP="00531563">
      <w:pPr>
        <w:spacing w:before="100" w:line="252" w:lineRule="auto"/>
        <w:ind w:left="3165" w:right="3170"/>
        <w:rPr>
          <w:b/>
          <w:sz w:val="19"/>
        </w:rPr>
      </w:pPr>
      <w:r w:rsidRPr="0075794C">
        <w:rPr>
          <w:b/>
          <w:w w:val="105"/>
          <w:sz w:val="19"/>
        </w:rPr>
        <w:t>Figura 7 - Interface Sindico Caixa Fonte: Autoria própria.</w:t>
      </w:r>
    </w:p>
    <w:p w14:paraId="3CE4A39E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2A65BB8B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1BD8807E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BC60FB4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855537E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C70E037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715676D8" w14:textId="77777777" w:rsidR="00531563" w:rsidRPr="0075794C" w:rsidRDefault="00531563" w:rsidP="00531563">
      <w:pPr>
        <w:pStyle w:val="Corpodetexto"/>
        <w:spacing w:before="1"/>
        <w:rPr>
          <w:b/>
          <w:sz w:val="14"/>
        </w:rPr>
      </w:pPr>
    </w:p>
    <w:p w14:paraId="1D1A26A5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67EC6E9B" wp14:editId="745C2725">
            <wp:extent cx="5897933" cy="469582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933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4A42" w14:textId="77777777" w:rsidR="00531563" w:rsidRDefault="00531563" w:rsidP="00531563">
      <w:pPr>
        <w:pStyle w:val="Corpodetexto"/>
        <w:spacing w:before="4"/>
        <w:rPr>
          <w:b/>
          <w:sz w:val="11"/>
        </w:rPr>
      </w:pPr>
    </w:p>
    <w:p w14:paraId="09B26FF1" w14:textId="77777777" w:rsidR="00531563" w:rsidRPr="0075794C" w:rsidRDefault="00531563" w:rsidP="00531563">
      <w:pPr>
        <w:spacing w:before="100" w:line="252" w:lineRule="auto"/>
        <w:ind w:left="3682" w:right="2892" w:hanging="720"/>
        <w:rPr>
          <w:b/>
          <w:sz w:val="19"/>
        </w:rPr>
      </w:pPr>
      <w:r w:rsidRPr="0075794C">
        <w:rPr>
          <w:b/>
          <w:w w:val="105"/>
          <w:sz w:val="19"/>
        </w:rPr>
        <w:t>Figura 8 - Interface Sindico Atividades Fonte: Autoria própria.</w:t>
      </w:r>
    </w:p>
    <w:p w14:paraId="1D7D193D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633E04D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D4C711D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89C4A8A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7EE4644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1AE7D0F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A4826D6" w14:textId="77777777" w:rsidR="00531563" w:rsidRPr="0075794C" w:rsidRDefault="00531563" w:rsidP="00531563">
      <w:pPr>
        <w:pStyle w:val="Corpodetexto"/>
        <w:spacing w:before="5"/>
        <w:rPr>
          <w:b/>
          <w:sz w:val="11"/>
        </w:rPr>
      </w:pPr>
    </w:p>
    <w:p w14:paraId="4D06C5CB" w14:textId="77777777" w:rsidR="00531563" w:rsidRDefault="00531563" w:rsidP="00531563">
      <w:pPr>
        <w:pStyle w:val="Corpodetexto"/>
        <w:ind w:left="271"/>
        <w:rPr>
          <w:sz w:val="20"/>
        </w:rPr>
      </w:pPr>
      <w:r>
        <w:rPr>
          <w:noProof/>
          <w:sz w:val="20"/>
        </w:rPr>
        <w:drawing>
          <wp:inline distT="0" distB="0" distL="0" distR="0" wp14:anchorId="0E56AA6F" wp14:editId="2DD51EB2">
            <wp:extent cx="5730256" cy="4452937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56" cy="445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E5B9" w14:textId="77777777" w:rsidR="00531563" w:rsidRDefault="00531563" w:rsidP="00531563">
      <w:pPr>
        <w:pStyle w:val="Corpodetexto"/>
        <w:spacing w:before="4"/>
        <w:rPr>
          <w:b/>
          <w:sz w:val="11"/>
        </w:rPr>
      </w:pPr>
    </w:p>
    <w:p w14:paraId="5D1FB00A" w14:textId="77777777" w:rsidR="00531563" w:rsidRPr="0075794C" w:rsidRDefault="00531563" w:rsidP="00531563">
      <w:pPr>
        <w:spacing w:before="100" w:line="252" w:lineRule="auto"/>
        <w:ind w:left="3682" w:right="2840" w:hanging="768"/>
        <w:rPr>
          <w:b/>
          <w:sz w:val="19"/>
        </w:rPr>
      </w:pPr>
      <w:r w:rsidRPr="0075794C">
        <w:rPr>
          <w:b/>
          <w:w w:val="105"/>
          <w:sz w:val="19"/>
        </w:rPr>
        <w:t>Figura 9 - Interface Sindico Assembleia Fonte: Autoria própria.</w:t>
      </w:r>
    </w:p>
    <w:p w14:paraId="23B15490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6505E57D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2E41C9B3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2CE390F9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313D7C18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1ECE842E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73B19BEB" w14:textId="77777777" w:rsidR="00531563" w:rsidRPr="0075794C" w:rsidRDefault="00531563" w:rsidP="00531563">
      <w:pPr>
        <w:pStyle w:val="Corpodetexto"/>
        <w:spacing w:before="5"/>
        <w:rPr>
          <w:b/>
          <w:sz w:val="11"/>
        </w:rPr>
      </w:pPr>
    </w:p>
    <w:p w14:paraId="7FB783F3" w14:textId="77777777" w:rsidR="00531563" w:rsidRDefault="00531563" w:rsidP="00531563">
      <w:pPr>
        <w:pStyle w:val="Corpodetexto"/>
        <w:ind w:left="263"/>
        <w:rPr>
          <w:sz w:val="20"/>
        </w:rPr>
      </w:pPr>
      <w:r>
        <w:rPr>
          <w:noProof/>
          <w:sz w:val="20"/>
        </w:rPr>
        <w:drawing>
          <wp:inline distT="0" distB="0" distL="0" distR="0" wp14:anchorId="6407593F" wp14:editId="08F7A3C7">
            <wp:extent cx="5735494" cy="4452937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494" cy="445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EB9A" w14:textId="77777777" w:rsidR="00531563" w:rsidRDefault="00531563" w:rsidP="00531563">
      <w:pPr>
        <w:pStyle w:val="Corpodetexto"/>
        <w:spacing w:before="4"/>
        <w:rPr>
          <w:b/>
          <w:sz w:val="11"/>
        </w:rPr>
      </w:pPr>
    </w:p>
    <w:p w14:paraId="4E544331" w14:textId="77777777" w:rsidR="00531563" w:rsidRPr="0075794C" w:rsidRDefault="00531563" w:rsidP="00531563">
      <w:pPr>
        <w:spacing w:before="100" w:line="252" w:lineRule="auto"/>
        <w:ind w:left="3682" w:right="2537" w:hanging="1052"/>
        <w:rPr>
          <w:b/>
          <w:sz w:val="19"/>
        </w:rPr>
      </w:pPr>
      <w:r w:rsidRPr="0075794C">
        <w:rPr>
          <w:b/>
          <w:w w:val="105"/>
          <w:sz w:val="19"/>
        </w:rPr>
        <w:t>Figura 10 - Interface Sindico Vagas Visitantes Fonte: Autoria própria.</w:t>
      </w:r>
    </w:p>
    <w:p w14:paraId="11A29D40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267749B0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952A992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03402E91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0473310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67EC41B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83621BD" w14:textId="77777777" w:rsidR="00531563" w:rsidRPr="0075794C" w:rsidRDefault="00531563" w:rsidP="00531563">
      <w:pPr>
        <w:pStyle w:val="Corpodetexto"/>
        <w:spacing w:before="2"/>
        <w:rPr>
          <w:b/>
          <w:sz w:val="13"/>
        </w:rPr>
      </w:pPr>
    </w:p>
    <w:p w14:paraId="2FB93903" w14:textId="77777777" w:rsidR="00531563" w:rsidRDefault="00531563" w:rsidP="00531563">
      <w:pPr>
        <w:pStyle w:val="Corpodetexto"/>
        <w:ind w:left="114"/>
        <w:rPr>
          <w:sz w:val="20"/>
        </w:rPr>
      </w:pPr>
      <w:r>
        <w:rPr>
          <w:noProof/>
          <w:sz w:val="20"/>
        </w:rPr>
        <w:drawing>
          <wp:inline distT="0" distB="0" distL="0" distR="0" wp14:anchorId="1F52AD43" wp14:editId="41CD9E02">
            <wp:extent cx="5890084" cy="4614862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084" cy="461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EA66" w14:textId="77777777" w:rsidR="00531563" w:rsidRDefault="00531563" w:rsidP="00531563">
      <w:pPr>
        <w:pStyle w:val="Corpodetexto"/>
        <w:spacing w:before="7"/>
        <w:rPr>
          <w:b/>
          <w:sz w:val="11"/>
        </w:rPr>
      </w:pPr>
    </w:p>
    <w:p w14:paraId="234941BE" w14:textId="77777777" w:rsidR="00531563" w:rsidRPr="0075794C" w:rsidRDefault="00531563" w:rsidP="00531563">
      <w:pPr>
        <w:spacing w:before="100" w:line="252" w:lineRule="auto"/>
        <w:ind w:left="3682" w:right="2756" w:hanging="850"/>
        <w:rPr>
          <w:b/>
          <w:sz w:val="19"/>
        </w:rPr>
      </w:pPr>
      <w:r w:rsidRPr="0075794C">
        <w:rPr>
          <w:b/>
          <w:w w:val="105"/>
          <w:sz w:val="19"/>
        </w:rPr>
        <w:t>Figura 11 - Interface Sindico Ocorrências Fonte: Autoria própria.</w:t>
      </w:r>
    </w:p>
    <w:p w14:paraId="4C351AA5" w14:textId="4C6BE513" w:rsidR="00F863BE" w:rsidRDefault="00F863BE" w:rsidP="00F863BE">
      <w:pPr>
        <w:jc w:val="both"/>
        <w:rPr>
          <w:rFonts w:cs="Arial"/>
        </w:rPr>
      </w:pPr>
    </w:p>
    <w:p w14:paraId="4C351AA6" w14:textId="77777777" w:rsidR="00F863BE" w:rsidRPr="00F863BE" w:rsidRDefault="00F863BE" w:rsidP="00F863BE">
      <w:pPr>
        <w:pStyle w:val="Texto"/>
      </w:pPr>
    </w:p>
    <w:p w14:paraId="4C351AA7" w14:textId="77777777" w:rsidR="000670B0" w:rsidRDefault="00CE01ED" w:rsidP="00F87084">
      <w:pPr>
        <w:pStyle w:val="Ttulo2"/>
      </w:pPr>
      <w:bookmarkStart w:id="144" w:name="_Toc39592468"/>
      <w:r>
        <w:t>TÍTULO</w:t>
      </w:r>
      <w:r w:rsidR="00C358FB">
        <w:t xml:space="preserve"> da seção secundária</w:t>
      </w:r>
      <w:bookmarkEnd w:id="144"/>
    </w:p>
    <w:p w14:paraId="4C351AA8" w14:textId="77777777" w:rsidR="000670B0" w:rsidRPr="00B27E70" w:rsidRDefault="000670B0" w:rsidP="000670B0">
      <w:pPr>
        <w:ind w:firstLine="709"/>
        <w:jc w:val="both"/>
        <w:rPr>
          <w:rFonts w:cs="Arial"/>
        </w:rPr>
      </w:pPr>
      <w:r w:rsidRPr="00B27E70">
        <w:rPr>
          <w:rFonts w:cs="Arial"/>
        </w:rPr>
        <w:t xml:space="preserve">Para </w:t>
      </w:r>
      <w:r>
        <w:rPr>
          <w:rFonts w:cs="Arial"/>
        </w:rPr>
        <w:t>Fulano</w:t>
      </w:r>
      <w:r w:rsidRPr="00B27E70">
        <w:rPr>
          <w:rFonts w:cs="Arial"/>
        </w:rPr>
        <w:t xml:space="preserve"> (</w:t>
      </w:r>
      <w:r>
        <w:rPr>
          <w:rFonts w:cs="Arial"/>
        </w:rPr>
        <w:t>Ano</w:t>
      </w:r>
      <w:r w:rsidRPr="00B27E70">
        <w:rPr>
          <w:rFonts w:cs="Arial"/>
        </w:rPr>
        <w:t>, p.</w:t>
      </w:r>
      <w:r w:rsidR="003E4FA0">
        <w:rPr>
          <w:rFonts w:cs="Arial"/>
        </w:rPr>
        <w:t xml:space="preserve"> </w:t>
      </w:r>
      <w:r>
        <w:rPr>
          <w:rFonts w:cs="Arial"/>
        </w:rPr>
        <w:t>x</w:t>
      </w:r>
      <w:r w:rsidRPr="00B27E70">
        <w:rPr>
          <w:rFonts w:cs="Arial"/>
        </w:rPr>
        <w:t>), “</w:t>
      </w:r>
      <w:r>
        <w:rPr>
          <w:rFonts w:cs="Arial"/>
        </w:rPr>
        <w:t xml:space="preserve">citação direta, aquela até três linhas, deve aparecer desta forma no texto. Texto </w:t>
      </w:r>
      <w:proofErr w:type="spellStart"/>
      <w:r>
        <w:rPr>
          <w:rFonts w:cs="Arial"/>
        </w:rPr>
        <w:t>texto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texto</w:t>
      </w:r>
      <w:proofErr w:type="spellEnd"/>
      <w:r>
        <w:rPr>
          <w:rFonts w:cs="Arial"/>
        </w:rPr>
        <w:t>.”</w:t>
      </w:r>
    </w:p>
    <w:p w14:paraId="4C351AA9" w14:textId="77777777" w:rsidR="000670B0" w:rsidRDefault="000670B0" w:rsidP="000670B0">
      <w:pPr>
        <w:pStyle w:val="Texto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AA" w14:textId="77777777" w:rsidR="008561E8" w:rsidRDefault="00CE01ED" w:rsidP="00F87084">
      <w:pPr>
        <w:pStyle w:val="Ttulo3"/>
      </w:pPr>
      <w:bookmarkStart w:id="145" w:name="_Toc39592469"/>
      <w:r>
        <w:lastRenderedPageBreak/>
        <w:t>Título</w:t>
      </w:r>
      <w:r w:rsidR="00446249">
        <w:t xml:space="preserve"> </w:t>
      </w:r>
      <w:r w:rsidR="00C358FB">
        <w:t>da seção terciária</w:t>
      </w:r>
      <w:bookmarkEnd w:id="145"/>
    </w:p>
    <w:p w14:paraId="4C351AAB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AC" w14:textId="77777777" w:rsidR="001A2423" w:rsidRPr="004C3A6D" w:rsidRDefault="000670B0" w:rsidP="00A01326">
      <w:pPr>
        <w:pStyle w:val="Corpodetexto"/>
        <w:spacing w:line="360" w:lineRule="auto"/>
        <w:ind w:firstLine="709"/>
        <w:jc w:val="both"/>
        <w:rPr>
          <w:rFonts w:cs="Arial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="001A2423">
        <w:rPr>
          <w:rFonts w:cs="Arial"/>
        </w:rPr>
        <w:t xml:space="preserve">, conforme apresenta a </w:t>
      </w:r>
      <w:r w:rsidR="00190E4C">
        <w:rPr>
          <w:rFonts w:cs="Arial"/>
        </w:rPr>
        <w:fldChar w:fldCharType="begin"/>
      </w:r>
      <w:r w:rsidR="00190E4C">
        <w:rPr>
          <w:rFonts w:cs="Arial"/>
        </w:rPr>
        <w:instrText xml:space="preserve"> REF _Ref292982830 \h </w:instrText>
      </w:r>
      <w:r w:rsidR="00190E4C">
        <w:rPr>
          <w:rFonts w:cs="Arial"/>
        </w:rPr>
      </w:r>
      <w:r w:rsidR="00190E4C">
        <w:rPr>
          <w:rFonts w:cs="Arial"/>
        </w:rPr>
        <w:fldChar w:fldCharType="separate"/>
      </w:r>
      <w:r w:rsidR="009D5F42">
        <w:t xml:space="preserve">Figura </w:t>
      </w:r>
      <w:r w:rsidR="009D5F42">
        <w:rPr>
          <w:noProof/>
        </w:rPr>
        <w:t>1</w:t>
      </w:r>
      <w:r w:rsidR="00190E4C">
        <w:rPr>
          <w:rFonts w:cs="Arial"/>
        </w:rPr>
        <w:fldChar w:fldCharType="end"/>
      </w:r>
      <w:r w:rsidR="001A2423">
        <w:rPr>
          <w:rFonts w:cs="Arial"/>
        </w:rPr>
        <w:t>.</w:t>
      </w:r>
    </w:p>
    <w:p w14:paraId="4C351AAD" w14:textId="77777777" w:rsidR="00F87084" w:rsidRDefault="00F87084" w:rsidP="00F87084">
      <w:pPr>
        <w:pStyle w:val="Legenda"/>
      </w:pPr>
      <w:bookmarkStart w:id="146" w:name="_Ref257810242"/>
      <w:bookmarkStart w:id="147" w:name="_Toc257813721"/>
      <w:bookmarkStart w:id="148" w:name="_Toc257813759"/>
      <w:bookmarkStart w:id="149" w:name="_Toc257814603"/>
      <w:bookmarkStart w:id="150" w:name="_Toc257814686"/>
    </w:p>
    <w:bookmarkEnd w:id="146"/>
    <w:bookmarkEnd w:id="147"/>
    <w:bookmarkEnd w:id="148"/>
    <w:bookmarkEnd w:id="149"/>
    <w:bookmarkEnd w:id="150"/>
    <w:p w14:paraId="4C351AAE" w14:textId="6416F5F5" w:rsidR="00F87084" w:rsidRDefault="0031425E" w:rsidP="0031425E">
      <w:pPr>
        <w:pStyle w:val="Legenda"/>
        <w:ind w:left="1080"/>
        <w:jc w:val="left"/>
      </w:pPr>
      <w:r>
        <w:t xml:space="preserve"> </w:t>
      </w:r>
      <w:bookmarkStart w:id="151" w:name="_Ref292982830"/>
      <w:bookmarkStart w:id="152" w:name="_Toc292982923"/>
      <w:bookmarkStart w:id="153" w:name="_Toc342050853"/>
      <w:bookmarkStart w:id="154" w:name="_Toc3986433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62723">
        <w:rPr>
          <w:noProof/>
        </w:rPr>
        <w:t>1</w:t>
      </w:r>
      <w:r>
        <w:fldChar w:fldCharType="end"/>
      </w:r>
      <w:bookmarkEnd w:id="151"/>
      <w:r w:rsidR="003E4FA0">
        <w:t xml:space="preserve"> – </w:t>
      </w:r>
      <w:r>
        <w:t>Título da figura</w:t>
      </w:r>
      <w:bookmarkEnd w:id="152"/>
      <w:bookmarkEnd w:id="153"/>
      <w:bookmarkEnd w:id="154"/>
    </w:p>
    <w:tbl>
      <w:tblPr>
        <w:tblW w:w="0" w:type="auto"/>
        <w:tblInd w:w="1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521"/>
      </w:tblGrid>
      <w:tr w:rsidR="000670B0" w14:paraId="4C351AB4" w14:textId="77777777">
        <w:tc>
          <w:tcPr>
            <w:tcW w:w="6521" w:type="dxa"/>
            <w:shd w:val="clear" w:color="auto" w:fill="B6DDE8"/>
          </w:tcPr>
          <w:p w14:paraId="4C351AAF" w14:textId="77777777" w:rsidR="000670B0" w:rsidRDefault="000670B0" w:rsidP="001A2423">
            <w:pPr>
              <w:pStyle w:val="ParagrafoparaIlustraes"/>
            </w:pPr>
          </w:p>
          <w:p w14:paraId="4C351AB0" w14:textId="77777777" w:rsidR="000670B0" w:rsidRDefault="000670B0" w:rsidP="001A2423">
            <w:pPr>
              <w:pStyle w:val="ParagrafoparaIlustraes"/>
            </w:pPr>
          </w:p>
          <w:p w14:paraId="4C351AB1" w14:textId="77777777" w:rsidR="000670B0" w:rsidRDefault="000670B0" w:rsidP="001A2423">
            <w:pPr>
              <w:pStyle w:val="ParagrafoparaIlustraes"/>
            </w:pPr>
            <w:r>
              <w:t>Figura</w:t>
            </w:r>
          </w:p>
          <w:p w14:paraId="4C351AB2" w14:textId="77777777" w:rsidR="000670B0" w:rsidRDefault="000670B0" w:rsidP="001A2423">
            <w:pPr>
              <w:pStyle w:val="ParagrafoparaIlustraes"/>
            </w:pPr>
          </w:p>
          <w:p w14:paraId="4C351AB3" w14:textId="77777777" w:rsidR="000670B0" w:rsidRDefault="000670B0" w:rsidP="001A2423">
            <w:pPr>
              <w:pStyle w:val="ParagrafoparaIlustraes"/>
            </w:pPr>
          </w:p>
        </w:tc>
      </w:tr>
    </w:tbl>
    <w:p w14:paraId="4C351AB5" w14:textId="77777777" w:rsidR="001A2423" w:rsidRDefault="00F87084" w:rsidP="00F87084">
      <w:pPr>
        <w:pStyle w:val="Fonte"/>
        <w:ind w:left="1080"/>
        <w:jc w:val="both"/>
      </w:pPr>
      <w:r>
        <w:t xml:space="preserve"> </w:t>
      </w:r>
      <w:r w:rsidR="001A2423">
        <w:t xml:space="preserve">Fonte: </w:t>
      </w:r>
      <w:r w:rsidR="00190E4C">
        <w:t>o</w:t>
      </w:r>
      <w:r>
        <w:t xml:space="preserve"> autor, a</w:t>
      </w:r>
      <w:r w:rsidR="000670B0">
        <w:t>no</w:t>
      </w:r>
      <w:r w:rsidR="001A2423">
        <w:t>.</w:t>
      </w:r>
    </w:p>
    <w:p w14:paraId="4C351AB6" w14:textId="77777777" w:rsidR="000670B0" w:rsidRDefault="000670B0" w:rsidP="001A2423">
      <w:pPr>
        <w:pStyle w:val="Fonte"/>
      </w:pPr>
    </w:p>
    <w:p w14:paraId="4C351AB7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B8" w14:textId="77777777" w:rsidR="009A6DD7" w:rsidRPr="00A01326" w:rsidRDefault="000476AE" w:rsidP="00F87084">
      <w:pPr>
        <w:pStyle w:val="Ttulo3"/>
      </w:pPr>
      <w:bookmarkStart w:id="155" w:name="_Toc257728967"/>
      <w:bookmarkStart w:id="156" w:name="_Toc257729066"/>
      <w:bookmarkStart w:id="157" w:name="_Toc257729290"/>
      <w:bookmarkStart w:id="158" w:name="_Toc257729456"/>
      <w:bookmarkStart w:id="159" w:name="_Toc257729493"/>
      <w:bookmarkStart w:id="160" w:name="_Toc257729510"/>
      <w:bookmarkStart w:id="161" w:name="_Toc257814817"/>
      <w:bookmarkStart w:id="162" w:name="_Toc266865632"/>
      <w:r>
        <w:t xml:space="preserve"> </w:t>
      </w:r>
      <w:bookmarkStart w:id="163" w:name="_Toc39592470"/>
      <w:r>
        <w:t>Título</w:t>
      </w:r>
      <w:r w:rsidR="000670B0">
        <w:t xml:space="preserve"> </w:t>
      </w:r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r w:rsidR="00C358FB">
        <w:t>da seção terciária</w:t>
      </w:r>
      <w:bookmarkEnd w:id="163"/>
    </w:p>
    <w:p w14:paraId="4C351AB9" w14:textId="77777777" w:rsidR="000670B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bookmarkStart w:id="164" w:name="_Toc266865633"/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BA" w14:textId="77777777" w:rsidR="009A6DD7" w:rsidRDefault="000476AE" w:rsidP="002C5C30">
      <w:pPr>
        <w:pStyle w:val="Ttulo4"/>
      </w:pPr>
      <w:bookmarkStart w:id="165" w:name="_Toc39592471"/>
      <w:bookmarkEnd w:id="164"/>
      <w:r>
        <w:t>Título</w:t>
      </w:r>
      <w:r w:rsidR="00C358FB">
        <w:t xml:space="preserve"> da seção quaternária</w:t>
      </w:r>
      <w:bookmarkEnd w:id="165"/>
    </w:p>
    <w:p w14:paraId="4C351ABB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lastRenderedPageBreak/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BC" w14:textId="77777777" w:rsidR="00A01326" w:rsidRPr="000D7739" w:rsidRDefault="000670B0" w:rsidP="000D7739">
      <w:pPr>
        <w:tabs>
          <w:tab w:val="left" w:pos="720"/>
          <w:tab w:val="left" w:pos="1080"/>
        </w:tabs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 w:rsidR="000D7739">
        <w:t>texto</w:t>
      </w:r>
      <w:proofErr w:type="spellEnd"/>
    </w:p>
    <w:p w14:paraId="4C351ABD" w14:textId="77777777" w:rsidR="001D2FA5" w:rsidRDefault="000670B0" w:rsidP="00A01326">
      <w:pPr>
        <w:pStyle w:val="Texto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="00F65817">
        <w:t xml:space="preserve">, </w:t>
      </w:r>
      <w:r w:rsidR="00414B7F">
        <w:t xml:space="preserve">conforme mostra </w:t>
      </w:r>
      <w:r w:rsidR="00F65817">
        <w:t xml:space="preserve">a </w:t>
      </w:r>
      <w:r w:rsidR="00190E4C">
        <w:fldChar w:fldCharType="begin"/>
      </w:r>
      <w:r w:rsidR="00190E4C">
        <w:instrText xml:space="preserve"> REF _Ref292982745 \h </w:instrText>
      </w:r>
      <w:r w:rsidR="00190E4C">
        <w:fldChar w:fldCharType="separate"/>
      </w:r>
      <w:r w:rsidR="009D5F42">
        <w:t xml:space="preserve">Tabela </w:t>
      </w:r>
      <w:r w:rsidR="009D5F42">
        <w:rPr>
          <w:noProof/>
        </w:rPr>
        <w:t>1</w:t>
      </w:r>
      <w:r w:rsidR="00190E4C">
        <w:fldChar w:fldCharType="end"/>
      </w:r>
      <w:r w:rsidR="00F65817">
        <w:t xml:space="preserve">. </w:t>
      </w:r>
    </w:p>
    <w:p w14:paraId="4C351ABE" w14:textId="77777777" w:rsidR="00F87084" w:rsidRDefault="00F87084" w:rsidP="00F87084">
      <w:pPr>
        <w:pStyle w:val="Texto"/>
        <w:ind w:firstLine="0"/>
      </w:pPr>
    </w:p>
    <w:p w14:paraId="4C351ABF" w14:textId="77777777" w:rsidR="0031425E" w:rsidRDefault="0031425E" w:rsidP="003E4FA0">
      <w:pPr>
        <w:pStyle w:val="Legenda-Tabela"/>
      </w:pPr>
      <w:bookmarkStart w:id="166" w:name="_Ref292982745"/>
      <w:bookmarkStart w:id="167" w:name="_Toc342050855"/>
      <w:bookmarkStart w:id="168" w:name="_Toc34205100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9D5F42">
        <w:rPr>
          <w:noProof/>
        </w:rPr>
        <w:t>1</w:t>
      </w:r>
      <w:r>
        <w:fldChar w:fldCharType="end"/>
      </w:r>
      <w:bookmarkEnd w:id="166"/>
      <w:r w:rsidR="003E4FA0">
        <w:t xml:space="preserve"> –</w:t>
      </w:r>
      <w:r>
        <w:t xml:space="preserve"> Título da tabela</w:t>
      </w:r>
      <w:bookmarkEnd w:id="167"/>
      <w:bookmarkEnd w:id="168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4068"/>
        <w:gridCol w:w="1869"/>
        <w:gridCol w:w="3026"/>
      </w:tblGrid>
      <w:tr w:rsidR="00DC623E" w:rsidRPr="00DC623E" w14:paraId="4C351AC3" w14:textId="77777777">
        <w:tc>
          <w:tcPr>
            <w:tcW w:w="414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C351AC0" w14:textId="77777777" w:rsidR="00DC623E" w:rsidRPr="00C50128" w:rsidRDefault="00DC623E" w:rsidP="00C50128">
            <w:pPr>
              <w:pStyle w:val="Texto"/>
              <w:ind w:firstLine="0"/>
              <w:jc w:val="center"/>
              <w:rPr>
                <w:b/>
                <w:sz w:val="20"/>
                <w:szCs w:val="20"/>
              </w:rPr>
            </w:pPr>
            <w:proofErr w:type="spellStart"/>
            <w:r w:rsidRPr="00C50128">
              <w:rPr>
                <w:b/>
                <w:sz w:val="20"/>
                <w:szCs w:val="20"/>
              </w:rPr>
              <w:t>D</w:t>
            </w:r>
            <w:r w:rsidR="000670B0" w:rsidRPr="00C50128">
              <w:rPr>
                <w:b/>
                <w:sz w:val="20"/>
                <w:szCs w:val="20"/>
              </w:rPr>
              <w:t>ddddddd</w:t>
            </w:r>
            <w:proofErr w:type="spellEnd"/>
          </w:p>
        </w:tc>
        <w:tc>
          <w:tcPr>
            <w:tcW w:w="189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C351AC1" w14:textId="77777777" w:rsidR="00DC623E" w:rsidRPr="00C50128" w:rsidRDefault="00DC623E" w:rsidP="00C50128">
            <w:pPr>
              <w:pStyle w:val="Texto"/>
              <w:ind w:firstLine="0"/>
              <w:jc w:val="center"/>
              <w:rPr>
                <w:b/>
                <w:sz w:val="20"/>
                <w:szCs w:val="20"/>
              </w:rPr>
            </w:pPr>
            <w:proofErr w:type="spellStart"/>
            <w:r w:rsidRPr="00C50128">
              <w:rPr>
                <w:b/>
                <w:sz w:val="20"/>
                <w:szCs w:val="20"/>
              </w:rPr>
              <w:t>F</w:t>
            </w:r>
            <w:r w:rsidR="000670B0" w:rsidRPr="00C50128">
              <w:rPr>
                <w:b/>
                <w:sz w:val="20"/>
                <w:szCs w:val="20"/>
              </w:rPr>
              <w:t>fffffffff</w:t>
            </w:r>
            <w:proofErr w:type="spellEnd"/>
          </w:p>
        </w:tc>
        <w:tc>
          <w:tcPr>
            <w:tcW w:w="3071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C351AC2" w14:textId="77777777" w:rsidR="00DC623E" w:rsidRPr="00C50128" w:rsidRDefault="00DC623E" w:rsidP="00C50128">
            <w:pPr>
              <w:pStyle w:val="Texto"/>
              <w:ind w:firstLine="0"/>
              <w:jc w:val="center"/>
              <w:rPr>
                <w:b/>
                <w:sz w:val="20"/>
                <w:szCs w:val="20"/>
              </w:rPr>
            </w:pPr>
            <w:proofErr w:type="spellStart"/>
            <w:r w:rsidRPr="00C50128">
              <w:rPr>
                <w:b/>
                <w:sz w:val="20"/>
                <w:szCs w:val="20"/>
              </w:rPr>
              <w:t>V</w:t>
            </w:r>
            <w:r w:rsidR="000670B0" w:rsidRPr="00C50128">
              <w:rPr>
                <w:b/>
                <w:sz w:val="20"/>
                <w:szCs w:val="20"/>
              </w:rPr>
              <w:t>vvvvvvvv</w:t>
            </w:r>
            <w:proofErr w:type="spellEnd"/>
          </w:p>
        </w:tc>
      </w:tr>
      <w:tr w:rsidR="00DC623E" w:rsidRPr="00DC623E" w14:paraId="4C351AC7" w14:textId="77777777">
        <w:tc>
          <w:tcPr>
            <w:tcW w:w="4140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4C351AC4" w14:textId="77777777" w:rsidR="00DC623E" w:rsidRPr="00C50128" w:rsidRDefault="000670B0" w:rsidP="00C50128">
            <w:pPr>
              <w:pStyle w:val="Texto"/>
              <w:ind w:firstLine="0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Texto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</w:p>
        </w:tc>
        <w:tc>
          <w:tcPr>
            <w:tcW w:w="1892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4C351AC5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X</w:t>
            </w:r>
          </w:p>
        </w:tc>
        <w:tc>
          <w:tcPr>
            <w:tcW w:w="3071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4C351AC6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Y</w:t>
            </w:r>
          </w:p>
        </w:tc>
      </w:tr>
      <w:tr w:rsidR="00DC623E" w:rsidRPr="00DC623E" w14:paraId="4C351ACB" w14:textId="77777777">
        <w:tc>
          <w:tcPr>
            <w:tcW w:w="4140" w:type="dxa"/>
            <w:tcBorders>
              <w:top w:val="nil"/>
              <w:left w:val="nil"/>
              <w:bottom w:val="nil"/>
              <w:right w:val="nil"/>
            </w:tcBorders>
          </w:tcPr>
          <w:p w14:paraId="4C351AC8" w14:textId="77777777" w:rsidR="00DC623E" w:rsidRPr="00C50128" w:rsidRDefault="000670B0" w:rsidP="00C50128">
            <w:pPr>
              <w:pStyle w:val="Texto"/>
              <w:ind w:firstLine="0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Texto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</w:tcPr>
          <w:p w14:paraId="4C351AC9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X</w:t>
            </w:r>
          </w:p>
        </w:tc>
        <w:tc>
          <w:tcPr>
            <w:tcW w:w="3071" w:type="dxa"/>
            <w:tcBorders>
              <w:top w:val="nil"/>
              <w:left w:val="nil"/>
              <w:bottom w:val="nil"/>
              <w:right w:val="nil"/>
            </w:tcBorders>
          </w:tcPr>
          <w:p w14:paraId="4C351ACA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Y</w:t>
            </w:r>
          </w:p>
        </w:tc>
      </w:tr>
      <w:tr w:rsidR="00DC623E" w:rsidRPr="00DC623E" w14:paraId="4C351ACF" w14:textId="77777777">
        <w:tc>
          <w:tcPr>
            <w:tcW w:w="4140" w:type="dxa"/>
            <w:tcBorders>
              <w:top w:val="nil"/>
              <w:left w:val="nil"/>
              <w:bottom w:val="nil"/>
              <w:right w:val="nil"/>
            </w:tcBorders>
          </w:tcPr>
          <w:p w14:paraId="4C351ACC" w14:textId="77777777" w:rsidR="00DC623E" w:rsidRPr="00C50128" w:rsidRDefault="000670B0" w:rsidP="00C50128">
            <w:pPr>
              <w:pStyle w:val="Texto"/>
              <w:ind w:firstLine="0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Texto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</w:tcPr>
          <w:p w14:paraId="4C351ACD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X</w:t>
            </w:r>
          </w:p>
        </w:tc>
        <w:tc>
          <w:tcPr>
            <w:tcW w:w="3071" w:type="dxa"/>
            <w:tcBorders>
              <w:top w:val="nil"/>
              <w:left w:val="nil"/>
              <w:bottom w:val="nil"/>
              <w:right w:val="nil"/>
            </w:tcBorders>
          </w:tcPr>
          <w:p w14:paraId="4C351ACE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Y</w:t>
            </w:r>
          </w:p>
        </w:tc>
      </w:tr>
      <w:tr w:rsidR="00DC623E" w:rsidRPr="00DC623E" w14:paraId="4C351AD3" w14:textId="77777777">
        <w:tc>
          <w:tcPr>
            <w:tcW w:w="414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C351AD0" w14:textId="77777777" w:rsidR="00DC623E" w:rsidRPr="00C50128" w:rsidRDefault="000670B0" w:rsidP="00C50128">
            <w:pPr>
              <w:pStyle w:val="Texto"/>
              <w:ind w:firstLine="0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Texto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</w:p>
        </w:tc>
        <w:tc>
          <w:tcPr>
            <w:tcW w:w="1892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C351AD1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X </w:t>
            </w:r>
          </w:p>
        </w:tc>
        <w:tc>
          <w:tcPr>
            <w:tcW w:w="3071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C351AD2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Y</w:t>
            </w:r>
          </w:p>
        </w:tc>
      </w:tr>
    </w:tbl>
    <w:p w14:paraId="4C351AD4" w14:textId="77777777" w:rsidR="00DC623E" w:rsidRDefault="00F87084" w:rsidP="00A01326">
      <w:pPr>
        <w:pStyle w:val="Texto"/>
        <w:ind w:firstLine="0"/>
        <w:jc w:val="left"/>
        <w:rPr>
          <w:sz w:val="20"/>
          <w:szCs w:val="20"/>
        </w:rPr>
      </w:pPr>
      <w:r>
        <w:rPr>
          <w:sz w:val="20"/>
          <w:szCs w:val="20"/>
        </w:rPr>
        <w:t>Fonte: o autor, ano</w:t>
      </w:r>
      <w:r w:rsidR="003E4FA0">
        <w:rPr>
          <w:sz w:val="20"/>
          <w:szCs w:val="20"/>
        </w:rPr>
        <w:t>.</w:t>
      </w:r>
    </w:p>
    <w:p w14:paraId="4C351AD5" w14:textId="77777777" w:rsidR="000B7C89" w:rsidRDefault="000B7C89" w:rsidP="000D1FC9">
      <w:pPr>
        <w:pStyle w:val="Texto"/>
        <w:rPr>
          <w:sz w:val="20"/>
          <w:szCs w:val="20"/>
        </w:rPr>
      </w:pPr>
    </w:p>
    <w:p w14:paraId="4C351AD6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D7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D8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D9" w14:textId="77777777" w:rsidR="00F863BE" w:rsidRDefault="00F863BE">
      <w:pPr>
        <w:spacing w:line="240" w:lineRule="auto"/>
        <w:jc w:val="left"/>
        <w:rPr>
          <w:rFonts w:eastAsia="Times New Roman"/>
          <w:b/>
          <w:bCs/>
          <w:caps/>
          <w:szCs w:val="24"/>
        </w:rPr>
      </w:pPr>
      <w:r>
        <w:rPr>
          <w:szCs w:val="24"/>
        </w:rPr>
        <w:br w:type="page"/>
      </w:r>
    </w:p>
    <w:p w14:paraId="4C351ADA" w14:textId="77777777" w:rsidR="00F863BE" w:rsidRDefault="00F863BE" w:rsidP="006A7348">
      <w:pPr>
        <w:pStyle w:val="Ttulo1"/>
        <w:rPr>
          <w:szCs w:val="24"/>
        </w:rPr>
      </w:pPr>
      <w:bookmarkStart w:id="169" w:name="_Toc39592472"/>
      <w:r>
        <w:rPr>
          <w:szCs w:val="24"/>
        </w:rPr>
        <w:lastRenderedPageBreak/>
        <w:t>Cronograma de trabalho</w:t>
      </w:r>
      <w:bookmarkEnd w:id="169"/>
    </w:p>
    <w:p w14:paraId="51F8880A" w14:textId="3FF2D810" w:rsidR="00724AFA" w:rsidRDefault="00875E39" w:rsidP="00724AFA">
      <w:pPr>
        <w:pStyle w:val="Texto"/>
        <w:rPr>
          <w:rFonts w:eastAsia="Times New Roman" w:cs="Arial"/>
          <w:color w:val="000000"/>
          <w:szCs w:val="24"/>
        </w:rPr>
      </w:pPr>
      <w:r>
        <w:rPr>
          <w:rFonts w:eastAsia="Times New Roman" w:cs="Arial"/>
          <w:color w:val="000000"/>
          <w:szCs w:val="24"/>
        </w:rPr>
        <w:t xml:space="preserve">A seguir são apresentados os cronogramas </w:t>
      </w:r>
      <w:r w:rsidR="00923973">
        <w:rPr>
          <w:rFonts w:eastAsia="Times New Roman" w:cs="Arial"/>
          <w:color w:val="000000"/>
          <w:szCs w:val="24"/>
        </w:rPr>
        <w:t xml:space="preserve">das </w:t>
      </w:r>
      <w:r>
        <w:rPr>
          <w:rFonts w:eastAsia="Times New Roman" w:cs="Arial"/>
          <w:color w:val="000000"/>
          <w:szCs w:val="24"/>
        </w:rPr>
        <w:t>atividades e entrega</w:t>
      </w:r>
      <w:r w:rsidR="002F4113">
        <w:rPr>
          <w:rFonts w:eastAsia="Times New Roman" w:cs="Arial"/>
          <w:color w:val="000000"/>
          <w:szCs w:val="24"/>
        </w:rPr>
        <w:t xml:space="preserve">s devidamente alocadas dentro de suas respectivas Sprints, sendo </w:t>
      </w:r>
      <w:proofErr w:type="spellStart"/>
      <w:r w:rsidR="002F4113">
        <w:rPr>
          <w:rFonts w:eastAsia="Times New Roman" w:cs="Arial"/>
          <w:color w:val="000000"/>
          <w:szCs w:val="24"/>
        </w:rPr>
        <w:t>dipostas</w:t>
      </w:r>
      <w:proofErr w:type="spellEnd"/>
      <w:r w:rsidR="002F4113">
        <w:rPr>
          <w:rFonts w:eastAsia="Times New Roman" w:cs="Arial"/>
          <w:color w:val="000000"/>
          <w:szCs w:val="24"/>
        </w:rPr>
        <w:t xml:space="preserve"> conforme abaixo:</w:t>
      </w:r>
    </w:p>
    <w:p w14:paraId="299005EB" w14:textId="77777777" w:rsidR="00923973" w:rsidRDefault="00923973" w:rsidP="00724AFA">
      <w:pPr>
        <w:pStyle w:val="Texto"/>
        <w:rPr>
          <w:rFonts w:eastAsia="Times New Roman" w:cs="Arial"/>
          <w:color w:val="000000"/>
          <w:szCs w:val="24"/>
        </w:rPr>
      </w:pPr>
    </w:p>
    <w:p w14:paraId="6EC376C9" w14:textId="323478F4" w:rsidR="00923973" w:rsidRDefault="00923973">
      <w:pPr>
        <w:spacing w:line="240" w:lineRule="auto"/>
        <w:jc w:val="left"/>
        <w:rPr>
          <w:rFonts w:ascii="Calibri" w:hAnsi="Calibri"/>
          <w:sz w:val="20"/>
          <w:szCs w:val="20"/>
          <w:lang w:val="en-US"/>
        </w:rPr>
      </w:pPr>
      <w:r>
        <w:fldChar w:fldCharType="begin"/>
      </w:r>
      <w:r>
        <w:instrText xml:space="preserve"> LINK </w:instrText>
      </w:r>
      <w:r w:rsidR="00B5763C">
        <w:instrText xml:space="preserve">Excel.Sheet.12 "C:\\Users\\jose.faganello\\Mega\\Gantt Planilha TCC.xlsx" CronogramaDeProjeto!L6C2:L43C7 </w:instrText>
      </w:r>
      <w:r>
        <w:instrText xml:space="preserve">\a \f 4 \h  \* MERGEFORMAT </w:instrText>
      </w:r>
      <w:r>
        <w:fldChar w:fldCharType="separate"/>
      </w:r>
    </w:p>
    <w:tbl>
      <w:tblPr>
        <w:tblW w:w="93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27"/>
        <w:gridCol w:w="1481"/>
        <w:gridCol w:w="997"/>
        <w:gridCol w:w="997"/>
        <w:gridCol w:w="202"/>
        <w:gridCol w:w="571"/>
      </w:tblGrid>
      <w:tr w:rsidR="00923973" w:rsidRPr="00923973" w14:paraId="055073C7" w14:textId="77777777" w:rsidTr="00923973">
        <w:trPr>
          <w:trHeight w:val="602"/>
        </w:trPr>
        <w:tc>
          <w:tcPr>
            <w:tcW w:w="5327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noWrap/>
            <w:vAlign w:val="center"/>
            <w:hideMark/>
          </w:tcPr>
          <w:p w14:paraId="059F2F07" w14:textId="01E5FA64" w:rsidR="00923973" w:rsidRPr="00923973" w:rsidRDefault="00923973" w:rsidP="00923973">
            <w:pPr>
              <w:spacing w:line="240" w:lineRule="auto"/>
              <w:ind w:firstLineChars="100" w:firstLine="181"/>
              <w:jc w:val="left"/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t>TAREFA</w:t>
            </w:r>
          </w:p>
        </w:tc>
        <w:tc>
          <w:tcPr>
            <w:tcW w:w="1481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vAlign w:val="center"/>
            <w:hideMark/>
          </w:tcPr>
          <w:p w14:paraId="46DBC29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t>ATRIBUÍDO</w:t>
            </w: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br/>
              <w:t>PARA</w:t>
            </w:r>
          </w:p>
        </w:tc>
        <w:tc>
          <w:tcPr>
            <w:tcW w:w="899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vAlign w:val="center"/>
            <w:hideMark/>
          </w:tcPr>
          <w:p w14:paraId="77C5B4C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t>INÍCIO</w:t>
            </w:r>
          </w:p>
        </w:tc>
        <w:tc>
          <w:tcPr>
            <w:tcW w:w="899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vAlign w:val="center"/>
            <w:hideMark/>
          </w:tcPr>
          <w:p w14:paraId="76B656B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t>TÉRMINO</w:t>
            </w:r>
          </w:p>
        </w:tc>
        <w:tc>
          <w:tcPr>
            <w:tcW w:w="188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vAlign w:val="center"/>
            <w:hideMark/>
          </w:tcPr>
          <w:p w14:paraId="4C2AA67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vAlign w:val="center"/>
            <w:hideMark/>
          </w:tcPr>
          <w:p w14:paraId="1B401AC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t>DIAS</w:t>
            </w:r>
          </w:p>
        </w:tc>
      </w:tr>
      <w:tr w:rsidR="00923973" w:rsidRPr="00923973" w14:paraId="28CC374E" w14:textId="77777777" w:rsidTr="00923973">
        <w:trPr>
          <w:trHeight w:val="602"/>
        </w:trPr>
        <w:tc>
          <w:tcPr>
            <w:tcW w:w="5327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7A765C33" w14:textId="77777777" w:rsidR="00923973" w:rsidRPr="00923973" w:rsidRDefault="00923973" w:rsidP="00923973">
            <w:pPr>
              <w:spacing w:line="240" w:lineRule="auto"/>
              <w:ind w:firstLineChars="100" w:firstLine="221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Sprint 07/09 &gt; 18/09</w:t>
            </w:r>
          </w:p>
        </w:tc>
        <w:tc>
          <w:tcPr>
            <w:tcW w:w="1481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29BC189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30087A0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503E2D3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188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C598C8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2718A1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</w:tr>
      <w:tr w:rsidR="00923973" w:rsidRPr="00923973" w14:paraId="0CFAA31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D726ABA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Criação Repositório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Git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9752EA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F8C52C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7/9/20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55165E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8/9/20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EBF2A2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6C209B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2ED1784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06508B3F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Analise de viabilidade de tecnologias Front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AFA9F1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BB61FD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9/9/20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4EFE61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11/9/20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25C38D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6FE24A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004065A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5012D6A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Analise de viabilidade de tecnologias Back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093816A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7C8A6C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7/9/20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7B40CE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9/9/20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15F81C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802D8B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402C8719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1899A74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Estudo Tecnologia Front-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6F7309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41071B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12/9/20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5E7574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16/9/20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70C9B9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9BA6E7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5</w:t>
            </w:r>
          </w:p>
        </w:tc>
      </w:tr>
      <w:tr w:rsidR="00923973" w:rsidRPr="00923973" w14:paraId="0711D463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0747A8F2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Estudo Tecnologia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328FDB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69B33D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10/9/20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B20CCC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18/9/20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45D741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03B896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9</w:t>
            </w:r>
          </w:p>
        </w:tc>
      </w:tr>
      <w:tr w:rsidR="00923973" w:rsidRPr="00923973" w14:paraId="47DB850D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20D8965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Preparação Infraestrutura Servidor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C5CCF1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F813CA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17/9/20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C00E5C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18/9/20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97AE61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6AD9FD6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151712DA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4B8C30BE" w14:textId="77777777" w:rsidR="00923973" w:rsidRPr="00923973" w:rsidRDefault="00923973" w:rsidP="00923973">
            <w:pPr>
              <w:spacing w:line="240" w:lineRule="auto"/>
              <w:ind w:firstLineChars="100" w:firstLine="221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Sprint 21/09 &gt; 02/10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5C36CDE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3D84F6F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3102835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874BFB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1EBFB5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</w:tr>
      <w:tr w:rsidR="00923973" w:rsidRPr="00923973" w14:paraId="3AFA5D9E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13AF689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Banco de Dados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E10A83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2012BDB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21/9/20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0A041C7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AC51A6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69205E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12</w:t>
            </w:r>
          </w:p>
        </w:tc>
      </w:tr>
      <w:tr w:rsidR="00923973" w:rsidRPr="00923973" w14:paraId="7B643A63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1E64E4A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a estrutura do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back-end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B56493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842D49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21/9/20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6E34F9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23/9/20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9715BC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CDAA7C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3917CFE0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4F20DCC7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CRUD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usuarios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AC29F0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575B962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26/9/20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F9B278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E4796E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B75966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7</w:t>
            </w:r>
          </w:p>
        </w:tc>
      </w:tr>
      <w:tr w:rsidR="00923973" w:rsidRPr="00923973" w14:paraId="4A6B9D71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18E91C6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Verificar questão de segurança para acesso as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API´s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57B4B1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55FDB73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24/9/20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016A490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25/9/20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657FF35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8A76F7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6D33BB27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8E4BC"/>
            <w:noWrap/>
            <w:vAlign w:val="center"/>
            <w:hideMark/>
          </w:tcPr>
          <w:p w14:paraId="1D83CBE6" w14:textId="77777777" w:rsidR="00923973" w:rsidRPr="00923973" w:rsidRDefault="00923973" w:rsidP="00923973">
            <w:pPr>
              <w:spacing w:line="240" w:lineRule="auto"/>
              <w:ind w:firstLineChars="100" w:firstLine="221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Sprint 05/10 &gt; 16/10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8E4BC"/>
            <w:noWrap/>
            <w:vAlign w:val="center"/>
            <w:hideMark/>
          </w:tcPr>
          <w:p w14:paraId="6431F3D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8E4BC"/>
            <w:noWrap/>
            <w:vAlign w:val="center"/>
            <w:hideMark/>
          </w:tcPr>
          <w:p w14:paraId="6B6495A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8E4BC"/>
            <w:noWrap/>
            <w:vAlign w:val="center"/>
            <w:hideMark/>
          </w:tcPr>
          <w:p w14:paraId="0CCD64D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EA2185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6B8BCC9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</w:tr>
      <w:tr w:rsidR="00923973" w:rsidRPr="00923973" w14:paraId="157429B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749FB755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de Login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2E4934F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498094C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5/10/20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64D996D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9/10/20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A7BFD6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1B4858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5</w:t>
            </w:r>
          </w:p>
        </w:tc>
      </w:tr>
      <w:tr w:rsidR="00923973" w:rsidRPr="00923973" w14:paraId="4DE7FBF0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24724EB8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Cadastro de Usuários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5042A38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2787BB0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12/10/20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1D1F88C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14/10/20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DCE6CA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32BAF1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6C7F7EE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57B8FB15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de Alteração de Cadastro de Usuários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6E8526B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052C709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15/10/20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14E8066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16/10/20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44B7EE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F51498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1A069726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7235996C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Implementar Busca Validação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Usuario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e retorno Token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0D4BB52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2C7168D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5/10/20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15CEF6F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16/10/20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FE6125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8596F0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12</w:t>
            </w:r>
          </w:p>
        </w:tc>
      </w:tr>
      <w:tr w:rsidR="00923973" w:rsidRPr="00923973" w14:paraId="28FD05A6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CCC0DA"/>
            <w:noWrap/>
            <w:vAlign w:val="center"/>
            <w:hideMark/>
          </w:tcPr>
          <w:p w14:paraId="09E15AA9" w14:textId="5C2CFC52" w:rsidR="00923973" w:rsidRPr="00923973" w:rsidRDefault="002F4113" w:rsidP="00923973">
            <w:pPr>
              <w:spacing w:line="240" w:lineRule="auto"/>
              <w:ind w:firstLineChars="100" w:firstLine="221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lastRenderedPageBreak/>
              <w:t>Sprint 19</w:t>
            </w:r>
            <w:r w:rsidR="00923973"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/10 &gt; 30/10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CCC0DA"/>
            <w:noWrap/>
            <w:vAlign w:val="center"/>
            <w:hideMark/>
          </w:tcPr>
          <w:p w14:paraId="255FAE4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CCC0DA"/>
            <w:noWrap/>
            <w:vAlign w:val="center"/>
            <w:hideMark/>
          </w:tcPr>
          <w:p w14:paraId="62AEC6E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CCC0DA"/>
            <w:noWrap/>
            <w:vAlign w:val="center"/>
            <w:hideMark/>
          </w:tcPr>
          <w:p w14:paraId="6612046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C3EE35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3A556B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</w:tr>
      <w:tr w:rsidR="00923973" w:rsidRPr="00923973" w14:paraId="59CDCB58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0DCE7053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para Manter Usuários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43B7CA6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7CDD091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19/10/20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46B1B2B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23/10/20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A229CF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CEC217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5</w:t>
            </w:r>
          </w:p>
        </w:tc>
      </w:tr>
      <w:tr w:rsidR="00923973" w:rsidRPr="00923973" w14:paraId="7497A40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46FED060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Manter Atividades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388CD1C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0D59D15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26/10/20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49C1841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28/10/20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FF680F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EBE463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664AB68B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787DC09E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 tela Manter Vagas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0B53604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18A0D5B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29/10/20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6D338C1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30/10/20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6D93556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840500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72F31EF6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5B49CD75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CRUD Manter Vagas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395BEEF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16EBAEC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26/10/20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6A9C1C5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28/10/20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1F7597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92F343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584D3A36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73F7B34C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CRUD Manter Atividades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00A669E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0B3A00D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19/10/20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4B3FE35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23/10/20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6D02849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4A6A67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5</w:t>
            </w:r>
          </w:p>
        </w:tc>
      </w:tr>
      <w:tr w:rsidR="00923973" w:rsidRPr="00923973" w14:paraId="0750AF24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25BF03AF" w14:textId="77777777" w:rsidR="00923973" w:rsidRPr="00923973" w:rsidRDefault="00923973" w:rsidP="00923973">
            <w:pPr>
              <w:spacing w:line="240" w:lineRule="auto"/>
              <w:ind w:firstLineChars="100" w:firstLine="221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Sprint 02/11 &gt; 13/11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2BFD10C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2679E26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2CEFA57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0ACBA5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D74DD0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</w:tr>
      <w:tr w:rsidR="00923973" w:rsidRPr="00923973" w14:paraId="0E51E854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D5BA350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Manter Ocorrências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F95067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1326956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A3E0F2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4/11/20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9D7D4E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80FB9A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2DA46D2E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74A9BE1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Crud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Manter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Ocorrencias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044AFDE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BFA4D0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C69A01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4/11/20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B2E918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492C53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0ECD25EC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17FD38E8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Cadastro Moradores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87CE2C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1A15364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5/11/20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AD0F66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6/11/20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D8A6DE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2A6A9C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2FC92482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F34794B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Crud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Manter Moradores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B1E12A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BBF6E5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5/11/20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9F98E6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6/11/20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5D8A3C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30F5F5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5C451694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28A66F7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Manter Caixa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229D067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D0E034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9/11/20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1DA0CB4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13/11/20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CA25E3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C06645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5</w:t>
            </w:r>
          </w:p>
        </w:tc>
      </w:tr>
      <w:tr w:rsidR="00923973" w:rsidRPr="00923973" w14:paraId="1FFE7CC3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18020F4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Manter Caixa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0B7D0DC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7865CA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9/11/20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89DC9A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13/11/20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84D50E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9265E5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5</w:t>
            </w:r>
          </w:p>
        </w:tc>
      </w:tr>
      <w:tr w:rsidR="00923973" w:rsidRPr="00923973" w14:paraId="1189A171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0105050F" w14:textId="77777777" w:rsidR="00923973" w:rsidRPr="00923973" w:rsidRDefault="00923973" w:rsidP="00923973">
            <w:pPr>
              <w:spacing w:line="240" w:lineRule="auto"/>
              <w:ind w:firstLineChars="100" w:firstLine="221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Sprint 16/11 &gt; 27/11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389FB71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6240A2E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64B5AB1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87270C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95D0B5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</w:tr>
      <w:tr w:rsidR="00923973" w:rsidRPr="00923973" w14:paraId="6620BBB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803176F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Manter Documentos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59A6DDA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71934CA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16/11/20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AF17B5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18/11/20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D15810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D050F1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3240347B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10CF78CA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Assembleia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02598E2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40AF9E4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19/11/20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2C56D18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20/11/20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9B1BF9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310455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4CD2D3C4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42A166B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Assembleia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DAAE88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0A66A5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16/11/20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B4A5E6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18/11/20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F14643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6C567BA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4770EE53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4F12EA3B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Deploy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Servidor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23B0C61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4FABD5A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23/11/20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0E2FCF6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23/11/20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B340ED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72AFE7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1</w:t>
            </w:r>
          </w:p>
        </w:tc>
      </w:tr>
      <w:tr w:rsidR="00923973" w:rsidRPr="00923973" w14:paraId="1469AAD5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5273D0ED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Testes Finais/Entrega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4022E7B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16204C9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24/11/20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7027396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27/11/20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BD1607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A6E4C1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4</w:t>
            </w:r>
          </w:p>
        </w:tc>
      </w:tr>
    </w:tbl>
    <w:p w14:paraId="4E37A292" w14:textId="3F1DBD41" w:rsidR="00694163" w:rsidRDefault="00923973" w:rsidP="00923973">
      <w:pPr>
        <w:spacing w:line="240" w:lineRule="auto"/>
        <w:jc w:val="left"/>
        <w:rPr>
          <w:rFonts w:eastAsia="Times New Roman" w:cs="Arial"/>
          <w:color w:val="000000"/>
          <w:szCs w:val="24"/>
        </w:rPr>
      </w:pPr>
      <w:r>
        <w:rPr>
          <w:rFonts w:eastAsia="Times New Roman" w:cs="Arial"/>
          <w:color w:val="000000"/>
          <w:szCs w:val="24"/>
        </w:rPr>
        <w:fldChar w:fldCharType="end"/>
      </w:r>
      <w:r w:rsidR="00AE7BF0">
        <w:rPr>
          <w:rFonts w:eastAsia="Times New Roman" w:cs="Arial"/>
          <w:color w:val="000000"/>
          <w:szCs w:val="24"/>
        </w:rPr>
        <w:br w:type="page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7"/>
        <w:gridCol w:w="7686"/>
        <w:gridCol w:w="638"/>
      </w:tblGrid>
      <w:tr w:rsidR="00923973" w14:paraId="10D583CD" w14:textId="77777777" w:rsidTr="00923973">
        <w:trPr>
          <w:cantSplit/>
          <w:trHeight w:val="1134"/>
        </w:trPr>
        <w:tc>
          <w:tcPr>
            <w:tcW w:w="747" w:type="dxa"/>
            <w:textDirection w:val="tbRl"/>
          </w:tcPr>
          <w:p w14:paraId="020AB919" w14:textId="57D7C433" w:rsidR="004F147C" w:rsidRPr="00AE0BCE" w:rsidRDefault="004F147C" w:rsidP="00AE0BCE">
            <w:pPr>
              <w:pStyle w:val="Texto"/>
              <w:ind w:left="113" w:right="113" w:firstLine="0"/>
              <w:rPr>
                <w:sz w:val="20"/>
                <w:szCs w:val="20"/>
              </w:rPr>
            </w:pPr>
            <w:r w:rsidRPr="00AE0BCE">
              <w:rPr>
                <w:sz w:val="20"/>
                <w:szCs w:val="20"/>
              </w:rPr>
              <w:lastRenderedPageBreak/>
              <w:t>Fonte: O Autor, 20</w:t>
            </w:r>
            <w:r w:rsidR="00AE0BCE" w:rsidRPr="00AE0BCE">
              <w:rPr>
                <w:sz w:val="20"/>
                <w:szCs w:val="20"/>
              </w:rPr>
              <w:t>20.</w:t>
            </w:r>
          </w:p>
        </w:tc>
        <w:tc>
          <w:tcPr>
            <w:tcW w:w="7686" w:type="dxa"/>
          </w:tcPr>
          <w:p w14:paraId="706BB006" w14:textId="6573A2AC" w:rsidR="004F147C" w:rsidRDefault="00923973" w:rsidP="00F863BE">
            <w:pPr>
              <w:pStyle w:val="Texto"/>
              <w:ind w:firstLine="0"/>
            </w:pPr>
            <w:r>
              <w:rPr>
                <w:noProof/>
              </w:rPr>
              <w:drawing>
                <wp:inline distT="0" distB="0" distL="0" distR="0" wp14:anchorId="2034839E" wp14:editId="595C25A9">
                  <wp:extent cx="9084707" cy="4737735"/>
                  <wp:effectExtent l="1587" t="0" r="4128" b="4127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090015" cy="4740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" w:type="dxa"/>
            <w:textDirection w:val="tbRl"/>
            <w:vAlign w:val="bottom"/>
          </w:tcPr>
          <w:p w14:paraId="7D97C37B" w14:textId="77777777" w:rsidR="00962723" w:rsidRPr="00F863BE" w:rsidRDefault="00962723" w:rsidP="00962723">
            <w:pPr>
              <w:pStyle w:val="Legenda"/>
              <w:jc w:val="both"/>
            </w:pPr>
            <w:bookmarkStart w:id="170" w:name="_Toc39864340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r>
              <w:t xml:space="preserve"> </w:t>
            </w:r>
            <w:r w:rsidRPr="009978A5">
              <w:t>Cronograma das atividades do 1º Semestre</w:t>
            </w:r>
            <w:bookmarkEnd w:id="170"/>
          </w:p>
          <w:p w14:paraId="6E4CBC02" w14:textId="7CB890DE" w:rsidR="004F147C" w:rsidRPr="004F147C" w:rsidRDefault="004F147C" w:rsidP="00962723">
            <w:pPr>
              <w:pStyle w:val="Texto"/>
              <w:keepNext/>
              <w:ind w:left="113" w:right="113" w:firstLine="0"/>
              <w:rPr>
                <w:sz w:val="20"/>
                <w:szCs w:val="18"/>
              </w:rPr>
            </w:pPr>
          </w:p>
        </w:tc>
      </w:tr>
    </w:tbl>
    <w:p w14:paraId="4C351ADC" w14:textId="77777777" w:rsidR="00F863BE" w:rsidRDefault="00F863BE">
      <w:pPr>
        <w:spacing w:line="240" w:lineRule="auto"/>
        <w:jc w:val="left"/>
        <w:rPr>
          <w:rFonts w:eastAsia="Times New Roman"/>
          <w:b/>
          <w:bCs/>
          <w:caps/>
          <w:szCs w:val="28"/>
        </w:rPr>
      </w:pPr>
      <w:bookmarkStart w:id="171" w:name="_Toc266865634"/>
      <w:bookmarkStart w:id="172" w:name="_Toc257728969"/>
      <w:bookmarkStart w:id="173" w:name="_Toc257729068"/>
      <w:bookmarkStart w:id="174" w:name="_Toc257729292"/>
      <w:bookmarkStart w:id="175" w:name="_Toc257729458"/>
      <w:bookmarkStart w:id="176" w:name="_Toc257729495"/>
      <w:bookmarkStart w:id="177" w:name="_Toc257729512"/>
      <w:bookmarkStart w:id="178" w:name="_Toc257814819"/>
      <w:r>
        <w:lastRenderedPageBreak/>
        <w:br w:type="page"/>
      </w:r>
    </w:p>
    <w:p w14:paraId="6EF0CFFC" w14:textId="5CC0CD5F" w:rsidR="00556339" w:rsidRDefault="00556339">
      <w:pPr>
        <w:spacing w:line="240" w:lineRule="auto"/>
        <w:jc w:val="left"/>
      </w:pPr>
      <w:bookmarkStart w:id="179" w:name="_Toc39592473"/>
    </w:p>
    <w:p w14:paraId="595B221D" w14:textId="77777777" w:rsidR="00556339" w:rsidRDefault="00556339">
      <w:pPr>
        <w:spacing w:line="240" w:lineRule="auto"/>
        <w:jc w:val="left"/>
      </w:pPr>
    </w:p>
    <w:p w14:paraId="3C640F0C" w14:textId="2767EF7C" w:rsidR="00574832" w:rsidRDefault="00574832">
      <w:pPr>
        <w:spacing w:line="240" w:lineRule="auto"/>
        <w:jc w:val="left"/>
        <w:rPr>
          <w:rFonts w:eastAsia="Times New Roman"/>
          <w:b/>
          <w:bCs/>
          <w:caps/>
          <w:szCs w:val="28"/>
        </w:rPr>
      </w:pPr>
      <w:r>
        <w:br w:type="page"/>
      </w:r>
    </w:p>
    <w:p w14:paraId="4C351ADD" w14:textId="1171234E" w:rsidR="003604FB" w:rsidRDefault="003604FB" w:rsidP="00F863BE">
      <w:pPr>
        <w:pStyle w:val="Ttulo1"/>
      </w:pPr>
      <w:r>
        <w:lastRenderedPageBreak/>
        <w:t>ANÁLISE DOS RESULTADOS</w:t>
      </w:r>
      <w:bookmarkEnd w:id="171"/>
      <w:bookmarkEnd w:id="179"/>
    </w:p>
    <w:p w14:paraId="4C351ADE" w14:textId="77777777" w:rsidR="00A32531" w:rsidRPr="00A32531" w:rsidRDefault="00A32531" w:rsidP="00A50563">
      <w:pPr>
        <w:pStyle w:val="Texto"/>
      </w:pPr>
    </w:p>
    <w:p w14:paraId="4C351ADF" w14:textId="77777777" w:rsidR="000670B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 w:rsidR="00F863BE">
        <w:t>texto</w:t>
      </w:r>
      <w:proofErr w:type="spellEnd"/>
      <w:r w:rsidR="00F863BE">
        <w:t>, a</w:t>
      </w:r>
      <w:r w:rsidR="000D7739">
        <w:rPr>
          <w:rFonts w:cs="Arial"/>
          <w:szCs w:val="24"/>
        </w:rPr>
        <w:t>presentado na Figura 2.</w:t>
      </w:r>
    </w:p>
    <w:p w14:paraId="4C351AE0" w14:textId="77777777" w:rsidR="00F87084" w:rsidRDefault="00F87084" w:rsidP="00F87084">
      <w:pPr>
        <w:pStyle w:val="Lista"/>
        <w:spacing w:line="240" w:lineRule="auto"/>
        <w:jc w:val="both"/>
        <w:rPr>
          <w:sz w:val="20"/>
          <w:szCs w:val="20"/>
        </w:rPr>
      </w:pPr>
    </w:p>
    <w:p w14:paraId="4C351AE1" w14:textId="77777777" w:rsidR="00F87084" w:rsidRPr="00D519FF" w:rsidRDefault="00CE01ED" w:rsidP="00190E4C">
      <w:pPr>
        <w:pStyle w:val="Lista"/>
        <w:keepNext/>
        <w:spacing w:line="240" w:lineRule="auto"/>
        <w:ind w:left="1440" w:firstLine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</w:t>
      </w:r>
    </w:p>
    <w:p w14:paraId="4C351AE2" w14:textId="77777777" w:rsidR="00190E4C" w:rsidRDefault="00190E4C" w:rsidP="00190E4C">
      <w:pPr>
        <w:pStyle w:val="Legenda"/>
        <w:ind w:left="1416"/>
        <w:jc w:val="both"/>
      </w:pPr>
      <w:r>
        <w:t xml:space="preserve">  </w:t>
      </w:r>
    </w:p>
    <w:p w14:paraId="4C351AE3" w14:textId="7DBFB43F" w:rsidR="000D7739" w:rsidRDefault="000D7739" w:rsidP="000D7739">
      <w:pPr>
        <w:pStyle w:val="Legenda"/>
        <w:keepNext/>
        <w:ind w:firstLine="1560"/>
        <w:jc w:val="left"/>
      </w:pPr>
      <w:bookmarkStart w:id="180" w:name="_Toc3986434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62723">
        <w:rPr>
          <w:noProof/>
        </w:rPr>
        <w:t>3</w:t>
      </w:r>
      <w:r>
        <w:fldChar w:fldCharType="end"/>
      </w:r>
      <w:bookmarkStart w:id="181" w:name="_Toc292982924"/>
      <w:bookmarkStart w:id="182" w:name="_Toc342050789"/>
      <w:bookmarkStart w:id="183" w:name="_Toc342050856"/>
      <w:r>
        <w:t>– Título do gráfico</w:t>
      </w:r>
      <w:bookmarkEnd w:id="180"/>
      <w:bookmarkEnd w:id="181"/>
      <w:bookmarkEnd w:id="182"/>
      <w:bookmarkEnd w:id="183"/>
    </w:p>
    <w:p w14:paraId="4C351AE4" w14:textId="77777777" w:rsidR="000670B0" w:rsidRDefault="009D5F42" w:rsidP="00D519FF">
      <w:pPr>
        <w:pStyle w:val="Lista"/>
        <w:spacing w:line="240" w:lineRule="auto"/>
        <w:rPr>
          <w:sz w:val="20"/>
          <w:szCs w:val="20"/>
        </w:rPr>
      </w:pPr>
      <w:r w:rsidRPr="00C50128">
        <w:rPr>
          <w:noProof/>
          <w:sz w:val="20"/>
          <w:szCs w:val="20"/>
          <w:lang w:val="en-US"/>
        </w:rPr>
        <w:drawing>
          <wp:inline distT="0" distB="0" distL="0" distR="0" wp14:anchorId="4C351B1A" wp14:editId="4C351B1B">
            <wp:extent cx="4400550" cy="1762125"/>
            <wp:effectExtent l="0" t="0" r="0" b="0"/>
            <wp:docPr id="2" name="Gráfico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14:paraId="4C351AE5" w14:textId="77777777" w:rsidR="006526FD" w:rsidRDefault="00CE01ED" w:rsidP="00CE01ED">
      <w:pPr>
        <w:spacing w:line="240" w:lineRule="auto"/>
        <w:ind w:left="1440"/>
        <w:jc w:val="both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 </w:t>
      </w:r>
      <w:r w:rsidR="00C358FB">
        <w:rPr>
          <w:rFonts w:cs="Arial"/>
          <w:sz w:val="20"/>
          <w:szCs w:val="20"/>
        </w:rPr>
        <w:t>Fonte: o</w:t>
      </w:r>
      <w:r w:rsidR="006526FD">
        <w:rPr>
          <w:rFonts w:cs="Arial"/>
          <w:sz w:val="20"/>
          <w:szCs w:val="20"/>
        </w:rPr>
        <w:t xml:space="preserve"> autor</w:t>
      </w:r>
      <w:r w:rsidR="00C358FB">
        <w:rPr>
          <w:rFonts w:cs="Arial"/>
          <w:sz w:val="20"/>
          <w:szCs w:val="20"/>
        </w:rPr>
        <w:t>, ano</w:t>
      </w:r>
      <w:r w:rsidR="003E4FA0">
        <w:rPr>
          <w:rFonts w:cs="Arial"/>
          <w:sz w:val="20"/>
          <w:szCs w:val="20"/>
        </w:rPr>
        <w:t>.</w:t>
      </w:r>
    </w:p>
    <w:p w14:paraId="4C351AE6" w14:textId="77777777" w:rsidR="006526FD" w:rsidRPr="000361D3" w:rsidRDefault="006526FD" w:rsidP="003604FB">
      <w:pPr>
        <w:rPr>
          <w:rFonts w:cs="Arial"/>
          <w:sz w:val="20"/>
          <w:szCs w:val="20"/>
        </w:rPr>
      </w:pPr>
    </w:p>
    <w:p w14:paraId="4C351AE7" w14:textId="77777777" w:rsidR="007D353C" w:rsidRDefault="007D353C" w:rsidP="007D353C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E8" w14:textId="77777777" w:rsidR="00C358FB" w:rsidRDefault="00C358FB" w:rsidP="00C358FB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E9" w14:textId="77777777" w:rsidR="007D353C" w:rsidRDefault="007D353C" w:rsidP="007D353C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EA" w14:textId="77777777" w:rsidR="00C358FB" w:rsidRDefault="00C358FB" w:rsidP="00C358FB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lastRenderedPageBreak/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EB" w14:textId="77777777" w:rsidR="003604FB" w:rsidRPr="00B27E70" w:rsidRDefault="003604FB" w:rsidP="00A01326">
      <w:pPr>
        <w:tabs>
          <w:tab w:val="left" w:pos="720"/>
        </w:tabs>
        <w:ind w:firstLine="709"/>
        <w:jc w:val="both"/>
        <w:rPr>
          <w:rFonts w:cs="Arial"/>
        </w:rPr>
      </w:pPr>
      <w:r w:rsidRPr="00B27E70">
        <w:rPr>
          <w:rFonts w:cs="Arial"/>
        </w:rPr>
        <w:t xml:space="preserve">Segundo </w:t>
      </w:r>
      <w:proofErr w:type="spellStart"/>
      <w:r w:rsidRPr="00B27E70">
        <w:rPr>
          <w:rFonts w:cs="Arial"/>
        </w:rPr>
        <w:t>M</w:t>
      </w:r>
      <w:r w:rsidR="007D353C">
        <w:rPr>
          <w:rFonts w:cs="Arial"/>
        </w:rPr>
        <w:t>mmmmm</w:t>
      </w:r>
      <w:proofErr w:type="spellEnd"/>
      <w:r w:rsidRPr="00B27E70">
        <w:rPr>
          <w:rFonts w:cs="Arial"/>
        </w:rPr>
        <w:t xml:space="preserve"> (</w:t>
      </w:r>
      <w:r w:rsidR="007D353C">
        <w:rPr>
          <w:rFonts w:cs="Arial"/>
        </w:rPr>
        <w:t>Ano,</w:t>
      </w:r>
      <w:r w:rsidR="00C358FB">
        <w:rPr>
          <w:rFonts w:cs="Arial"/>
        </w:rPr>
        <w:t xml:space="preserve"> </w:t>
      </w:r>
      <w:r w:rsidR="00377318">
        <w:rPr>
          <w:rFonts w:cs="Arial"/>
        </w:rPr>
        <w:t>p.</w:t>
      </w:r>
      <w:r w:rsidR="003E4FA0">
        <w:rPr>
          <w:rFonts w:cs="Arial"/>
        </w:rPr>
        <w:t xml:space="preserve"> </w:t>
      </w:r>
      <w:proofErr w:type="spellStart"/>
      <w:r w:rsidR="007D353C">
        <w:rPr>
          <w:rFonts w:cs="Arial"/>
        </w:rPr>
        <w:t>xx</w:t>
      </w:r>
      <w:proofErr w:type="spellEnd"/>
      <w:r w:rsidRPr="00B27E70">
        <w:rPr>
          <w:rFonts w:cs="Arial"/>
        </w:rPr>
        <w:t>),</w:t>
      </w:r>
    </w:p>
    <w:p w14:paraId="4C351AEC" w14:textId="77777777" w:rsidR="003604FB" w:rsidRPr="00E66FD1" w:rsidRDefault="00C358FB" w:rsidP="00C358FB">
      <w:pPr>
        <w:pStyle w:val="CitaoLonga"/>
      </w:pPr>
      <w:r>
        <w:t>c</w:t>
      </w:r>
      <w:r w:rsidR="007D353C">
        <w:t xml:space="preserve">itação longa, letra em tamanho menor, com recuo de 4 cm, justificado e espacejamento simples. 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. 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0D7739">
        <w:t xml:space="preserve"> (AUTOR, ano, p. X)</w:t>
      </w:r>
      <w:r w:rsidR="007D353C">
        <w:t>.</w:t>
      </w:r>
    </w:p>
    <w:p w14:paraId="4C351AED" w14:textId="77777777" w:rsidR="007D353C" w:rsidRDefault="007D353C" w:rsidP="00A01326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7D353C">
        <w:rPr>
          <w:rFonts w:cs="Arial"/>
        </w:rPr>
        <w:t xml:space="preserve"> </w:t>
      </w: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EE" w14:textId="77777777" w:rsidR="007D353C" w:rsidRDefault="007D353C" w:rsidP="00A01326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EF" w14:textId="77777777" w:rsidR="007D353C" w:rsidRDefault="007D353C" w:rsidP="007D353C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F0" w14:textId="77777777" w:rsidR="007D353C" w:rsidRDefault="007D353C" w:rsidP="007D353C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lastRenderedPageBreak/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. </w:t>
      </w:r>
    </w:p>
    <w:p w14:paraId="4C351AF1" w14:textId="77777777" w:rsidR="003604FB" w:rsidRDefault="007D353C" w:rsidP="007D353C">
      <w:pPr>
        <w:pStyle w:val="Cabealho"/>
        <w:tabs>
          <w:tab w:val="left" w:pos="720"/>
        </w:tabs>
        <w:spacing w:line="360" w:lineRule="auto"/>
        <w:ind w:firstLine="709"/>
        <w:jc w:val="both"/>
        <w:rPr>
          <w:rFonts w:cs="Arial"/>
        </w:rPr>
      </w:pPr>
      <w:r>
        <w:t>Texto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="003604FB" w:rsidRPr="00B27E70">
        <w:rPr>
          <w:rFonts w:cs="Arial"/>
        </w:rPr>
        <w:t xml:space="preserve"> </w:t>
      </w:r>
    </w:p>
    <w:p w14:paraId="4C351AF2" w14:textId="77777777" w:rsidR="00A01326" w:rsidRDefault="00A01326">
      <w:pPr>
        <w:spacing w:line="240" w:lineRule="auto"/>
        <w:jc w:val="left"/>
        <w:rPr>
          <w:rFonts w:cs="Arial"/>
        </w:rPr>
      </w:pPr>
      <w:r>
        <w:rPr>
          <w:rFonts w:cs="Arial"/>
        </w:rPr>
        <w:br w:type="page"/>
      </w:r>
    </w:p>
    <w:p w14:paraId="4C351AF3" w14:textId="77777777" w:rsidR="009A6DD7" w:rsidRDefault="00674D14" w:rsidP="00CE01ED">
      <w:pPr>
        <w:pStyle w:val="Ttulo1"/>
      </w:pPr>
      <w:bookmarkStart w:id="184" w:name="_Toc266865635"/>
      <w:bookmarkStart w:id="185" w:name="_Toc39592474"/>
      <w:r>
        <w:lastRenderedPageBreak/>
        <w:t>Considerações Finais</w:t>
      </w:r>
      <w:bookmarkEnd w:id="172"/>
      <w:bookmarkEnd w:id="173"/>
      <w:bookmarkEnd w:id="174"/>
      <w:bookmarkEnd w:id="175"/>
      <w:bookmarkEnd w:id="176"/>
      <w:bookmarkEnd w:id="177"/>
      <w:bookmarkEnd w:id="178"/>
      <w:bookmarkEnd w:id="184"/>
      <w:r w:rsidR="005D1193">
        <w:t xml:space="preserve"> OU CONCLUSÃO</w:t>
      </w:r>
      <w:bookmarkEnd w:id="185"/>
    </w:p>
    <w:p w14:paraId="4C351AF4" w14:textId="77777777" w:rsidR="005D1193" w:rsidRDefault="005D1193" w:rsidP="005D1193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F5" w14:textId="77777777" w:rsidR="005D1193" w:rsidRDefault="005D1193" w:rsidP="005D1193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F6" w14:textId="77777777" w:rsidR="005D1193" w:rsidRDefault="005D1193" w:rsidP="005D1193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. </w:t>
      </w:r>
    </w:p>
    <w:p w14:paraId="4C351AF7" w14:textId="77777777" w:rsidR="005D1193" w:rsidRDefault="005D1193" w:rsidP="005D1193">
      <w:pPr>
        <w:pStyle w:val="Cabealho"/>
        <w:tabs>
          <w:tab w:val="left" w:pos="720"/>
        </w:tabs>
        <w:spacing w:line="360" w:lineRule="auto"/>
        <w:ind w:firstLine="709"/>
        <w:jc w:val="both"/>
        <w:rPr>
          <w:rFonts w:cs="Arial"/>
        </w:rPr>
      </w:pPr>
      <w:r>
        <w:t>Texto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</w:rPr>
        <w:t xml:space="preserve"> </w:t>
      </w:r>
    </w:p>
    <w:p w14:paraId="4C351AF8" w14:textId="77777777" w:rsidR="005D1193" w:rsidRDefault="005D1193" w:rsidP="00EF4B77">
      <w:pPr>
        <w:pStyle w:val="Texto"/>
      </w:pPr>
    </w:p>
    <w:p w14:paraId="4C351AF9" w14:textId="77777777" w:rsidR="00A01326" w:rsidRDefault="00A01326" w:rsidP="003071E4">
      <w:pPr>
        <w:rPr>
          <w:rFonts w:cs="Arial"/>
        </w:rPr>
      </w:pPr>
      <w:r>
        <w:rPr>
          <w:rFonts w:cs="Arial"/>
        </w:rPr>
        <w:br w:type="page"/>
      </w:r>
    </w:p>
    <w:p w14:paraId="4C351AFA" w14:textId="77777777" w:rsidR="00674D14" w:rsidRDefault="00B63317" w:rsidP="00087AB2">
      <w:pPr>
        <w:pStyle w:val="Ttulo1"/>
        <w:numPr>
          <w:ilvl w:val="0"/>
          <w:numId w:val="0"/>
        </w:numPr>
        <w:jc w:val="center"/>
      </w:pPr>
      <w:bookmarkStart w:id="186" w:name="_Toc257728970"/>
      <w:bookmarkStart w:id="187" w:name="_Toc257729293"/>
      <w:bookmarkStart w:id="188" w:name="_Toc257729513"/>
      <w:bookmarkStart w:id="189" w:name="_Toc257814820"/>
      <w:bookmarkStart w:id="190" w:name="_Toc39592475"/>
      <w:r>
        <w:lastRenderedPageBreak/>
        <w:t>Referências</w:t>
      </w:r>
      <w:bookmarkEnd w:id="186"/>
      <w:bookmarkEnd w:id="187"/>
      <w:bookmarkEnd w:id="188"/>
      <w:bookmarkEnd w:id="189"/>
      <w:bookmarkEnd w:id="190"/>
    </w:p>
    <w:p w14:paraId="5A976FA9" w14:textId="1BCDF582" w:rsidR="00FB2D76" w:rsidRDefault="003264BF" w:rsidP="007E2C84">
      <w:pPr>
        <w:pStyle w:val="Referncia"/>
      </w:pPr>
      <w:r w:rsidRPr="0075794C">
        <w:t xml:space="preserve">MADUREIRA, O. M. </w:t>
      </w:r>
      <w:r w:rsidRPr="0075794C">
        <w:rPr>
          <w:b/>
        </w:rPr>
        <w:t>Metodologia do Projeto</w:t>
      </w:r>
      <w:r w:rsidRPr="0075794C">
        <w:t xml:space="preserve">. São Paulo: Editora </w:t>
      </w:r>
      <w:proofErr w:type="spellStart"/>
      <w:r w:rsidRPr="0075794C">
        <w:t>Blucher</w:t>
      </w:r>
      <w:proofErr w:type="spellEnd"/>
      <w:r w:rsidRPr="0075794C">
        <w:t>, 2010. Disponível em</w:t>
      </w:r>
      <w:r>
        <w:t>:</w:t>
      </w:r>
      <w:r w:rsidRPr="003264BF">
        <w:t xml:space="preserve"> </w:t>
      </w:r>
      <w:hyperlink r:id="rId44">
        <w:r w:rsidRPr="0075794C">
          <w:t>&lt;http://vanzolini.org.br/weblog/2014/10/16/a-viabilidade-de-projetos-em-dez-licoes/&gt;</w:t>
        </w:r>
      </w:hyperlink>
      <w:r w:rsidR="00210AFB">
        <w:t xml:space="preserve">. </w:t>
      </w:r>
      <w:r w:rsidRPr="0075794C">
        <w:t xml:space="preserve">Acesso em: </w:t>
      </w:r>
      <w:r w:rsidR="00FB2D76">
        <w:t>23</w:t>
      </w:r>
      <w:r w:rsidRPr="0075794C">
        <w:t xml:space="preserve"> </w:t>
      </w:r>
      <w:r w:rsidR="00FB2D76">
        <w:t>set</w:t>
      </w:r>
      <w:r w:rsidRPr="0075794C">
        <w:t>. 20</w:t>
      </w:r>
      <w:r w:rsidR="00FB2D76">
        <w:t>20</w:t>
      </w:r>
    </w:p>
    <w:p w14:paraId="4C351AFD" w14:textId="21D0B0FB" w:rsidR="005D1193" w:rsidRDefault="00FB2D76" w:rsidP="007E2C84">
      <w:pPr>
        <w:pStyle w:val="Referncia"/>
      </w:pPr>
      <w:r>
        <w:t>FERREIRA</w:t>
      </w:r>
      <w:r w:rsidRPr="0075794C">
        <w:t xml:space="preserve">, </w:t>
      </w:r>
      <w:r>
        <w:t>R</w:t>
      </w:r>
      <w:r w:rsidRPr="0075794C">
        <w:t xml:space="preserve">. </w:t>
      </w:r>
      <w:r>
        <w:t>S</w:t>
      </w:r>
      <w:r w:rsidRPr="0075794C">
        <w:t xml:space="preserve">. </w:t>
      </w:r>
      <w:r w:rsidRPr="0075794C">
        <w:rPr>
          <w:b/>
        </w:rPr>
        <w:t>Otimização de Processos de Negócio usando BPM</w:t>
      </w:r>
      <w:r w:rsidRPr="0075794C">
        <w:t>. 201</w:t>
      </w:r>
      <w:r>
        <w:t>2</w:t>
      </w:r>
      <w:r w:rsidRPr="0075794C">
        <w:t>. Disponível em</w:t>
      </w:r>
      <w:r>
        <w:t>:</w:t>
      </w:r>
      <w:r w:rsidRPr="003264BF">
        <w:t xml:space="preserve"> </w:t>
      </w:r>
      <w:hyperlink r:id="rId45">
        <w:r w:rsidRPr="0075794C">
          <w:t>&lt;</w:t>
        </w:r>
        <w:r w:rsidRPr="00FB2D76">
          <w:t xml:space="preserve"> https://www.oracle.com/technetwork/pt/articles/soa/otimizacao-processos-negocio-parte1-1555845-ptb.html </w:t>
        </w:r>
        <w:r w:rsidRPr="0075794C">
          <w:t>&gt;</w:t>
        </w:r>
      </w:hyperlink>
      <w:r>
        <w:t xml:space="preserve">. </w:t>
      </w:r>
      <w:r w:rsidRPr="0075794C">
        <w:t xml:space="preserve">Acesso em: </w:t>
      </w:r>
      <w:r>
        <w:t>23</w:t>
      </w:r>
      <w:r w:rsidRPr="0075794C">
        <w:t xml:space="preserve"> </w:t>
      </w:r>
      <w:r>
        <w:t>set</w:t>
      </w:r>
      <w:r w:rsidRPr="0075794C">
        <w:t>. 20</w:t>
      </w:r>
      <w:r>
        <w:t>20</w:t>
      </w:r>
      <w:r w:rsidRPr="0075794C">
        <w:t xml:space="preserve"> </w:t>
      </w:r>
      <w:r>
        <w:t xml:space="preserve"> </w:t>
      </w:r>
      <w:r w:rsidR="003264BF" w:rsidRPr="0075794C">
        <w:t xml:space="preserve"> </w:t>
      </w:r>
      <w:r w:rsidR="005D1193">
        <w:t xml:space="preserve"> </w:t>
      </w:r>
    </w:p>
    <w:p w14:paraId="20D85F5B" w14:textId="77777777" w:rsidR="00964A77" w:rsidRDefault="009D547C" w:rsidP="009D547C">
      <w:pPr>
        <w:pStyle w:val="Referncia"/>
      </w:pPr>
      <w:bookmarkStart w:id="191" w:name="_Toc257728971"/>
      <w:bookmarkStart w:id="192" w:name="_Toc257729294"/>
      <w:bookmarkStart w:id="193" w:name="_Toc257729514"/>
      <w:bookmarkStart w:id="194" w:name="_Ref257808121"/>
      <w:bookmarkStart w:id="195" w:name="_Toc257814821"/>
      <w:r>
        <w:t>SCHWABER K.; SUTHERLAND J.</w:t>
      </w:r>
      <w:r w:rsidRPr="0075794C">
        <w:t xml:space="preserve"> </w:t>
      </w:r>
      <w:r>
        <w:rPr>
          <w:b/>
        </w:rPr>
        <w:t>Um guia definitivo para o Scrum: As regras do jogo</w:t>
      </w:r>
      <w:r w:rsidRPr="0075794C">
        <w:t xml:space="preserve">. </w:t>
      </w:r>
      <w:r w:rsidR="00F4303C">
        <w:t xml:space="preserve">2017. </w:t>
      </w:r>
      <w:r w:rsidRPr="0075794C">
        <w:t>Disponível em</w:t>
      </w:r>
      <w:r>
        <w:t>:</w:t>
      </w:r>
      <w:r w:rsidRPr="003264BF">
        <w:t xml:space="preserve"> </w:t>
      </w:r>
      <w:hyperlink r:id="rId46">
        <w:r w:rsidRPr="009D547C">
          <w:t xml:space="preserve"> https://www.scrumguides.org/docs/scrumguide/v2017/2017-Scrum-Guide-Portuguese-Brazilian.pdf</w:t>
        </w:r>
        <w:r w:rsidRPr="0075794C">
          <w:t>&gt;</w:t>
        </w:r>
      </w:hyperlink>
      <w:r>
        <w:t xml:space="preserve">. </w:t>
      </w:r>
      <w:r w:rsidRPr="0075794C">
        <w:t xml:space="preserve">Acesso em: </w:t>
      </w:r>
      <w:r>
        <w:t>23</w:t>
      </w:r>
      <w:r w:rsidRPr="0075794C">
        <w:t xml:space="preserve"> </w:t>
      </w:r>
      <w:r>
        <w:t>set</w:t>
      </w:r>
      <w:r w:rsidRPr="0075794C">
        <w:t>. 20</w:t>
      </w:r>
      <w:r>
        <w:t>20</w:t>
      </w:r>
    </w:p>
    <w:p w14:paraId="27CEF2A3" w14:textId="7FD78B07" w:rsidR="00964A77" w:rsidRDefault="00964A77" w:rsidP="00964A77">
      <w:pPr>
        <w:pStyle w:val="Referncia"/>
      </w:pPr>
      <w:r>
        <w:t xml:space="preserve">BATISTA, Emerson de Oliveira. </w:t>
      </w:r>
      <w:r>
        <w:rPr>
          <w:b/>
        </w:rPr>
        <w:t xml:space="preserve">Sistemas de Informação: O uso consciente da tecnologia para o gerenciamento. </w:t>
      </w:r>
      <w:r>
        <w:t>2ª Edição. São Paulo: Saraiva, 201</w:t>
      </w:r>
      <w:r w:rsidR="00574572">
        <w:t>3</w:t>
      </w:r>
      <w:r>
        <w:t>.</w:t>
      </w:r>
    </w:p>
    <w:p w14:paraId="192193A9" w14:textId="6AA97F76" w:rsidR="00095258" w:rsidRDefault="00095258" w:rsidP="00095258">
      <w:pPr>
        <w:pStyle w:val="Referncia"/>
      </w:pPr>
      <w:r>
        <w:t xml:space="preserve">REZENDE, A. R.; ABREU, A. F. </w:t>
      </w:r>
      <w:r w:rsidR="009A09C6">
        <w:rPr>
          <w:b/>
        </w:rPr>
        <w:t>Tecnologia da Informação Aplicada a Sistemas de Informação Empresariais</w:t>
      </w:r>
      <w:r>
        <w:rPr>
          <w:b/>
        </w:rPr>
        <w:t xml:space="preserve">: O </w:t>
      </w:r>
      <w:r w:rsidR="009A09C6">
        <w:rPr>
          <w:b/>
        </w:rPr>
        <w:t>Papel Estratégico da Informação e dos Sistemas de Informação nas Empresas</w:t>
      </w:r>
      <w:r>
        <w:rPr>
          <w:b/>
        </w:rPr>
        <w:t xml:space="preserve">. </w:t>
      </w:r>
      <w:r w:rsidR="009A09C6">
        <w:t>3</w:t>
      </w:r>
      <w:r>
        <w:t xml:space="preserve">ª Edição. São Paulo: </w:t>
      </w:r>
      <w:r w:rsidR="009A09C6">
        <w:t>ATLAS S.A</w:t>
      </w:r>
      <w:r>
        <w:t>, 20</w:t>
      </w:r>
      <w:r w:rsidR="009A09C6">
        <w:t>03</w:t>
      </w:r>
      <w:r>
        <w:t>.</w:t>
      </w:r>
    </w:p>
    <w:p w14:paraId="038BC077" w14:textId="6CAB3F26" w:rsidR="005A5229" w:rsidRDefault="005A5229" w:rsidP="00095258">
      <w:pPr>
        <w:pStyle w:val="Referncia"/>
        <w:rPr>
          <w:rFonts w:cs="Arial"/>
          <w:color w:val="222222"/>
          <w:szCs w:val="24"/>
          <w:shd w:val="clear" w:color="auto" w:fill="FFFFFF"/>
        </w:rPr>
      </w:pPr>
      <w:r w:rsidRPr="005A5229">
        <w:rPr>
          <w:rFonts w:cs="Arial"/>
          <w:color w:val="222222"/>
          <w:szCs w:val="24"/>
          <w:shd w:val="clear" w:color="auto" w:fill="FFFFFF"/>
        </w:rPr>
        <w:t>TEÓFILO, Romero Batista; DE FREITAS, Lucia Santana. O uso de tecnologia da informação como ferramenta de gestão. </w:t>
      </w:r>
      <w:r w:rsidRPr="005A5229">
        <w:rPr>
          <w:rFonts w:cs="Arial"/>
          <w:b/>
          <w:bCs/>
          <w:color w:val="222222"/>
          <w:szCs w:val="24"/>
          <w:shd w:val="clear" w:color="auto" w:fill="FFFFFF"/>
        </w:rPr>
        <w:t>IV Simpósio de Excelência em Gestão e Tecnologia (SEGET). Resende, Rio de</w:t>
      </w:r>
      <w:r w:rsidRPr="005A5229">
        <w:rPr>
          <w:rFonts w:cs="Arial"/>
          <w:color w:val="222222"/>
          <w:szCs w:val="24"/>
          <w:shd w:val="clear" w:color="auto" w:fill="FFFFFF"/>
        </w:rPr>
        <w:t>, p. 1-12, 2007.</w:t>
      </w:r>
    </w:p>
    <w:p w14:paraId="00A286DA" w14:textId="43163F3A" w:rsidR="00D05841" w:rsidRDefault="00D05841" w:rsidP="00095258">
      <w:pPr>
        <w:pStyle w:val="Referncia"/>
        <w:rPr>
          <w:rFonts w:cs="Arial"/>
          <w:color w:val="222222"/>
          <w:szCs w:val="24"/>
          <w:shd w:val="clear" w:color="auto" w:fill="FFFFFF"/>
        </w:rPr>
      </w:pPr>
      <w:r w:rsidRPr="00D05841">
        <w:rPr>
          <w:rFonts w:cs="Arial"/>
          <w:color w:val="222222"/>
          <w:szCs w:val="24"/>
          <w:shd w:val="clear" w:color="auto" w:fill="FFFFFF"/>
        </w:rPr>
        <w:t>CRUZ, Fábio. </w:t>
      </w:r>
      <w:r w:rsidRPr="00D05841">
        <w:rPr>
          <w:rFonts w:cs="Arial"/>
          <w:b/>
          <w:bCs/>
          <w:color w:val="222222"/>
          <w:szCs w:val="24"/>
          <w:shd w:val="clear" w:color="auto" w:fill="FFFFFF"/>
        </w:rPr>
        <w:t>Scrum e PMBOK unidos no Gerenciamento de Projetos</w:t>
      </w:r>
      <w:r w:rsidRPr="00D05841">
        <w:rPr>
          <w:rFonts w:cs="Arial"/>
          <w:color w:val="222222"/>
          <w:szCs w:val="24"/>
          <w:shd w:val="clear" w:color="auto" w:fill="FFFFFF"/>
        </w:rPr>
        <w:t xml:space="preserve">. </w:t>
      </w:r>
      <w:proofErr w:type="spellStart"/>
      <w:r w:rsidRPr="00D05841">
        <w:rPr>
          <w:rFonts w:cs="Arial"/>
          <w:color w:val="222222"/>
          <w:szCs w:val="24"/>
          <w:shd w:val="clear" w:color="auto" w:fill="FFFFFF"/>
        </w:rPr>
        <w:t>Brasport</w:t>
      </w:r>
      <w:proofErr w:type="spellEnd"/>
      <w:r w:rsidRPr="00D05841">
        <w:rPr>
          <w:rFonts w:cs="Arial"/>
          <w:color w:val="222222"/>
          <w:szCs w:val="24"/>
          <w:shd w:val="clear" w:color="auto" w:fill="FFFFFF"/>
        </w:rPr>
        <w:t>, 2013.</w:t>
      </w:r>
    </w:p>
    <w:p w14:paraId="478471E1" w14:textId="0267DC31" w:rsidR="003F11F3" w:rsidRPr="003F11F3" w:rsidRDefault="003F11F3" w:rsidP="00095258">
      <w:pPr>
        <w:pStyle w:val="Referncia"/>
        <w:rPr>
          <w:szCs w:val="24"/>
        </w:rPr>
      </w:pPr>
      <w:r w:rsidRPr="003F11F3">
        <w:rPr>
          <w:rFonts w:cs="Arial"/>
          <w:color w:val="222222"/>
          <w:szCs w:val="24"/>
          <w:shd w:val="clear" w:color="auto" w:fill="FFFFFF"/>
        </w:rPr>
        <w:t>PEREIRA, Paulo; TORREÃO, Paula; MARÇAL, Ana Sofia. Entendendo Scrum para gerenciar projetos de forma ágil. </w:t>
      </w:r>
      <w:r w:rsidRPr="003F11F3">
        <w:rPr>
          <w:rFonts w:cs="Arial"/>
          <w:b/>
          <w:bCs/>
          <w:color w:val="222222"/>
          <w:szCs w:val="24"/>
          <w:shd w:val="clear" w:color="auto" w:fill="FFFFFF"/>
        </w:rPr>
        <w:t>Mundo PM</w:t>
      </w:r>
      <w:r w:rsidRPr="003F11F3">
        <w:rPr>
          <w:rFonts w:cs="Arial"/>
          <w:color w:val="222222"/>
          <w:szCs w:val="24"/>
          <w:shd w:val="clear" w:color="auto" w:fill="FFFFFF"/>
        </w:rPr>
        <w:t>, v. 1, p. 3-11, 2007.</w:t>
      </w:r>
    </w:p>
    <w:p w14:paraId="624C0325" w14:textId="77777777" w:rsidR="00095258" w:rsidRDefault="00095258" w:rsidP="00964A77">
      <w:pPr>
        <w:pStyle w:val="Referncia"/>
      </w:pPr>
    </w:p>
    <w:p w14:paraId="4FA0171E" w14:textId="0BE9BBDA" w:rsidR="009D547C" w:rsidRDefault="009D547C" w:rsidP="009D547C">
      <w:pPr>
        <w:pStyle w:val="Referncia"/>
      </w:pPr>
      <w:r w:rsidRPr="0075794C">
        <w:t xml:space="preserve"> </w:t>
      </w:r>
      <w:r>
        <w:t xml:space="preserve"> </w:t>
      </w:r>
    </w:p>
    <w:p w14:paraId="4C351B00" w14:textId="04A239CC" w:rsidR="00326018" w:rsidRPr="003264BF" w:rsidRDefault="00326018" w:rsidP="003264BF">
      <w:pPr>
        <w:pStyle w:val="Referncia"/>
      </w:pPr>
      <w:r>
        <w:br w:type="page"/>
      </w:r>
    </w:p>
    <w:p w14:paraId="4C351B01" w14:textId="77777777" w:rsidR="00C20113" w:rsidRDefault="00087AB2" w:rsidP="00087AB2">
      <w:pPr>
        <w:pStyle w:val="Ttulo1"/>
        <w:numPr>
          <w:ilvl w:val="0"/>
          <w:numId w:val="0"/>
        </w:numPr>
        <w:jc w:val="center"/>
      </w:pPr>
      <w:bookmarkStart w:id="196" w:name="_Toc39592476"/>
      <w:r>
        <w:lastRenderedPageBreak/>
        <w:t>APÊNDICE A</w:t>
      </w:r>
      <w:r w:rsidR="007E2C84">
        <w:t xml:space="preserve"> </w:t>
      </w:r>
      <w:r w:rsidR="0032467C">
        <w:t>–</w:t>
      </w:r>
      <w:r w:rsidR="001E3DDF">
        <w:t xml:space="preserve"> </w:t>
      </w:r>
      <w:r w:rsidR="0032467C">
        <w:t xml:space="preserve">TÍTULO DO </w:t>
      </w:r>
      <w:r w:rsidR="00C358FB">
        <w:t>APÊ</w:t>
      </w:r>
      <w:r w:rsidR="00E04939">
        <w:t>NDICE</w:t>
      </w:r>
      <w:bookmarkEnd w:id="191"/>
      <w:bookmarkEnd w:id="192"/>
      <w:bookmarkEnd w:id="193"/>
      <w:bookmarkEnd w:id="194"/>
      <w:bookmarkEnd w:id="195"/>
      <w:bookmarkEnd w:id="196"/>
    </w:p>
    <w:p w14:paraId="4C351B02" w14:textId="77777777" w:rsidR="009327CA" w:rsidRDefault="009327CA" w:rsidP="009327CA">
      <w:pPr>
        <w:pStyle w:val="Texto"/>
      </w:pPr>
    </w:p>
    <w:p w14:paraId="4C351B03" w14:textId="77777777" w:rsidR="009327CA" w:rsidRDefault="009327CA" w:rsidP="009327CA">
      <w:pPr>
        <w:pStyle w:val="Texto"/>
      </w:pPr>
    </w:p>
    <w:p w14:paraId="4C351B04" w14:textId="77777777" w:rsidR="009327CA" w:rsidRDefault="009327CA" w:rsidP="009327CA">
      <w:pPr>
        <w:pStyle w:val="Texto"/>
      </w:pPr>
    </w:p>
    <w:p w14:paraId="4C351B05" w14:textId="77777777" w:rsidR="009327CA" w:rsidRDefault="009327CA" w:rsidP="009327CA">
      <w:pPr>
        <w:pStyle w:val="Texto"/>
      </w:pPr>
    </w:p>
    <w:p w14:paraId="4C351B06" w14:textId="77777777" w:rsidR="009327CA" w:rsidRDefault="009327CA" w:rsidP="009327CA">
      <w:pPr>
        <w:pStyle w:val="Texto"/>
      </w:pPr>
    </w:p>
    <w:p w14:paraId="4C351B07" w14:textId="77777777" w:rsidR="009327CA" w:rsidRDefault="009327CA" w:rsidP="009327CA">
      <w:pPr>
        <w:pStyle w:val="Texto"/>
      </w:pPr>
    </w:p>
    <w:p w14:paraId="4C351B08" w14:textId="77777777" w:rsidR="009327CA" w:rsidRDefault="009327CA" w:rsidP="009327CA">
      <w:pPr>
        <w:pStyle w:val="Texto"/>
      </w:pPr>
    </w:p>
    <w:p w14:paraId="4C351B09" w14:textId="77777777" w:rsidR="00867CD4" w:rsidRDefault="00867CD4" w:rsidP="008D40B7">
      <w:pPr>
        <w:jc w:val="both"/>
      </w:pPr>
    </w:p>
    <w:p w14:paraId="4C351B0A" w14:textId="77777777" w:rsidR="009327CA" w:rsidRDefault="008D40B7" w:rsidP="00087AB2">
      <w:pPr>
        <w:pStyle w:val="Ttulo1"/>
        <w:numPr>
          <w:ilvl w:val="0"/>
          <w:numId w:val="0"/>
        </w:numPr>
        <w:jc w:val="center"/>
      </w:pPr>
      <w:bookmarkStart w:id="197" w:name="_Toc257728972"/>
      <w:bookmarkStart w:id="198" w:name="_Toc257729295"/>
      <w:bookmarkStart w:id="199" w:name="_Toc257729515"/>
      <w:bookmarkStart w:id="200" w:name="_Toc257814822"/>
      <w:r>
        <w:br w:type="page"/>
      </w:r>
      <w:bookmarkStart w:id="201" w:name="_Toc39592477"/>
      <w:r w:rsidR="00087AB2">
        <w:lastRenderedPageBreak/>
        <w:t>APÊNDICE B</w:t>
      </w:r>
      <w:r w:rsidR="00FD1406">
        <w:t xml:space="preserve"> </w:t>
      </w:r>
      <w:r w:rsidR="0032467C">
        <w:t>–</w:t>
      </w:r>
      <w:r w:rsidR="001E3DDF">
        <w:t xml:space="preserve"> </w:t>
      </w:r>
      <w:r w:rsidR="0032467C">
        <w:t>TÍTULO DO</w:t>
      </w:r>
      <w:r w:rsidR="00867CD4">
        <w:t xml:space="preserve"> APÊNDICE</w:t>
      </w:r>
      <w:bookmarkEnd w:id="197"/>
      <w:bookmarkEnd w:id="198"/>
      <w:bookmarkEnd w:id="199"/>
      <w:bookmarkEnd w:id="200"/>
      <w:bookmarkEnd w:id="201"/>
    </w:p>
    <w:p w14:paraId="4C351B0B" w14:textId="77777777" w:rsidR="00867CD4" w:rsidRDefault="00867CD4" w:rsidP="001C5678">
      <w:pPr>
        <w:pStyle w:val="Texto"/>
        <w:jc w:val="center"/>
      </w:pPr>
    </w:p>
    <w:p w14:paraId="4C351B0C" w14:textId="77777777" w:rsidR="00867CD4" w:rsidRDefault="00867CD4" w:rsidP="00867CD4">
      <w:pPr>
        <w:pStyle w:val="Texto"/>
      </w:pPr>
    </w:p>
    <w:p w14:paraId="4C351B0D" w14:textId="77777777" w:rsidR="00867CD4" w:rsidRDefault="00867CD4" w:rsidP="00867CD4">
      <w:pPr>
        <w:pStyle w:val="Texto"/>
      </w:pPr>
    </w:p>
    <w:p w14:paraId="4C351B0E" w14:textId="77777777" w:rsidR="00867CD4" w:rsidRDefault="00867CD4" w:rsidP="00867CD4">
      <w:pPr>
        <w:pStyle w:val="Texto"/>
      </w:pPr>
    </w:p>
    <w:p w14:paraId="4C351B0F" w14:textId="77777777" w:rsidR="00087AB2" w:rsidRDefault="009628CA" w:rsidP="006A7348">
      <w:pPr>
        <w:pStyle w:val="Ttulo1"/>
        <w:numPr>
          <w:ilvl w:val="0"/>
          <w:numId w:val="0"/>
        </w:numPr>
        <w:jc w:val="center"/>
      </w:pPr>
      <w:r>
        <w:br w:type="page"/>
      </w:r>
      <w:bookmarkStart w:id="202" w:name="_Toc257728974"/>
      <w:bookmarkStart w:id="203" w:name="_Toc257729297"/>
      <w:bookmarkStart w:id="204" w:name="_Toc257729517"/>
      <w:bookmarkStart w:id="205" w:name="_Toc257813724"/>
      <w:bookmarkStart w:id="206" w:name="_Toc257814824"/>
      <w:bookmarkStart w:id="207" w:name="_Toc39592478"/>
      <w:r w:rsidR="00CE01ED">
        <w:lastRenderedPageBreak/>
        <w:t>ANEXO A</w:t>
      </w:r>
      <w:r w:rsidR="00FD1406">
        <w:t xml:space="preserve"> </w:t>
      </w:r>
      <w:r w:rsidR="0032467C">
        <w:t>–</w:t>
      </w:r>
      <w:r w:rsidR="001E3DDF">
        <w:t xml:space="preserve"> </w:t>
      </w:r>
      <w:r w:rsidR="0032467C">
        <w:t>tÍTULO DO</w:t>
      </w:r>
      <w:r w:rsidR="00867CD4">
        <w:t xml:space="preserve"> ANEXO</w:t>
      </w:r>
      <w:bookmarkEnd w:id="202"/>
      <w:bookmarkEnd w:id="203"/>
      <w:bookmarkEnd w:id="204"/>
      <w:bookmarkEnd w:id="205"/>
      <w:bookmarkEnd w:id="206"/>
      <w:bookmarkEnd w:id="207"/>
    </w:p>
    <w:p w14:paraId="4C351B10" w14:textId="77777777" w:rsidR="00087AB2" w:rsidRDefault="00087AB2" w:rsidP="00087AB2">
      <w:pPr>
        <w:pStyle w:val="Ttulo1"/>
        <w:numPr>
          <w:ilvl w:val="0"/>
          <w:numId w:val="0"/>
        </w:numPr>
        <w:jc w:val="center"/>
      </w:pPr>
      <w:r>
        <w:br w:type="page"/>
      </w:r>
      <w:bookmarkStart w:id="208" w:name="_Toc39592479"/>
      <w:r>
        <w:lastRenderedPageBreak/>
        <w:t>ANEXO B</w:t>
      </w:r>
      <w:r w:rsidR="00FD1406">
        <w:t xml:space="preserve"> </w:t>
      </w:r>
      <w:r>
        <w:t>– tÍTULO DO ANEXO</w:t>
      </w:r>
      <w:bookmarkEnd w:id="208"/>
    </w:p>
    <w:p w14:paraId="4C351B11" w14:textId="77777777" w:rsidR="00087AB2" w:rsidRPr="00087AB2" w:rsidRDefault="00087AB2" w:rsidP="00087AB2">
      <w:pPr>
        <w:pStyle w:val="Ttulo1"/>
        <w:numPr>
          <w:ilvl w:val="0"/>
          <w:numId w:val="0"/>
        </w:numPr>
        <w:jc w:val="center"/>
      </w:pPr>
    </w:p>
    <w:p w14:paraId="4C351B12" w14:textId="77777777" w:rsidR="00867CD4" w:rsidRDefault="00867CD4" w:rsidP="001C5678">
      <w:pPr>
        <w:pStyle w:val="Texto"/>
      </w:pPr>
    </w:p>
    <w:p w14:paraId="4C351B13" w14:textId="77777777" w:rsidR="00B93B63" w:rsidRDefault="00B93B63" w:rsidP="00B93B63">
      <w:pPr>
        <w:spacing w:line="240" w:lineRule="auto"/>
        <w:jc w:val="left"/>
      </w:pPr>
    </w:p>
    <w:sectPr w:rsidR="00B93B63" w:rsidSect="00A87660">
      <w:headerReference w:type="default" r:id="rId47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27" w:author="José Caetano Faganello" w:date="2020-10-04T23:00:00Z" w:initials="JCF">
    <w:p w14:paraId="0551C725" w14:textId="24A80C99" w:rsidR="00B5763C" w:rsidRDefault="00B5763C">
      <w:pPr>
        <w:pStyle w:val="Textodecomentrio"/>
      </w:pPr>
      <w:r>
        <w:rPr>
          <w:rStyle w:val="Refdecomentrio"/>
        </w:rPr>
        <w:annotationRef/>
      </w:r>
      <w:r>
        <w:t>Parei aqui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551C72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24D2A9" w16cex:dateUtc="2020-10-05T02:0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551C725" w16cid:durableId="2324D2A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B96B83" w14:textId="77777777" w:rsidR="00CC357B" w:rsidRDefault="00CC357B" w:rsidP="00F9687E">
      <w:pPr>
        <w:pStyle w:val="Texto"/>
        <w:spacing w:line="240" w:lineRule="auto"/>
      </w:pPr>
      <w:r>
        <w:separator/>
      </w:r>
    </w:p>
  </w:endnote>
  <w:endnote w:type="continuationSeparator" w:id="0">
    <w:p w14:paraId="52CAD113" w14:textId="77777777" w:rsidR="00CC357B" w:rsidRDefault="00CC357B" w:rsidP="00F9687E">
      <w:pPr>
        <w:pStyle w:val="Texto"/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552BC0" w14:textId="77777777" w:rsidR="00CC357B" w:rsidRDefault="00CC357B" w:rsidP="004E36B6">
      <w:pPr>
        <w:pStyle w:val="Texto"/>
        <w:spacing w:line="240" w:lineRule="auto"/>
        <w:ind w:firstLine="0"/>
      </w:pPr>
      <w:r>
        <w:t xml:space="preserve">_______________ </w:t>
      </w:r>
    </w:p>
    <w:p w14:paraId="317C5BBD" w14:textId="77777777" w:rsidR="00CC357B" w:rsidRDefault="00CC357B" w:rsidP="004E36B6">
      <w:pPr>
        <w:pStyle w:val="Texto"/>
        <w:spacing w:line="240" w:lineRule="auto"/>
        <w:ind w:firstLine="0"/>
      </w:pPr>
    </w:p>
  </w:footnote>
  <w:footnote w:type="continuationSeparator" w:id="0">
    <w:p w14:paraId="213F13E7" w14:textId="77777777" w:rsidR="00CC357B" w:rsidRDefault="00CC357B" w:rsidP="00F9687E">
      <w:pPr>
        <w:pStyle w:val="Texto"/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51B21" w14:textId="77777777" w:rsidR="00B5763C" w:rsidRDefault="00B5763C" w:rsidP="00A87660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4C351B22" w14:textId="77777777" w:rsidR="00B5763C" w:rsidRDefault="00B5763C" w:rsidP="00AB650C">
    <w:pPr>
      <w:pStyle w:val="Cabealho"/>
      <w:ind w:right="360"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51B23" w14:textId="77777777" w:rsidR="00B5763C" w:rsidRDefault="00B5763C">
    <w:pPr>
      <w:pStyle w:val="Cabealho"/>
      <w:jc w:val="right"/>
    </w:pPr>
  </w:p>
  <w:p w14:paraId="4C351B24" w14:textId="77777777" w:rsidR="00B5763C" w:rsidRDefault="00B5763C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51B25" w14:textId="77777777" w:rsidR="00B5763C" w:rsidRDefault="00B5763C">
    <w:pPr>
      <w:pStyle w:val="Cabealho"/>
      <w:jc w:val="right"/>
    </w:pPr>
  </w:p>
  <w:p w14:paraId="4C351B26" w14:textId="77777777" w:rsidR="00B5763C" w:rsidRDefault="00B5763C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51B27" w14:textId="77777777" w:rsidR="00B5763C" w:rsidRDefault="00B5763C" w:rsidP="00A87660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14</w:t>
    </w:r>
    <w:r>
      <w:rPr>
        <w:rStyle w:val="Nmerodepgina"/>
      </w:rPr>
      <w:fldChar w:fldCharType="end"/>
    </w:r>
  </w:p>
  <w:p w14:paraId="4C351B29" w14:textId="77777777" w:rsidR="00B5763C" w:rsidRDefault="00B5763C" w:rsidP="00162D2F">
    <w:pPr>
      <w:pStyle w:val="Cabealho"/>
      <w:jc w:val="both"/>
    </w:pPr>
  </w:p>
  <w:p w14:paraId="44E33B53" w14:textId="77777777" w:rsidR="00B5763C" w:rsidRDefault="00B5763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610B2B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A6A9D6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A24264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8C8ADC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634E44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ADABD8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4126C2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C1A9F1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618046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BCE188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4A7D02"/>
    <w:multiLevelType w:val="multilevel"/>
    <w:tmpl w:val="0416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 w15:restartNumberingAfterBreak="0">
    <w:nsid w:val="14885E22"/>
    <w:multiLevelType w:val="hybridMultilevel"/>
    <w:tmpl w:val="4DB0C7CA"/>
    <w:lvl w:ilvl="0" w:tplc="E072FECA">
      <w:start w:val="1"/>
      <w:numFmt w:val="lowerLetter"/>
      <w:pStyle w:val="Alnea"/>
      <w:lvlText w:val="%1)"/>
      <w:lvlJc w:val="left"/>
      <w:pPr>
        <w:ind w:left="1407" w:hanging="360"/>
      </w:pPr>
    </w:lvl>
    <w:lvl w:ilvl="1" w:tplc="EB1AFCE8">
      <w:start w:val="1"/>
      <w:numFmt w:val="bullet"/>
      <w:lvlText w:val="-"/>
      <w:lvlJc w:val="left"/>
      <w:pPr>
        <w:ind w:left="1756" w:hanging="360"/>
      </w:pPr>
      <w:rPr>
        <w:rFonts w:ascii="Arial" w:hAnsi="Arial" w:hint="default"/>
      </w:rPr>
    </w:lvl>
    <w:lvl w:ilvl="2" w:tplc="0416001B" w:tentative="1">
      <w:start w:val="1"/>
      <w:numFmt w:val="lowerRoman"/>
      <w:lvlText w:val="%3."/>
      <w:lvlJc w:val="right"/>
      <w:pPr>
        <w:ind w:left="2847" w:hanging="180"/>
      </w:pPr>
    </w:lvl>
    <w:lvl w:ilvl="3" w:tplc="0416000F" w:tentative="1">
      <w:start w:val="1"/>
      <w:numFmt w:val="decimal"/>
      <w:lvlText w:val="%4."/>
      <w:lvlJc w:val="left"/>
      <w:pPr>
        <w:ind w:left="3567" w:hanging="360"/>
      </w:pPr>
    </w:lvl>
    <w:lvl w:ilvl="4" w:tplc="04160019" w:tentative="1">
      <w:start w:val="1"/>
      <w:numFmt w:val="lowerLetter"/>
      <w:lvlText w:val="%5."/>
      <w:lvlJc w:val="left"/>
      <w:pPr>
        <w:ind w:left="4287" w:hanging="360"/>
      </w:pPr>
    </w:lvl>
    <w:lvl w:ilvl="5" w:tplc="0416001B" w:tentative="1">
      <w:start w:val="1"/>
      <w:numFmt w:val="lowerRoman"/>
      <w:lvlText w:val="%6."/>
      <w:lvlJc w:val="right"/>
      <w:pPr>
        <w:ind w:left="5007" w:hanging="180"/>
      </w:pPr>
    </w:lvl>
    <w:lvl w:ilvl="6" w:tplc="0416000F" w:tentative="1">
      <w:start w:val="1"/>
      <w:numFmt w:val="decimal"/>
      <w:lvlText w:val="%7."/>
      <w:lvlJc w:val="left"/>
      <w:pPr>
        <w:ind w:left="5727" w:hanging="360"/>
      </w:pPr>
    </w:lvl>
    <w:lvl w:ilvl="7" w:tplc="04160019" w:tentative="1">
      <w:start w:val="1"/>
      <w:numFmt w:val="lowerLetter"/>
      <w:lvlText w:val="%8."/>
      <w:lvlJc w:val="left"/>
      <w:pPr>
        <w:ind w:left="6447" w:hanging="360"/>
      </w:pPr>
    </w:lvl>
    <w:lvl w:ilvl="8" w:tplc="0416001B" w:tentative="1">
      <w:start w:val="1"/>
      <w:numFmt w:val="lowerRoman"/>
      <w:lvlText w:val="%9."/>
      <w:lvlJc w:val="right"/>
      <w:pPr>
        <w:ind w:left="7167" w:hanging="180"/>
      </w:pPr>
    </w:lvl>
  </w:abstractNum>
  <w:abstractNum w:abstractNumId="12" w15:restartNumberingAfterBreak="0">
    <w:nsid w:val="152D22A0"/>
    <w:multiLevelType w:val="multilevel"/>
    <w:tmpl w:val="0416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7151052"/>
    <w:multiLevelType w:val="hybridMultilevel"/>
    <w:tmpl w:val="B2C6094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DE12344"/>
    <w:multiLevelType w:val="hybridMultilevel"/>
    <w:tmpl w:val="48CE9D02"/>
    <w:lvl w:ilvl="0" w:tplc="1E8E8B3E">
      <w:start w:val="1"/>
      <w:numFmt w:val="upperLetter"/>
      <w:pStyle w:val="Apndice"/>
      <w:lvlText w:val="APÊNDICE %1"/>
      <w:lvlJc w:val="left"/>
      <w:pPr>
        <w:ind w:left="786" w:hanging="360"/>
      </w:pPr>
      <w:rPr>
        <w:rFonts w:ascii="Arial" w:hAnsi="Arial" w:hint="default"/>
        <w:b/>
        <w:i w:val="0"/>
        <w:caps/>
        <w:strike w:val="0"/>
        <w:dstrike w:val="0"/>
        <w:vanish w:val="0"/>
        <w:color w:val="auto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49339D"/>
    <w:multiLevelType w:val="multilevel"/>
    <w:tmpl w:val="CDDE41B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474E3B7F"/>
    <w:multiLevelType w:val="multilevel"/>
    <w:tmpl w:val="ECCCD024"/>
    <w:lvl w:ilvl="0">
      <w:numFmt w:val="none"/>
      <w:pStyle w:val="TtuloPsTextual"/>
      <w:lvlText w:val="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48693536"/>
    <w:multiLevelType w:val="hybridMultilevel"/>
    <w:tmpl w:val="AB72B1E2"/>
    <w:lvl w:ilvl="0" w:tplc="EEFCE7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A46C3D"/>
    <w:multiLevelType w:val="multilevel"/>
    <w:tmpl w:val="4440CF44"/>
    <w:lvl w:ilvl="0">
      <w:start w:val="4"/>
      <w:numFmt w:val="decimal"/>
      <w:lvlText w:val="%1"/>
      <w:lvlJc w:val="left"/>
      <w:pPr>
        <w:ind w:left="360" w:hanging="360"/>
      </w:pPr>
      <w:rPr>
        <w:rFonts w:cs="Arial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Arial" w:hAnsi="Arial" w:cs="Arial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hAnsi="Arial" w:cs="Arial"/>
        <w:b w:val="0"/>
        <w:bCs w:val="0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Arial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Arial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Arial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/>
      </w:rPr>
    </w:lvl>
  </w:abstractNum>
  <w:abstractNum w:abstractNumId="19" w15:restartNumberingAfterBreak="0">
    <w:nsid w:val="57813855"/>
    <w:multiLevelType w:val="hybridMultilevel"/>
    <w:tmpl w:val="9B42C948"/>
    <w:lvl w:ilvl="0" w:tplc="04160017">
      <w:start w:val="1"/>
      <w:numFmt w:val="lowerLetter"/>
      <w:lvlText w:val="%1)"/>
      <w:lvlJc w:val="left"/>
      <w:pPr>
        <w:ind w:left="1429" w:hanging="360"/>
      </w:pPr>
    </w:lvl>
    <w:lvl w:ilvl="1" w:tplc="EB1AFCE8">
      <w:start w:val="1"/>
      <w:numFmt w:val="bullet"/>
      <w:lvlText w:val="-"/>
      <w:lvlJc w:val="left"/>
      <w:pPr>
        <w:ind w:left="1778" w:hanging="360"/>
      </w:pPr>
      <w:rPr>
        <w:rFonts w:ascii="Arial" w:hAnsi="Arial" w:hint="default"/>
      </w:r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000312E"/>
    <w:multiLevelType w:val="hybridMultilevel"/>
    <w:tmpl w:val="0FC437C6"/>
    <w:lvl w:ilvl="0" w:tplc="988EE948">
      <w:start w:val="1"/>
      <w:numFmt w:val="upperLetter"/>
      <w:pStyle w:val="Anexo"/>
      <w:lvlText w:val="ANEXO %1"/>
      <w:lvlJc w:val="left"/>
      <w:pPr>
        <w:ind w:left="502" w:hanging="360"/>
      </w:pPr>
      <w:rPr>
        <w:rFonts w:ascii="Arial" w:hAnsi="Arial" w:hint="default"/>
        <w:b/>
        <w:i w:val="0"/>
        <w:caps/>
        <w:strike w:val="0"/>
        <w:dstrike w:val="0"/>
        <w:vanish w:val="0"/>
        <w:color w:val="auto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2B1850"/>
    <w:multiLevelType w:val="multilevel"/>
    <w:tmpl w:val="B70CC398"/>
    <w:lvl w:ilvl="0">
      <w:start w:val="1"/>
      <w:numFmt w:val="decimal"/>
      <w:lvlText w:val="%1"/>
      <w:lvlJc w:val="left"/>
      <w:pPr>
        <w:ind w:left="360" w:hanging="202"/>
      </w:pPr>
      <w:rPr>
        <w:rFonts w:ascii="Arial" w:eastAsia="Arial" w:hAnsi="Arial" w:cs="Arial" w:hint="default"/>
        <w:b/>
        <w:bCs/>
        <w:w w:val="100"/>
        <w:sz w:val="24"/>
        <w:szCs w:val="24"/>
      </w:rPr>
    </w:lvl>
    <w:lvl w:ilvl="1">
      <w:start w:val="1"/>
      <w:numFmt w:val="decimal"/>
      <w:lvlText w:val="%1.%2"/>
      <w:lvlJc w:val="left"/>
      <w:pPr>
        <w:ind w:left="696" w:hanging="538"/>
      </w:pPr>
      <w:rPr>
        <w:rFonts w:ascii="Arial" w:eastAsia="Arial" w:hAnsi="Arial" w:cs="Arial" w:hint="default"/>
        <w:b/>
        <w:bCs/>
        <w:spacing w:val="-1"/>
        <w:w w:val="100"/>
        <w:sz w:val="24"/>
        <w:szCs w:val="24"/>
      </w:rPr>
    </w:lvl>
    <w:lvl w:ilvl="2">
      <w:start w:val="1"/>
      <w:numFmt w:val="bullet"/>
      <w:lvlText w:val=""/>
      <w:lvlJc w:val="left"/>
      <w:pPr>
        <w:ind w:left="159" w:hanging="384"/>
      </w:pPr>
      <w:rPr>
        <w:rFonts w:ascii="Symbol" w:hAnsi="Symbol" w:hint="default"/>
        <w:spacing w:val="-1"/>
        <w:w w:val="100"/>
        <w:sz w:val="24"/>
        <w:szCs w:val="24"/>
      </w:rPr>
    </w:lvl>
    <w:lvl w:ilvl="3">
      <w:numFmt w:val="bullet"/>
      <w:lvlText w:val="•"/>
      <w:lvlJc w:val="left"/>
      <w:pPr>
        <w:ind w:left="1800" w:hanging="384"/>
      </w:pPr>
      <w:rPr>
        <w:rFonts w:hint="default"/>
      </w:rPr>
    </w:lvl>
    <w:lvl w:ilvl="4">
      <w:numFmt w:val="bullet"/>
      <w:lvlText w:val="•"/>
      <w:lvlJc w:val="left"/>
      <w:pPr>
        <w:ind w:left="2900" w:hanging="384"/>
      </w:pPr>
      <w:rPr>
        <w:rFonts w:hint="default"/>
      </w:rPr>
    </w:lvl>
    <w:lvl w:ilvl="5">
      <w:numFmt w:val="bullet"/>
      <w:lvlText w:val="•"/>
      <w:lvlJc w:val="left"/>
      <w:pPr>
        <w:ind w:left="4000" w:hanging="384"/>
      </w:pPr>
      <w:rPr>
        <w:rFonts w:hint="default"/>
      </w:rPr>
    </w:lvl>
    <w:lvl w:ilvl="6">
      <w:numFmt w:val="bullet"/>
      <w:lvlText w:val="•"/>
      <w:lvlJc w:val="left"/>
      <w:pPr>
        <w:ind w:left="5100" w:hanging="384"/>
      </w:pPr>
      <w:rPr>
        <w:rFonts w:hint="default"/>
      </w:rPr>
    </w:lvl>
    <w:lvl w:ilvl="7">
      <w:numFmt w:val="bullet"/>
      <w:lvlText w:val="•"/>
      <w:lvlJc w:val="left"/>
      <w:pPr>
        <w:ind w:left="6200" w:hanging="384"/>
      </w:pPr>
      <w:rPr>
        <w:rFonts w:hint="default"/>
      </w:rPr>
    </w:lvl>
    <w:lvl w:ilvl="8">
      <w:numFmt w:val="bullet"/>
      <w:lvlText w:val="•"/>
      <w:lvlJc w:val="left"/>
      <w:pPr>
        <w:ind w:left="7300" w:hanging="384"/>
      </w:pPr>
      <w:rPr>
        <w:rFonts w:hint="default"/>
      </w:rPr>
    </w:lvl>
  </w:abstractNum>
  <w:abstractNum w:abstractNumId="22" w15:restartNumberingAfterBreak="0">
    <w:nsid w:val="75533075"/>
    <w:multiLevelType w:val="hybridMultilevel"/>
    <w:tmpl w:val="5D84E7C8"/>
    <w:lvl w:ilvl="0" w:tplc="04160001">
      <w:start w:val="1"/>
      <w:numFmt w:val="bullet"/>
      <w:lvlText w:val=""/>
      <w:lvlJc w:val="left"/>
      <w:pPr>
        <w:ind w:left="149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1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1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14"/>
  </w:num>
  <w:num w:numId="4">
    <w:abstractNumId w:val="20"/>
  </w:num>
  <w:num w:numId="5">
    <w:abstractNumId w:val="11"/>
  </w:num>
  <w:num w:numId="6">
    <w:abstractNumId w:val="15"/>
    <w:lvlOverride w:ilvl="0">
      <w:startOverride w:val="2"/>
    </w:lvlOverride>
    <w:lvlOverride w:ilvl="1">
      <w:startOverride w:val="2"/>
    </w:lvlOverride>
    <w:lvlOverride w:ilvl="2">
      <w:startOverride w:val="1"/>
    </w:lvlOverride>
  </w:num>
  <w:num w:numId="7">
    <w:abstractNumId w:val="15"/>
    <w:lvlOverride w:ilvl="0">
      <w:startOverride w:val="2"/>
    </w:lvlOverride>
    <w:lvlOverride w:ilvl="1">
      <w:startOverride w:val="2"/>
    </w:lvlOverride>
    <w:lvlOverride w:ilvl="2">
      <w:startOverride w:val="1"/>
    </w:lvlOverride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5"/>
    <w:lvlOverride w:ilvl="0">
      <w:startOverride w:val="2"/>
    </w:lvlOverride>
    <w:lvlOverride w:ilvl="1">
      <w:startOverride w:val="2"/>
    </w:lvlOverride>
    <w:lvlOverride w:ilvl="2">
      <w:startOverride w:val="2"/>
    </w:lvlOverride>
  </w:num>
  <w:num w:numId="19">
    <w:abstractNumId w:val="15"/>
    <w:lvlOverride w:ilvl="0">
      <w:startOverride w:val="4"/>
    </w:lvlOverride>
  </w:num>
  <w:num w:numId="20">
    <w:abstractNumId w:val="12"/>
  </w:num>
  <w:num w:numId="21">
    <w:abstractNumId w:val="16"/>
  </w:num>
  <w:num w:numId="22">
    <w:abstractNumId w:val="10"/>
  </w:num>
  <w:num w:numId="23">
    <w:abstractNumId w:val="11"/>
    <w:lvlOverride w:ilvl="0">
      <w:startOverride w:val="1"/>
    </w:lvlOverride>
  </w:num>
  <w:num w:numId="24">
    <w:abstractNumId w:val="19"/>
  </w:num>
  <w:num w:numId="25">
    <w:abstractNumId w:val="18"/>
  </w:num>
  <w:num w:numId="26">
    <w:abstractNumId w:val="22"/>
  </w:num>
  <w:num w:numId="27">
    <w:abstractNumId w:val="21"/>
  </w:num>
  <w:num w:numId="28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José Caetano Faganello">
    <w15:presenceInfo w15:providerId="AD" w15:userId="S::jose.faganello@inlog.com.br::949e2b4b-6653-4c72-bea8-6b262306b1a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hideSpellingErrors/>
  <w:proofState w:spelling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jAys7QwMjYxN7SwNLBU0lEKTi0uzszPAykwrgUApJRR9iwAAAA="/>
  </w:docVars>
  <w:rsids>
    <w:rsidRoot w:val="003F5BA6"/>
    <w:rsid w:val="00001C4A"/>
    <w:rsid w:val="00004274"/>
    <w:rsid w:val="00011237"/>
    <w:rsid w:val="00021AA1"/>
    <w:rsid w:val="00027DAF"/>
    <w:rsid w:val="000373CF"/>
    <w:rsid w:val="00045216"/>
    <w:rsid w:val="00045571"/>
    <w:rsid w:val="000476AE"/>
    <w:rsid w:val="00047F99"/>
    <w:rsid w:val="000532F9"/>
    <w:rsid w:val="00061C57"/>
    <w:rsid w:val="00065528"/>
    <w:rsid w:val="000656B7"/>
    <w:rsid w:val="000670B0"/>
    <w:rsid w:val="000675E8"/>
    <w:rsid w:val="000811AE"/>
    <w:rsid w:val="00082055"/>
    <w:rsid w:val="0008438A"/>
    <w:rsid w:val="00086723"/>
    <w:rsid w:val="00087AB2"/>
    <w:rsid w:val="0009102C"/>
    <w:rsid w:val="000943D1"/>
    <w:rsid w:val="00095258"/>
    <w:rsid w:val="0009715B"/>
    <w:rsid w:val="000971BC"/>
    <w:rsid w:val="000A1E45"/>
    <w:rsid w:val="000A3235"/>
    <w:rsid w:val="000A4F21"/>
    <w:rsid w:val="000B7C89"/>
    <w:rsid w:val="000C0573"/>
    <w:rsid w:val="000C384D"/>
    <w:rsid w:val="000D1FC9"/>
    <w:rsid w:val="000D52A3"/>
    <w:rsid w:val="000D7739"/>
    <w:rsid w:val="000E5871"/>
    <w:rsid w:val="000E61F7"/>
    <w:rsid w:val="000F1176"/>
    <w:rsid w:val="000F1E78"/>
    <w:rsid w:val="000F310E"/>
    <w:rsid w:val="000F5A7B"/>
    <w:rsid w:val="000F5CAD"/>
    <w:rsid w:val="000F7B10"/>
    <w:rsid w:val="0010306C"/>
    <w:rsid w:val="00105268"/>
    <w:rsid w:val="00105FF9"/>
    <w:rsid w:val="0010603B"/>
    <w:rsid w:val="0011047D"/>
    <w:rsid w:val="0011329D"/>
    <w:rsid w:val="00117493"/>
    <w:rsid w:val="0012052A"/>
    <w:rsid w:val="0012133D"/>
    <w:rsid w:val="00121D72"/>
    <w:rsid w:val="001220A4"/>
    <w:rsid w:val="00131ADB"/>
    <w:rsid w:val="00131E56"/>
    <w:rsid w:val="001359A7"/>
    <w:rsid w:val="00136A2E"/>
    <w:rsid w:val="00143EBD"/>
    <w:rsid w:val="00146B9E"/>
    <w:rsid w:val="001540CB"/>
    <w:rsid w:val="00154ACF"/>
    <w:rsid w:val="00157C7E"/>
    <w:rsid w:val="001604DA"/>
    <w:rsid w:val="00162D2F"/>
    <w:rsid w:val="0016410D"/>
    <w:rsid w:val="001650AA"/>
    <w:rsid w:val="0016575A"/>
    <w:rsid w:val="0018321B"/>
    <w:rsid w:val="001855A0"/>
    <w:rsid w:val="00190E4C"/>
    <w:rsid w:val="00193628"/>
    <w:rsid w:val="00193AA7"/>
    <w:rsid w:val="00195360"/>
    <w:rsid w:val="001A2423"/>
    <w:rsid w:val="001A4F2A"/>
    <w:rsid w:val="001A562A"/>
    <w:rsid w:val="001A56BB"/>
    <w:rsid w:val="001B2BA2"/>
    <w:rsid w:val="001B4720"/>
    <w:rsid w:val="001C0AEF"/>
    <w:rsid w:val="001C1B7F"/>
    <w:rsid w:val="001C5678"/>
    <w:rsid w:val="001C7B39"/>
    <w:rsid w:val="001D2FA5"/>
    <w:rsid w:val="001D5242"/>
    <w:rsid w:val="001D6115"/>
    <w:rsid w:val="001D77BC"/>
    <w:rsid w:val="001E3DDF"/>
    <w:rsid w:val="001E6942"/>
    <w:rsid w:val="001F25F1"/>
    <w:rsid w:val="001F6399"/>
    <w:rsid w:val="001F7B7C"/>
    <w:rsid w:val="001F7BED"/>
    <w:rsid w:val="00203595"/>
    <w:rsid w:val="00204A81"/>
    <w:rsid w:val="00205FD9"/>
    <w:rsid w:val="00210AFB"/>
    <w:rsid w:val="00213336"/>
    <w:rsid w:val="00213C9B"/>
    <w:rsid w:val="002149F4"/>
    <w:rsid w:val="00225E1E"/>
    <w:rsid w:val="00235518"/>
    <w:rsid w:val="002357CB"/>
    <w:rsid w:val="00240609"/>
    <w:rsid w:val="002432E3"/>
    <w:rsid w:val="0024397A"/>
    <w:rsid w:val="00244B2E"/>
    <w:rsid w:val="0024506F"/>
    <w:rsid w:val="00250B56"/>
    <w:rsid w:val="0025128F"/>
    <w:rsid w:val="0025649A"/>
    <w:rsid w:val="00262370"/>
    <w:rsid w:val="00263A12"/>
    <w:rsid w:val="0026775C"/>
    <w:rsid w:val="002765C7"/>
    <w:rsid w:val="002805AB"/>
    <w:rsid w:val="00282496"/>
    <w:rsid w:val="002864A1"/>
    <w:rsid w:val="002865FD"/>
    <w:rsid w:val="00290AE9"/>
    <w:rsid w:val="00293B42"/>
    <w:rsid w:val="002945EC"/>
    <w:rsid w:val="00295866"/>
    <w:rsid w:val="002A21C8"/>
    <w:rsid w:val="002A5086"/>
    <w:rsid w:val="002A710F"/>
    <w:rsid w:val="002B4003"/>
    <w:rsid w:val="002C0BE4"/>
    <w:rsid w:val="002C1111"/>
    <w:rsid w:val="002C2817"/>
    <w:rsid w:val="002C5C30"/>
    <w:rsid w:val="002D1AB6"/>
    <w:rsid w:val="002D3CCD"/>
    <w:rsid w:val="002D4CF2"/>
    <w:rsid w:val="002D7F55"/>
    <w:rsid w:val="002E1670"/>
    <w:rsid w:val="002E1D99"/>
    <w:rsid w:val="002E442D"/>
    <w:rsid w:val="002E60F9"/>
    <w:rsid w:val="002F4113"/>
    <w:rsid w:val="002F5EF7"/>
    <w:rsid w:val="0030158E"/>
    <w:rsid w:val="00304FB5"/>
    <w:rsid w:val="003071E4"/>
    <w:rsid w:val="00307C01"/>
    <w:rsid w:val="00310F65"/>
    <w:rsid w:val="0031213E"/>
    <w:rsid w:val="00313763"/>
    <w:rsid w:val="0031425E"/>
    <w:rsid w:val="003143CB"/>
    <w:rsid w:val="003156D5"/>
    <w:rsid w:val="0032467C"/>
    <w:rsid w:val="00326018"/>
    <w:rsid w:val="003264BF"/>
    <w:rsid w:val="003271B5"/>
    <w:rsid w:val="003273FC"/>
    <w:rsid w:val="003276C6"/>
    <w:rsid w:val="0033401D"/>
    <w:rsid w:val="0033532F"/>
    <w:rsid w:val="00337264"/>
    <w:rsid w:val="00337909"/>
    <w:rsid w:val="00343CF5"/>
    <w:rsid w:val="00345084"/>
    <w:rsid w:val="0035265B"/>
    <w:rsid w:val="0036012B"/>
    <w:rsid w:val="003604FB"/>
    <w:rsid w:val="00370D54"/>
    <w:rsid w:val="003731E8"/>
    <w:rsid w:val="00375062"/>
    <w:rsid w:val="0037617F"/>
    <w:rsid w:val="0037673B"/>
    <w:rsid w:val="00377318"/>
    <w:rsid w:val="00377742"/>
    <w:rsid w:val="0037786D"/>
    <w:rsid w:val="003847FB"/>
    <w:rsid w:val="00387365"/>
    <w:rsid w:val="00390FD5"/>
    <w:rsid w:val="00397053"/>
    <w:rsid w:val="003A4886"/>
    <w:rsid w:val="003B01D7"/>
    <w:rsid w:val="003C0855"/>
    <w:rsid w:val="003C3D73"/>
    <w:rsid w:val="003C571D"/>
    <w:rsid w:val="003C59C6"/>
    <w:rsid w:val="003D0582"/>
    <w:rsid w:val="003D0AE4"/>
    <w:rsid w:val="003D1BC2"/>
    <w:rsid w:val="003E0B60"/>
    <w:rsid w:val="003E11B7"/>
    <w:rsid w:val="003E2AD5"/>
    <w:rsid w:val="003E4EEF"/>
    <w:rsid w:val="003E4FA0"/>
    <w:rsid w:val="003F11F3"/>
    <w:rsid w:val="003F5BA6"/>
    <w:rsid w:val="003F6059"/>
    <w:rsid w:val="00400292"/>
    <w:rsid w:val="00402F34"/>
    <w:rsid w:val="00403105"/>
    <w:rsid w:val="004043F0"/>
    <w:rsid w:val="00405063"/>
    <w:rsid w:val="004057D3"/>
    <w:rsid w:val="0040653F"/>
    <w:rsid w:val="00414B7F"/>
    <w:rsid w:val="00414EA6"/>
    <w:rsid w:val="00414EDE"/>
    <w:rsid w:val="00430AE5"/>
    <w:rsid w:val="00431146"/>
    <w:rsid w:val="00432561"/>
    <w:rsid w:val="00433653"/>
    <w:rsid w:val="00434583"/>
    <w:rsid w:val="00435156"/>
    <w:rsid w:val="00436205"/>
    <w:rsid w:val="00436D6E"/>
    <w:rsid w:val="00440A51"/>
    <w:rsid w:val="00440F28"/>
    <w:rsid w:val="0044502A"/>
    <w:rsid w:val="004458AC"/>
    <w:rsid w:val="00446249"/>
    <w:rsid w:val="00452CA0"/>
    <w:rsid w:val="00455524"/>
    <w:rsid w:val="00455741"/>
    <w:rsid w:val="00463704"/>
    <w:rsid w:val="00464853"/>
    <w:rsid w:val="004702FB"/>
    <w:rsid w:val="0047175D"/>
    <w:rsid w:val="00471F0E"/>
    <w:rsid w:val="00474E91"/>
    <w:rsid w:val="004773F5"/>
    <w:rsid w:val="00480AFD"/>
    <w:rsid w:val="004814B8"/>
    <w:rsid w:val="00481EE3"/>
    <w:rsid w:val="00483FF9"/>
    <w:rsid w:val="00491934"/>
    <w:rsid w:val="004975B9"/>
    <w:rsid w:val="004A3FE1"/>
    <w:rsid w:val="004B2561"/>
    <w:rsid w:val="004B3900"/>
    <w:rsid w:val="004B5DC8"/>
    <w:rsid w:val="004C002B"/>
    <w:rsid w:val="004C34F6"/>
    <w:rsid w:val="004C3AE0"/>
    <w:rsid w:val="004C61AB"/>
    <w:rsid w:val="004D541E"/>
    <w:rsid w:val="004E1D72"/>
    <w:rsid w:val="004E36B6"/>
    <w:rsid w:val="004F147C"/>
    <w:rsid w:val="004F3117"/>
    <w:rsid w:val="004F3813"/>
    <w:rsid w:val="004F4017"/>
    <w:rsid w:val="004F4DF0"/>
    <w:rsid w:val="00505DE0"/>
    <w:rsid w:val="00510108"/>
    <w:rsid w:val="005139F0"/>
    <w:rsid w:val="00513CE1"/>
    <w:rsid w:val="005162B1"/>
    <w:rsid w:val="005175AC"/>
    <w:rsid w:val="00517DF9"/>
    <w:rsid w:val="00520A5A"/>
    <w:rsid w:val="00522344"/>
    <w:rsid w:val="00524F71"/>
    <w:rsid w:val="00525E2B"/>
    <w:rsid w:val="0052607A"/>
    <w:rsid w:val="00531549"/>
    <w:rsid w:val="00531563"/>
    <w:rsid w:val="005318F3"/>
    <w:rsid w:val="00531A1D"/>
    <w:rsid w:val="00531C52"/>
    <w:rsid w:val="00533540"/>
    <w:rsid w:val="00536EAE"/>
    <w:rsid w:val="00540999"/>
    <w:rsid w:val="005436E3"/>
    <w:rsid w:val="00547081"/>
    <w:rsid w:val="0055126B"/>
    <w:rsid w:val="005537F4"/>
    <w:rsid w:val="00556339"/>
    <w:rsid w:val="005565D9"/>
    <w:rsid w:val="00560122"/>
    <w:rsid w:val="00560734"/>
    <w:rsid w:val="005667F6"/>
    <w:rsid w:val="005675CC"/>
    <w:rsid w:val="005723F8"/>
    <w:rsid w:val="00574572"/>
    <w:rsid w:val="00574832"/>
    <w:rsid w:val="005757B6"/>
    <w:rsid w:val="00581676"/>
    <w:rsid w:val="00587F67"/>
    <w:rsid w:val="005905A0"/>
    <w:rsid w:val="00592CC9"/>
    <w:rsid w:val="005932F4"/>
    <w:rsid w:val="005953E8"/>
    <w:rsid w:val="005A266C"/>
    <w:rsid w:val="005A3502"/>
    <w:rsid w:val="005A5229"/>
    <w:rsid w:val="005A5EF2"/>
    <w:rsid w:val="005B0648"/>
    <w:rsid w:val="005B2A0C"/>
    <w:rsid w:val="005B5519"/>
    <w:rsid w:val="005B58CE"/>
    <w:rsid w:val="005C1021"/>
    <w:rsid w:val="005D1193"/>
    <w:rsid w:val="005D4CAD"/>
    <w:rsid w:val="005D55C1"/>
    <w:rsid w:val="005D6195"/>
    <w:rsid w:val="005E12B2"/>
    <w:rsid w:val="005E1ACB"/>
    <w:rsid w:val="005E303A"/>
    <w:rsid w:val="005E365D"/>
    <w:rsid w:val="005E5835"/>
    <w:rsid w:val="005E6D42"/>
    <w:rsid w:val="005E70C9"/>
    <w:rsid w:val="005E7125"/>
    <w:rsid w:val="005E7C21"/>
    <w:rsid w:val="005F624E"/>
    <w:rsid w:val="00601336"/>
    <w:rsid w:val="0060211A"/>
    <w:rsid w:val="00605733"/>
    <w:rsid w:val="0061409D"/>
    <w:rsid w:val="006217E6"/>
    <w:rsid w:val="00627151"/>
    <w:rsid w:val="00633C18"/>
    <w:rsid w:val="00634B00"/>
    <w:rsid w:val="00641BBD"/>
    <w:rsid w:val="0065018E"/>
    <w:rsid w:val="006526A2"/>
    <w:rsid w:val="006526FD"/>
    <w:rsid w:val="0065275F"/>
    <w:rsid w:val="006528FF"/>
    <w:rsid w:val="00652A88"/>
    <w:rsid w:val="00652F54"/>
    <w:rsid w:val="00653F6F"/>
    <w:rsid w:val="00657907"/>
    <w:rsid w:val="006676BF"/>
    <w:rsid w:val="00667876"/>
    <w:rsid w:val="00667F58"/>
    <w:rsid w:val="00674D14"/>
    <w:rsid w:val="00675A7C"/>
    <w:rsid w:val="006825A5"/>
    <w:rsid w:val="00684DA3"/>
    <w:rsid w:val="00690920"/>
    <w:rsid w:val="00694163"/>
    <w:rsid w:val="006951E9"/>
    <w:rsid w:val="00695EE7"/>
    <w:rsid w:val="00697B01"/>
    <w:rsid w:val="006A3BE8"/>
    <w:rsid w:val="006A7348"/>
    <w:rsid w:val="006B0872"/>
    <w:rsid w:val="006B112A"/>
    <w:rsid w:val="006B4772"/>
    <w:rsid w:val="006C1154"/>
    <w:rsid w:val="006C41F7"/>
    <w:rsid w:val="006D27E2"/>
    <w:rsid w:val="006E056B"/>
    <w:rsid w:val="006E0FDE"/>
    <w:rsid w:val="006E28A8"/>
    <w:rsid w:val="006E4E13"/>
    <w:rsid w:val="006E5AF0"/>
    <w:rsid w:val="006F63FD"/>
    <w:rsid w:val="007003D1"/>
    <w:rsid w:val="00706961"/>
    <w:rsid w:val="00721147"/>
    <w:rsid w:val="00724AFA"/>
    <w:rsid w:val="007322BF"/>
    <w:rsid w:val="00734FDD"/>
    <w:rsid w:val="00736272"/>
    <w:rsid w:val="00740F10"/>
    <w:rsid w:val="00743DFD"/>
    <w:rsid w:val="00744120"/>
    <w:rsid w:val="0074567A"/>
    <w:rsid w:val="00751BCD"/>
    <w:rsid w:val="00762224"/>
    <w:rsid w:val="00762619"/>
    <w:rsid w:val="00767ACE"/>
    <w:rsid w:val="00773A9A"/>
    <w:rsid w:val="0078765B"/>
    <w:rsid w:val="00787674"/>
    <w:rsid w:val="0079200D"/>
    <w:rsid w:val="00796DBD"/>
    <w:rsid w:val="007A2FDB"/>
    <w:rsid w:val="007A3534"/>
    <w:rsid w:val="007B0064"/>
    <w:rsid w:val="007B4B21"/>
    <w:rsid w:val="007B6B44"/>
    <w:rsid w:val="007C0301"/>
    <w:rsid w:val="007C2076"/>
    <w:rsid w:val="007C3AC9"/>
    <w:rsid w:val="007C7315"/>
    <w:rsid w:val="007C7565"/>
    <w:rsid w:val="007D0948"/>
    <w:rsid w:val="007D2ED8"/>
    <w:rsid w:val="007D353C"/>
    <w:rsid w:val="007E2C84"/>
    <w:rsid w:val="007E5F6E"/>
    <w:rsid w:val="007E7CA2"/>
    <w:rsid w:val="007F0686"/>
    <w:rsid w:val="007F54A5"/>
    <w:rsid w:val="007F57C7"/>
    <w:rsid w:val="007F658E"/>
    <w:rsid w:val="007F673D"/>
    <w:rsid w:val="00800D75"/>
    <w:rsid w:val="00807839"/>
    <w:rsid w:val="00807ABE"/>
    <w:rsid w:val="0081127D"/>
    <w:rsid w:val="00820EF6"/>
    <w:rsid w:val="008228CF"/>
    <w:rsid w:val="0082466A"/>
    <w:rsid w:val="0082486D"/>
    <w:rsid w:val="00833141"/>
    <w:rsid w:val="00836056"/>
    <w:rsid w:val="00837DF6"/>
    <w:rsid w:val="0084044A"/>
    <w:rsid w:val="0084219A"/>
    <w:rsid w:val="0084364A"/>
    <w:rsid w:val="008442C7"/>
    <w:rsid w:val="0084695E"/>
    <w:rsid w:val="00847EAD"/>
    <w:rsid w:val="008561E8"/>
    <w:rsid w:val="00860FF3"/>
    <w:rsid w:val="00861004"/>
    <w:rsid w:val="0086671D"/>
    <w:rsid w:val="00867CD4"/>
    <w:rsid w:val="008701EA"/>
    <w:rsid w:val="008713DD"/>
    <w:rsid w:val="00873305"/>
    <w:rsid w:val="008754EE"/>
    <w:rsid w:val="00875E39"/>
    <w:rsid w:val="0087774D"/>
    <w:rsid w:val="00885A24"/>
    <w:rsid w:val="00892B3A"/>
    <w:rsid w:val="00893AD2"/>
    <w:rsid w:val="008973F8"/>
    <w:rsid w:val="008A11B1"/>
    <w:rsid w:val="008A1AC1"/>
    <w:rsid w:val="008A2B97"/>
    <w:rsid w:val="008A3FF3"/>
    <w:rsid w:val="008A7B72"/>
    <w:rsid w:val="008B1318"/>
    <w:rsid w:val="008C2578"/>
    <w:rsid w:val="008C60D9"/>
    <w:rsid w:val="008C69A8"/>
    <w:rsid w:val="008C77FF"/>
    <w:rsid w:val="008D33B1"/>
    <w:rsid w:val="008D40B7"/>
    <w:rsid w:val="008D6941"/>
    <w:rsid w:val="008D6B19"/>
    <w:rsid w:val="008E1757"/>
    <w:rsid w:val="008E19FF"/>
    <w:rsid w:val="008E5EF7"/>
    <w:rsid w:val="008E77DE"/>
    <w:rsid w:val="008F1F8F"/>
    <w:rsid w:val="008F43D6"/>
    <w:rsid w:val="0090444D"/>
    <w:rsid w:val="00906A14"/>
    <w:rsid w:val="00906E23"/>
    <w:rsid w:val="00907267"/>
    <w:rsid w:val="00910C57"/>
    <w:rsid w:val="009124A0"/>
    <w:rsid w:val="0091374D"/>
    <w:rsid w:val="009173D7"/>
    <w:rsid w:val="00921EF7"/>
    <w:rsid w:val="00923973"/>
    <w:rsid w:val="00923F93"/>
    <w:rsid w:val="009260CB"/>
    <w:rsid w:val="009276BC"/>
    <w:rsid w:val="009327CA"/>
    <w:rsid w:val="0093405E"/>
    <w:rsid w:val="009354A0"/>
    <w:rsid w:val="00935D92"/>
    <w:rsid w:val="009406F4"/>
    <w:rsid w:val="0094162A"/>
    <w:rsid w:val="00943D9B"/>
    <w:rsid w:val="0095617F"/>
    <w:rsid w:val="00962723"/>
    <w:rsid w:val="009628CA"/>
    <w:rsid w:val="00964A77"/>
    <w:rsid w:val="00965524"/>
    <w:rsid w:val="009708D7"/>
    <w:rsid w:val="00972D8F"/>
    <w:rsid w:val="00973525"/>
    <w:rsid w:val="009946A5"/>
    <w:rsid w:val="009954C6"/>
    <w:rsid w:val="009A09C6"/>
    <w:rsid w:val="009A1D30"/>
    <w:rsid w:val="009A6073"/>
    <w:rsid w:val="009A66FB"/>
    <w:rsid w:val="009A6DD7"/>
    <w:rsid w:val="009B4990"/>
    <w:rsid w:val="009B6D87"/>
    <w:rsid w:val="009B72FB"/>
    <w:rsid w:val="009B7C5A"/>
    <w:rsid w:val="009C689C"/>
    <w:rsid w:val="009C6E13"/>
    <w:rsid w:val="009D1928"/>
    <w:rsid w:val="009D547C"/>
    <w:rsid w:val="009D5E2D"/>
    <w:rsid w:val="009D5F42"/>
    <w:rsid w:val="009E26A9"/>
    <w:rsid w:val="009E2E51"/>
    <w:rsid w:val="009E3D6B"/>
    <w:rsid w:val="009E4D7B"/>
    <w:rsid w:val="009F4A2C"/>
    <w:rsid w:val="009F7EDB"/>
    <w:rsid w:val="00A01326"/>
    <w:rsid w:val="00A02C17"/>
    <w:rsid w:val="00A03F05"/>
    <w:rsid w:val="00A067DF"/>
    <w:rsid w:val="00A06BC1"/>
    <w:rsid w:val="00A06C88"/>
    <w:rsid w:val="00A131C6"/>
    <w:rsid w:val="00A13582"/>
    <w:rsid w:val="00A1669E"/>
    <w:rsid w:val="00A238DD"/>
    <w:rsid w:val="00A32531"/>
    <w:rsid w:val="00A35DB4"/>
    <w:rsid w:val="00A3729F"/>
    <w:rsid w:val="00A378F5"/>
    <w:rsid w:val="00A40DDD"/>
    <w:rsid w:val="00A414D8"/>
    <w:rsid w:val="00A42B4B"/>
    <w:rsid w:val="00A42C46"/>
    <w:rsid w:val="00A43A63"/>
    <w:rsid w:val="00A466BF"/>
    <w:rsid w:val="00A46C28"/>
    <w:rsid w:val="00A474EC"/>
    <w:rsid w:val="00A50563"/>
    <w:rsid w:val="00A54D9E"/>
    <w:rsid w:val="00A54F44"/>
    <w:rsid w:val="00A5552E"/>
    <w:rsid w:val="00A56179"/>
    <w:rsid w:val="00A57A2B"/>
    <w:rsid w:val="00A63EA2"/>
    <w:rsid w:val="00A67FCA"/>
    <w:rsid w:val="00A7044E"/>
    <w:rsid w:val="00A70E61"/>
    <w:rsid w:val="00A745EC"/>
    <w:rsid w:val="00A7541B"/>
    <w:rsid w:val="00A76163"/>
    <w:rsid w:val="00A818F3"/>
    <w:rsid w:val="00A825C6"/>
    <w:rsid w:val="00A86AEC"/>
    <w:rsid w:val="00A87660"/>
    <w:rsid w:val="00A91042"/>
    <w:rsid w:val="00A932BC"/>
    <w:rsid w:val="00A96486"/>
    <w:rsid w:val="00A96538"/>
    <w:rsid w:val="00AA1B05"/>
    <w:rsid w:val="00AA7538"/>
    <w:rsid w:val="00AB1188"/>
    <w:rsid w:val="00AB1C6A"/>
    <w:rsid w:val="00AB54FF"/>
    <w:rsid w:val="00AB61B6"/>
    <w:rsid w:val="00AB650C"/>
    <w:rsid w:val="00AB79D4"/>
    <w:rsid w:val="00AC1237"/>
    <w:rsid w:val="00AD5200"/>
    <w:rsid w:val="00AD7130"/>
    <w:rsid w:val="00AE0A36"/>
    <w:rsid w:val="00AE0BCE"/>
    <w:rsid w:val="00AE50E9"/>
    <w:rsid w:val="00AE7594"/>
    <w:rsid w:val="00AE7BF0"/>
    <w:rsid w:val="00AF1058"/>
    <w:rsid w:val="00AF2373"/>
    <w:rsid w:val="00AF2C6B"/>
    <w:rsid w:val="00AF428C"/>
    <w:rsid w:val="00AF63C0"/>
    <w:rsid w:val="00AF760D"/>
    <w:rsid w:val="00B025BB"/>
    <w:rsid w:val="00B04410"/>
    <w:rsid w:val="00B0585E"/>
    <w:rsid w:val="00B12270"/>
    <w:rsid w:val="00B14D5E"/>
    <w:rsid w:val="00B15923"/>
    <w:rsid w:val="00B17F56"/>
    <w:rsid w:val="00B23DE5"/>
    <w:rsid w:val="00B261C9"/>
    <w:rsid w:val="00B27CBF"/>
    <w:rsid w:val="00B40374"/>
    <w:rsid w:val="00B44135"/>
    <w:rsid w:val="00B45C38"/>
    <w:rsid w:val="00B47BBF"/>
    <w:rsid w:val="00B47C11"/>
    <w:rsid w:val="00B53166"/>
    <w:rsid w:val="00B55F6E"/>
    <w:rsid w:val="00B5622A"/>
    <w:rsid w:val="00B5763C"/>
    <w:rsid w:val="00B63317"/>
    <w:rsid w:val="00B65AFB"/>
    <w:rsid w:val="00B777D4"/>
    <w:rsid w:val="00B80DD3"/>
    <w:rsid w:val="00B824B8"/>
    <w:rsid w:val="00B849E5"/>
    <w:rsid w:val="00B8589E"/>
    <w:rsid w:val="00B878CF"/>
    <w:rsid w:val="00B91BB7"/>
    <w:rsid w:val="00B93B63"/>
    <w:rsid w:val="00B940CF"/>
    <w:rsid w:val="00B963CC"/>
    <w:rsid w:val="00B9742F"/>
    <w:rsid w:val="00B97BDB"/>
    <w:rsid w:val="00BA0AC8"/>
    <w:rsid w:val="00BA2D6C"/>
    <w:rsid w:val="00BA3C5E"/>
    <w:rsid w:val="00BA7DC1"/>
    <w:rsid w:val="00BC0D93"/>
    <w:rsid w:val="00BD15AB"/>
    <w:rsid w:val="00BD2780"/>
    <w:rsid w:val="00BD3BE1"/>
    <w:rsid w:val="00BD3D4F"/>
    <w:rsid w:val="00BD4257"/>
    <w:rsid w:val="00BD43F7"/>
    <w:rsid w:val="00BE02B3"/>
    <w:rsid w:val="00BE195E"/>
    <w:rsid w:val="00BE4586"/>
    <w:rsid w:val="00BE5511"/>
    <w:rsid w:val="00BF0AB4"/>
    <w:rsid w:val="00BF5FB3"/>
    <w:rsid w:val="00BF789F"/>
    <w:rsid w:val="00C00612"/>
    <w:rsid w:val="00C01B7F"/>
    <w:rsid w:val="00C04330"/>
    <w:rsid w:val="00C0765D"/>
    <w:rsid w:val="00C20113"/>
    <w:rsid w:val="00C2106D"/>
    <w:rsid w:val="00C24A61"/>
    <w:rsid w:val="00C26B95"/>
    <w:rsid w:val="00C271B8"/>
    <w:rsid w:val="00C358FB"/>
    <w:rsid w:val="00C36451"/>
    <w:rsid w:val="00C40587"/>
    <w:rsid w:val="00C421EA"/>
    <w:rsid w:val="00C4498F"/>
    <w:rsid w:val="00C50128"/>
    <w:rsid w:val="00C51350"/>
    <w:rsid w:val="00C544C8"/>
    <w:rsid w:val="00C56D5F"/>
    <w:rsid w:val="00C618DD"/>
    <w:rsid w:val="00C62F4A"/>
    <w:rsid w:val="00C64488"/>
    <w:rsid w:val="00C66348"/>
    <w:rsid w:val="00C73734"/>
    <w:rsid w:val="00C7799F"/>
    <w:rsid w:val="00C8241E"/>
    <w:rsid w:val="00C8246E"/>
    <w:rsid w:val="00C847B5"/>
    <w:rsid w:val="00C91541"/>
    <w:rsid w:val="00C91E90"/>
    <w:rsid w:val="00C92CCA"/>
    <w:rsid w:val="00C95301"/>
    <w:rsid w:val="00C97C04"/>
    <w:rsid w:val="00CA5481"/>
    <w:rsid w:val="00CB006F"/>
    <w:rsid w:val="00CB5DD3"/>
    <w:rsid w:val="00CB6204"/>
    <w:rsid w:val="00CC1FAE"/>
    <w:rsid w:val="00CC2009"/>
    <w:rsid w:val="00CC2015"/>
    <w:rsid w:val="00CC357B"/>
    <w:rsid w:val="00CD45F0"/>
    <w:rsid w:val="00CE01ED"/>
    <w:rsid w:val="00CE336E"/>
    <w:rsid w:val="00CE4759"/>
    <w:rsid w:val="00CE4DE7"/>
    <w:rsid w:val="00CE5603"/>
    <w:rsid w:val="00CF143F"/>
    <w:rsid w:val="00D02B9A"/>
    <w:rsid w:val="00D03A7F"/>
    <w:rsid w:val="00D05841"/>
    <w:rsid w:val="00D10373"/>
    <w:rsid w:val="00D114B6"/>
    <w:rsid w:val="00D119D7"/>
    <w:rsid w:val="00D12037"/>
    <w:rsid w:val="00D1255F"/>
    <w:rsid w:val="00D16126"/>
    <w:rsid w:val="00D21C79"/>
    <w:rsid w:val="00D21CB3"/>
    <w:rsid w:val="00D22D5C"/>
    <w:rsid w:val="00D246E9"/>
    <w:rsid w:val="00D269C5"/>
    <w:rsid w:val="00D3154E"/>
    <w:rsid w:val="00D32904"/>
    <w:rsid w:val="00D3522B"/>
    <w:rsid w:val="00D354E6"/>
    <w:rsid w:val="00D35BA8"/>
    <w:rsid w:val="00D35FE3"/>
    <w:rsid w:val="00D37829"/>
    <w:rsid w:val="00D4732E"/>
    <w:rsid w:val="00D50DDC"/>
    <w:rsid w:val="00D519FF"/>
    <w:rsid w:val="00D54088"/>
    <w:rsid w:val="00D55CF1"/>
    <w:rsid w:val="00D66ECD"/>
    <w:rsid w:val="00D7389A"/>
    <w:rsid w:val="00D768A3"/>
    <w:rsid w:val="00D777B2"/>
    <w:rsid w:val="00D81AAA"/>
    <w:rsid w:val="00D81BC9"/>
    <w:rsid w:val="00D86301"/>
    <w:rsid w:val="00D956F8"/>
    <w:rsid w:val="00D95808"/>
    <w:rsid w:val="00D96514"/>
    <w:rsid w:val="00DA26C6"/>
    <w:rsid w:val="00DA4A04"/>
    <w:rsid w:val="00DA4C3C"/>
    <w:rsid w:val="00DB6435"/>
    <w:rsid w:val="00DB70FA"/>
    <w:rsid w:val="00DC1561"/>
    <w:rsid w:val="00DC37CC"/>
    <w:rsid w:val="00DC462D"/>
    <w:rsid w:val="00DC5679"/>
    <w:rsid w:val="00DC58AE"/>
    <w:rsid w:val="00DC623E"/>
    <w:rsid w:val="00DC7F39"/>
    <w:rsid w:val="00DD0309"/>
    <w:rsid w:val="00DD09F6"/>
    <w:rsid w:val="00DD3CEF"/>
    <w:rsid w:val="00DD475C"/>
    <w:rsid w:val="00DE274D"/>
    <w:rsid w:val="00DE3100"/>
    <w:rsid w:val="00DE4F5B"/>
    <w:rsid w:val="00DE6190"/>
    <w:rsid w:val="00DF20C9"/>
    <w:rsid w:val="00DF416F"/>
    <w:rsid w:val="00DF4250"/>
    <w:rsid w:val="00DF77E6"/>
    <w:rsid w:val="00E04939"/>
    <w:rsid w:val="00E10A39"/>
    <w:rsid w:val="00E12AF8"/>
    <w:rsid w:val="00E15EAF"/>
    <w:rsid w:val="00E2369F"/>
    <w:rsid w:val="00E27B68"/>
    <w:rsid w:val="00E30890"/>
    <w:rsid w:val="00E31435"/>
    <w:rsid w:val="00E33877"/>
    <w:rsid w:val="00E33B25"/>
    <w:rsid w:val="00E35DCF"/>
    <w:rsid w:val="00E40483"/>
    <w:rsid w:val="00E40C8C"/>
    <w:rsid w:val="00E450A7"/>
    <w:rsid w:val="00E46998"/>
    <w:rsid w:val="00E5431B"/>
    <w:rsid w:val="00E565D8"/>
    <w:rsid w:val="00E56B88"/>
    <w:rsid w:val="00E655CC"/>
    <w:rsid w:val="00E6624C"/>
    <w:rsid w:val="00E71BCD"/>
    <w:rsid w:val="00E7373A"/>
    <w:rsid w:val="00E7511F"/>
    <w:rsid w:val="00E8260B"/>
    <w:rsid w:val="00E97518"/>
    <w:rsid w:val="00EA40CA"/>
    <w:rsid w:val="00EA4867"/>
    <w:rsid w:val="00EB15CB"/>
    <w:rsid w:val="00EC6DA5"/>
    <w:rsid w:val="00EC71F6"/>
    <w:rsid w:val="00ED18FA"/>
    <w:rsid w:val="00ED29DD"/>
    <w:rsid w:val="00ED5CA8"/>
    <w:rsid w:val="00ED771E"/>
    <w:rsid w:val="00EE040C"/>
    <w:rsid w:val="00EE3AF8"/>
    <w:rsid w:val="00EE4045"/>
    <w:rsid w:val="00EE6418"/>
    <w:rsid w:val="00EE6FC0"/>
    <w:rsid w:val="00EE7CBA"/>
    <w:rsid w:val="00EF0B7A"/>
    <w:rsid w:val="00EF4B77"/>
    <w:rsid w:val="00EF65B9"/>
    <w:rsid w:val="00EF7060"/>
    <w:rsid w:val="00F012C7"/>
    <w:rsid w:val="00F040E7"/>
    <w:rsid w:val="00F0447A"/>
    <w:rsid w:val="00F10553"/>
    <w:rsid w:val="00F105FE"/>
    <w:rsid w:val="00F14169"/>
    <w:rsid w:val="00F26B47"/>
    <w:rsid w:val="00F27D45"/>
    <w:rsid w:val="00F30BBE"/>
    <w:rsid w:val="00F3304E"/>
    <w:rsid w:val="00F36F5D"/>
    <w:rsid w:val="00F41758"/>
    <w:rsid w:val="00F4303C"/>
    <w:rsid w:val="00F43A63"/>
    <w:rsid w:val="00F45140"/>
    <w:rsid w:val="00F45C1C"/>
    <w:rsid w:val="00F46160"/>
    <w:rsid w:val="00F477DD"/>
    <w:rsid w:val="00F524A1"/>
    <w:rsid w:val="00F63D85"/>
    <w:rsid w:val="00F65817"/>
    <w:rsid w:val="00F701BB"/>
    <w:rsid w:val="00F75F12"/>
    <w:rsid w:val="00F81ECB"/>
    <w:rsid w:val="00F845BB"/>
    <w:rsid w:val="00F85EA7"/>
    <w:rsid w:val="00F862CD"/>
    <w:rsid w:val="00F863BE"/>
    <w:rsid w:val="00F87084"/>
    <w:rsid w:val="00F929ED"/>
    <w:rsid w:val="00F9687E"/>
    <w:rsid w:val="00F9717E"/>
    <w:rsid w:val="00F974D4"/>
    <w:rsid w:val="00FA001E"/>
    <w:rsid w:val="00FA2B88"/>
    <w:rsid w:val="00FA7E10"/>
    <w:rsid w:val="00FB05FD"/>
    <w:rsid w:val="00FB076A"/>
    <w:rsid w:val="00FB2D76"/>
    <w:rsid w:val="00FB4D67"/>
    <w:rsid w:val="00FB64B9"/>
    <w:rsid w:val="00FC2249"/>
    <w:rsid w:val="00FC5FB6"/>
    <w:rsid w:val="00FD12D0"/>
    <w:rsid w:val="00FD1406"/>
    <w:rsid w:val="00FD58E2"/>
    <w:rsid w:val="00FD76D3"/>
    <w:rsid w:val="00FF1EC1"/>
    <w:rsid w:val="00FF21C6"/>
    <w:rsid w:val="00FF2B3C"/>
    <w:rsid w:val="00FF5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5193D"/>
  <w15:chartTrackingRefBased/>
  <w15:docId w15:val="{DA1CA209-6C71-4F8C-9DC8-1A92E1C09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C1561"/>
    <w:pPr>
      <w:spacing w:line="360" w:lineRule="auto"/>
      <w:jc w:val="center"/>
    </w:pPr>
    <w:rPr>
      <w:rFonts w:ascii="Arial" w:hAnsi="Arial"/>
      <w:sz w:val="24"/>
      <w:szCs w:val="22"/>
      <w:lang w:val="pt-BR"/>
    </w:rPr>
  </w:style>
  <w:style w:type="paragraph" w:styleId="Ttulo1">
    <w:name w:val="heading 1"/>
    <w:basedOn w:val="Normal"/>
    <w:next w:val="Texto"/>
    <w:link w:val="Ttulo1Char"/>
    <w:uiPriority w:val="9"/>
    <w:qFormat/>
    <w:rsid w:val="00F87084"/>
    <w:pPr>
      <w:keepNext/>
      <w:keepLines/>
      <w:numPr>
        <w:numId w:val="2"/>
      </w:numPr>
      <w:spacing w:after="300"/>
      <w:ind w:left="227" w:hanging="227"/>
      <w:jc w:val="left"/>
      <w:outlineLvl w:val="0"/>
    </w:pPr>
    <w:rPr>
      <w:rFonts w:eastAsia="Times New Roman"/>
      <w:b/>
      <w:bCs/>
      <w:caps/>
      <w:szCs w:val="28"/>
    </w:rPr>
  </w:style>
  <w:style w:type="paragraph" w:styleId="Ttulo2">
    <w:name w:val="heading 2"/>
    <w:basedOn w:val="Normal"/>
    <w:next w:val="Texto"/>
    <w:link w:val="Ttulo2Char"/>
    <w:uiPriority w:val="9"/>
    <w:qFormat/>
    <w:rsid w:val="00F87084"/>
    <w:pPr>
      <w:keepNext/>
      <w:keepLines/>
      <w:numPr>
        <w:ilvl w:val="1"/>
        <w:numId w:val="2"/>
      </w:numPr>
      <w:spacing w:before="300" w:after="300"/>
      <w:ind w:left="397" w:hanging="397"/>
      <w:jc w:val="left"/>
      <w:outlineLvl w:val="1"/>
    </w:pPr>
    <w:rPr>
      <w:rFonts w:eastAsia="Times New Roman"/>
      <w:bCs/>
      <w:caps/>
      <w:szCs w:val="26"/>
    </w:rPr>
  </w:style>
  <w:style w:type="paragraph" w:styleId="Ttulo3">
    <w:name w:val="heading 3"/>
    <w:basedOn w:val="Normal"/>
    <w:next w:val="Texto"/>
    <w:link w:val="Ttulo3Char"/>
    <w:uiPriority w:val="9"/>
    <w:qFormat/>
    <w:rsid w:val="00F87084"/>
    <w:pPr>
      <w:keepNext/>
      <w:keepLines/>
      <w:numPr>
        <w:ilvl w:val="2"/>
        <w:numId w:val="2"/>
      </w:numPr>
      <w:spacing w:before="300" w:after="300"/>
      <w:ind w:left="567" w:hanging="567"/>
      <w:jc w:val="left"/>
      <w:outlineLvl w:val="2"/>
    </w:pPr>
    <w:rPr>
      <w:rFonts w:eastAsia="Times New Roman"/>
      <w:b/>
      <w:bCs/>
    </w:rPr>
  </w:style>
  <w:style w:type="paragraph" w:styleId="Ttulo4">
    <w:name w:val="heading 4"/>
    <w:basedOn w:val="Normal"/>
    <w:next w:val="Texto"/>
    <w:link w:val="Ttulo4Char"/>
    <w:uiPriority w:val="9"/>
    <w:qFormat/>
    <w:rsid w:val="002C5C30"/>
    <w:pPr>
      <w:keepNext/>
      <w:keepLines/>
      <w:numPr>
        <w:ilvl w:val="3"/>
        <w:numId w:val="2"/>
      </w:numPr>
      <w:spacing w:before="300" w:after="300"/>
      <w:ind w:left="851" w:hanging="851"/>
      <w:jc w:val="left"/>
      <w:outlineLvl w:val="3"/>
    </w:pPr>
    <w:rPr>
      <w:rFonts w:eastAsia="Times New Roman"/>
      <w:bCs/>
      <w:iCs/>
    </w:rPr>
  </w:style>
  <w:style w:type="paragraph" w:styleId="Ttulo5">
    <w:name w:val="heading 5"/>
    <w:aliases w:val="ANEXOS"/>
    <w:basedOn w:val="Normal"/>
    <w:next w:val="Normal"/>
    <w:link w:val="Ttulo5Char"/>
    <w:uiPriority w:val="9"/>
    <w:qFormat/>
    <w:rsid w:val="00CE01ED"/>
    <w:pPr>
      <w:keepNext/>
      <w:keepLines/>
      <w:spacing w:before="200"/>
      <w:outlineLvl w:val="4"/>
    </w:pPr>
    <w:rPr>
      <w:rFonts w:eastAsia="Times New Roman"/>
      <w:b/>
      <w:caps/>
      <w:color w:val="243F60"/>
      <w:szCs w:val="24"/>
    </w:rPr>
  </w:style>
  <w:style w:type="paragraph" w:styleId="Ttulo6">
    <w:name w:val="heading 6"/>
    <w:basedOn w:val="Normal"/>
    <w:next w:val="Normal"/>
    <w:link w:val="Ttulo6Char"/>
    <w:uiPriority w:val="9"/>
    <w:qFormat/>
    <w:rsid w:val="00A474EC"/>
    <w:pPr>
      <w:keepNext/>
      <w:keepLines/>
      <w:numPr>
        <w:ilvl w:val="5"/>
        <w:numId w:val="2"/>
      </w:numPr>
      <w:spacing w:before="200"/>
      <w:outlineLvl w:val="5"/>
    </w:pPr>
    <w:rPr>
      <w:rFonts w:ascii="Cambria" w:eastAsia="Times New Roman" w:hAnsi="Cambria"/>
      <w:i/>
      <w:iCs/>
      <w:color w:val="243F60"/>
    </w:rPr>
  </w:style>
  <w:style w:type="paragraph" w:styleId="Ttulo7">
    <w:name w:val="heading 7"/>
    <w:basedOn w:val="Normal"/>
    <w:next w:val="Normal"/>
    <w:link w:val="Ttulo7Char"/>
    <w:uiPriority w:val="9"/>
    <w:qFormat/>
    <w:rsid w:val="00A474EC"/>
    <w:pPr>
      <w:keepNext/>
      <w:keepLines/>
      <w:numPr>
        <w:ilvl w:val="6"/>
        <w:numId w:val="2"/>
      </w:numPr>
      <w:spacing w:before="200"/>
      <w:outlineLvl w:val="6"/>
    </w:pPr>
    <w:rPr>
      <w:rFonts w:ascii="Cambria" w:eastAsia="Times New Roman" w:hAnsi="Cambria"/>
      <w:i/>
      <w:iCs/>
      <w:color w:val="404040"/>
    </w:rPr>
  </w:style>
  <w:style w:type="paragraph" w:styleId="Ttulo8">
    <w:name w:val="heading 8"/>
    <w:basedOn w:val="Normal"/>
    <w:next w:val="Normal"/>
    <w:link w:val="Ttulo8Char"/>
    <w:uiPriority w:val="9"/>
    <w:qFormat/>
    <w:rsid w:val="00A474EC"/>
    <w:pPr>
      <w:keepNext/>
      <w:keepLines/>
      <w:numPr>
        <w:ilvl w:val="7"/>
        <w:numId w:val="2"/>
      </w:numPr>
      <w:spacing w:before="20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qFormat/>
    <w:rsid w:val="00A474EC"/>
    <w:pPr>
      <w:keepNext/>
      <w:keepLines/>
      <w:numPr>
        <w:ilvl w:val="8"/>
        <w:numId w:val="2"/>
      </w:numPr>
      <w:spacing w:before="20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pa-FolhaDeRosto">
    <w:name w:val="Capa-Folha De Rosto"/>
    <w:basedOn w:val="Normal"/>
    <w:qFormat/>
    <w:rsid w:val="006E056B"/>
    <w:rPr>
      <w:b/>
      <w:caps/>
    </w:rPr>
  </w:style>
  <w:style w:type="paragraph" w:customStyle="1" w:styleId="CF-NaturezadoTrabalho-Orientador">
    <w:name w:val="CF-Natureza do Trabalho-Orientador"/>
    <w:basedOn w:val="Normal"/>
    <w:qFormat/>
    <w:rsid w:val="00481EE3"/>
    <w:pPr>
      <w:spacing w:line="240" w:lineRule="auto"/>
      <w:ind w:left="4536"/>
      <w:jc w:val="both"/>
    </w:pPr>
  </w:style>
  <w:style w:type="paragraph" w:customStyle="1" w:styleId="FolhaAprov-NaturezaTrabalho">
    <w:name w:val="Folha Aprov-Natureza Trabalho"/>
    <w:basedOn w:val="Normal"/>
    <w:qFormat/>
    <w:rsid w:val="00FD58E2"/>
    <w:pPr>
      <w:jc w:val="both"/>
    </w:pPr>
  </w:style>
  <w:style w:type="paragraph" w:customStyle="1" w:styleId="FolhaAprov-BancaExaminadora">
    <w:name w:val="Folha Aprov-Banca Examinadora"/>
    <w:basedOn w:val="Normal"/>
    <w:qFormat/>
    <w:rsid w:val="00D22D5C"/>
  </w:style>
  <w:style w:type="paragraph" w:customStyle="1" w:styleId="Dedicatria-Epigrafe">
    <w:name w:val="Dedicatória-Epigrafe"/>
    <w:basedOn w:val="Normal"/>
    <w:qFormat/>
    <w:rsid w:val="00560122"/>
    <w:pPr>
      <w:ind w:left="4536"/>
      <w:jc w:val="right"/>
    </w:pPr>
  </w:style>
  <w:style w:type="paragraph" w:customStyle="1" w:styleId="TtuloPr-textual">
    <w:name w:val="Título Pré-textual"/>
    <w:basedOn w:val="Normal"/>
    <w:next w:val="Texto"/>
    <w:qFormat/>
    <w:rsid w:val="00F87084"/>
    <w:pPr>
      <w:spacing w:after="300"/>
    </w:pPr>
    <w:rPr>
      <w:b/>
      <w:caps/>
    </w:rPr>
  </w:style>
  <w:style w:type="paragraph" w:customStyle="1" w:styleId="Texto">
    <w:name w:val="Texto"/>
    <w:basedOn w:val="Normal"/>
    <w:qFormat/>
    <w:rsid w:val="00E27B68"/>
    <w:pPr>
      <w:ind w:firstLine="709"/>
      <w:jc w:val="both"/>
    </w:pPr>
  </w:style>
  <w:style w:type="paragraph" w:customStyle="1" w:styleId="Resumo-Texto">
    <w:name w:val="Resumo-Texto"/>
    <w:basedOn w:val="Normal"/>
    <w:qFormat/>
    <w:rsid w:val="00B878CF"/>
    <w:pPr>
      <w:spacing w:line="240" w:lineRule="auto"/>
      <w:jc w:val="both"/>
    </w:pPr>
  </w:style>
  <w:style w:type="table" w:styleId="Tabelacomgrade">
    <w:name w:val="Table Grid"/>
    <w:basedOn w:val="Tabelanormal"/>
    <w:uiPriority w:val="59"/>
    <w:rsid w:val="0025649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CC201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link w:val="MapadoDocumento"/>
    <w:uiPriority w:val="99"/>
    <w:semiHidden/>
    <w:rsid w:val="00CC2015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F9687E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link w:val="Cabealho"/>
    <w:uiPriority w:val="99"/>
    <w:rsid w:val="00F9687E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F9687E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link w:val="Rodap"/>
    <w:uiPriority w:val="99"/>
    <w:rsid w:val="00F9687E"/>
    <w:rPr>
      <w:rFonts w:ascii="Arial" w:hAnsi="Arial"/>
      <w:sz w:val="24"/>
    </w:rPr>
  </w:style>
  <w:style w:type="character" w:customStyle="1" w:styleId="Ttulo1Char">
    <w:name w:val="Título 1 Char"/>
    <w:link w:val="Ttulo1"/>
    <w:uiPriority w:val="9"/>
    <w:rsid w:val="00F87084"/>
    <w:rPr>
      <w:rFonts w:ascii="Arial" w:hAnsi="Arial"/>
      <w:b/>
      <w:bCs/>
      <w:caps/>
      <w:sz w:val="24"/>
      <w:szCs w:val="28"/>
      <w:lang w:val="pt-BR" w:eastAsia="en-US" w:bidi="ar-SA"/>
    </w:rPr>
  </w:style>
  <w:style w:type="character" w:customStyle="1" w:styleId="Ttulo2Char">
    <w:name w:val="Título 2 Char"/>
    <w:link w:val="Ttulo2"/>
    <w:uiPriority w:val="9"/>
    <w:rsid w:val="00F87084"/>
    <w:rPr>
      <w:rFonts w:ascii="Arial" w:hAnsi="Arial"/>
      <w:bCs/>
      <w:caps/>
      <w:sz w:val="24"/>
      <w:szCs w:val="26"/>
      <w:lang w:val="pt-BR" w:eastAsia="en-US" w:bidi="ar-SA"/>
    </w:rPr>
  </w:style>
  <w:style w:type="character" w:customStyle="1" w:styleId="Ttulo3Char">
    <w:name w:val="Título 3 Char"/>
    <w:link w:val="Ttulo3"/>
    <w:uiPriority w:val="9"/>
    <w:rsid w:val="00F87084"/>
    <w:rPr>
      <w:rFonts w:ascii="Arial" w:hAnsi="Arial"/>
      <w:b/>
      <w:bCs/>
      <w:sz w:val="24"/>
      <w:szCs w:val="22"/>
      <w:lang w:val="pt-BR" w:eastAsia="en-US" w:bidi="ar-SA"/>
    </w:rPr>
  </w:style>
  <w:style w:type="character" w:customStyle="1" w:styleId="Ttulo4Char">
    <w:name w:val="Título 4 Char"/>
    <w:link w:val="Ttulo4"/>
    <w:uiPriority w:val="9"/>
    <w:rsid w:val="002C5C30"/>
    <w:rPr>
      <w:rFonts w:ascii="Arial" w:hAnsi="Arial"/>
      <w:bCs/>
      <w:iCs/>
      <w:sz w:val="24"/>
      <w:szCs w:val="22"/>
      <w:lang w:val="pt-BR" w:eastAsia="en-US" w:bidi="ar-SA"/>
    </w:rPr>
  </w:style>
  <w:style w:type="character" w:customStyle="1" w:styleId="Ttulo5Char">
    <w:name w:val="Título 5 Char"/>
    <w:aliases w:val="ANEXOS Char"/>
    <w:link w:val="Ttulo5"/>
    <w:uiPriority w:val="9"/>
    <w:semiHidden/>
    <w:rsid w:val="00CE01ED"/>
    <w:rPr>
      <w:rFonts w:ascii="Arial" w:hAnsi="Arial"/>
      <w:b/>
      <w:caps/>
      <w:color w:val="243F60"/>
      <w:sz w:val="24"/>
      <w:szCs w:val="24"/>
      <w:lang w:val="pt-BR" w:eastAsia="en-US" w:bidi="ar-SA"/>
    </w:rPr>
  </w:style>
  <w:style w:type="character" w:customStyle="1" w:styleId="Ttulo6Char">
    <w:name w:val="Título 6 Char"/>
    <w:link w:val="Ttulo6"/>
    <w:uiPriority w:val="9"/>
    <w:semiHidden/>
    <w:rsid w:val="00A474EC"/>
    <w:rPr>
      <w:rFonts w:ascii="Cambria" w:eastAsia="Times New Roman" w:hAnsi="Cambria" w:cs="Times New Roman"/>
      <w:i/>
      <w:iCs/>
      <w:color w:val="243F60"/>
      <w:sz w:val="24"/>
    </w:rPr>
  </w:style>
  <w:style w:type="character" w:customStyle="1" w:styleId="Ttulo7Char">
    <w:name w:val="Título 7 Char"/>
    <w:link w:val="Ttulo7"/>
    <w:uiPriority w:val="9"/>
    <w:semiHidden/>
    <w:rsid w:val="00A474EC"/>
    <w:rPr>
      <w:rFonts w:ascii="Cambria" w:eastAsia="Times New Roman" w:hAnsi="Cambria" w:cs="Times New Roman"/>
      <w:i/>
      <w:iCs/>
      <w:color w:val="404040"/>
      <w:sz w:val="24"/>
    </w:rPr>
  </w:style>
  <w:style w:type="character" w:customStyle="1" w:styleId="Ttulo8Char">
    <w:name w:val="Título 8 Char"/>
    <w:link w:val="Ttulo8"/>
    <w:uiPriority w:val="9"/>
    <w:semiHidden/>
    <w:rsid w:val="00A474EC"/>
    <w:rPr>
      <w:rFonts w:ascii="Cambria" w:eastAsia="Times New Roman" w:hAnsi="Cambria" w:cs="Times New Roman"/>
      <w:color w:val="404040"/>
      <w:sz w:val="20"/>
      <w:szCs w:val="20"/>
    </w:rPr>
  </w:style>
  <w:style w:type="character" w:customStyle="1" w:styleId="Ttulo9Char">
    <w:name w:val="Título 9 Char"/>
    <w:link w:val="Ttulo9"/>
    <w:uiPriority w:val="9"/>
    <w:semiHidden/>
    <w:rsid w:val="00A474EC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customStyle="1" w:styleId="TtuloPsTextual">
    <w:name w:val="Título Pós Textual"/>
    <w:basedOn w:val="Normal"/>
    <w:next w:val="Texto"/>
    <w:qFormat/>
    <w:rsid w:val="002C5C30"/>
    <w:pPr>
      <w:numPr>
        <w:numId w:val="21"/>
      </w:numPr>
      <w:spacing w:after="300"/>
    </w:pPr>
    <w:rPr>
      <w:b/>
      <w:caps/>
    </w:rPr>
  </w:style>
  <w:style w:type="paragraph" w:customStyle="1" w:styleId="Apndice">
    <w:name w:val="Apêndice"/>
    <w:basedOn w:val="Normal"/>
    <w:next w:val="Texto"/>
    <w:qFormat/>
    <w:rsid w:val="0091374D"/>
    <w:pPr>
      <w:numPr>
        <w:numId w:val="3"/>
      </w:numPr>
      <w:spacing w:after="600"/>
    </w:pPr>
    <w:rPr>
      <w:b/>
      <w:caps/>
    </w:rPr>
  </w:style>
  <w:style w:type="paragraph" w:customStyle="1" w:styleId="Anexo">
    <w:name w:val="Anexo"/>
    <w:basedOn w:val="Normal"/>
    <w:next w:val="Texto"/>
    <w:qFormat/>
    <w:rsid w:val="001E3DDF"/>
    <w:pPr>
      <w:numPr>
        <w:numId w:val="4"/>
      </w:numPr>
      <w:spacing w:after="600"/>
    </w:pPr>
    <w:rPr>
      <w:b/>
      <w:caps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7B0064"/>
    <w:pPr>
      <w:tabs>
        <w:tab w:val="left" w:pos="851"/>
        <w:tab w:val="right" w:leader="dot" w:pos="9061"/>
      </w:tabs>
      <w:jc w:val="both"/>
    </w:pPr>
    <w:rPr>
      <w:b/>
      <w:caps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7B0064"/>
    <w:pPr>
      <w:tabs>
        <w:tab w:val="left" w:pos="851"/>
        <w:tab w:val="right" w:leader="dot" w:pos="9061"/>
      </w:tabs>
      <w:jc w:val="left"/>
    </w:pPr>
    <w:rPr>
      <w:caps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7B0064"/>
    <w:pPr>
      <w:tabs>
        <w:tab w:val="left" w:pos="851"/>
        <w:tab w:val="right" w:leader="dot" w:pos="9061"/>
      </w:tabs>
      <w:jc w:val="left"/>
    </w:pPr>
    <w:rPr>
      <w:b/>
    </w:rPr>
  </w:style>
  <w:style w:type="paragraph" w:styleId="Sumrio4">
    <w:name w:val="toc 4"/>
    <w:basedOn w:val="Normal"/>
    <w:next w:val="Normal"/>
    <w:link w:val="Sumrio4Char"/>
    <w:autoRedefine/>
    <w:uiPriority w:val="39"/>
    <w:unhideWhenUsed/>
    <w:rsid w:val="00A238DD"/>
    <w:pPr>
      <w:tabs>
        <w:tab w:val="left" w:pos="851"/>
        <w:tab w:val="right" w:leader="dot" w:pos="9061"/>
      </w:tabs>
      <w:jc w:val="left"/>
    </w:pPr>
  </w:style>
  <w:style w:type="character" w:styleId="Hyperlink">
    <w:name w:val="Hyperlink"/>
    <w:uiPriority w:val="99"/>
    <w:unhideWhenUsed/>
    <w:rsid w:val="00807ABE"/>
    <w:rPr>
      <w:color w:val="0000FF"/>
      <w:u w:val="single"/>
    </w:rPr>
  </w:style>
  <w:style w:type="paragraph" w:styleId="CabealhodoSumrio">
    <w:name w:val="TOC Heading"/>
    <w:basedOn w:val="Ttulo1"/>
    <w:next w:val="Normal"/>
    <w:uiPriority w:val="39"/>
    <w:qFormat/>
    <w:rsid w:val="008E5EF7"/>
    <w:pPr>
      <w:numPr>
        <w:numId w:val="0"/>
      </w:numPr>
      <w:spacing w:before="480" w:after="0" w:line="276" w:lineRule="auto"/>
      <w:outlineLvl w:val="9"/>
    </w:pPr>
    <w:rPr>
      <w:rFonts w:ascii="Cambria" w:hAnsi="Cambria"/>
      <w:caps w:val="0"/>
      <w:color w:val="365F91"/>
      <w:sz w:val="2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E5EF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8E5EF7"/>
    <w:rPr>
      <w:rFonts w:ascii="Tahoma" w:hAnsi="Tahoma" w:cs="Tahoma"/>
      <w:sz w:val="16"/>
      <w:szCs w:val="16"/>
    </w:rPr>
  </w:style>
  <w:style w:type="paragraph" w:customStyle="1" w:styleId="CitaoLonga">
    <w:name w:val="Citação Longa"/>
    <w:basedOn w:val="Normal"/>
    <w:next w:val="Texto"/>
    <w:qFormat/>
    <w:rsid w:val="00C358FB"/>
    <w:pPr>
      <w:keepLines/>
      <w:spacing w:before="300" w:after="300" w:line="240" w:lineRule="auto"/>
      <w:ind w:left="2268"/>
      <w:jc w:val="both"/>
    </w:pPr>
    <w:rPr>
      <w:sz w:val="20"/>
    </w:rPr>
  </w:style>
  <w:style w:type="paragraph" w:styleId="Sumrio5">
    <w:name w:val="toc 5"/>
    <w:basedOn w:val="Normal"/>
    <w:next w:val="Normal"/>
    <w:autoRedefine/>
    <w:uiPriority w:val="39"/>
    <w:unhideWhenUsed/>
    <w:rsid w:val="00B53166"/>
    <w:pPr>
      <w:tabs>
        <w:tab w:val="left" w:pos="1701"/>
        <w:tab w:val="right" w:leader="dot" w:pos="9061"/>
      </w:tabs>
      <w:jc w:val="left"/>
    </w:pPr>
    <w:rPr>
      <w:b/>
      <w:caps/>
    </w:rPr>
  </w:style>
  <w:style w:type="paragraph" w:styleId="Sumrio6">
    <w:name w:val="toc 6"/>
    <w:basedOn w:val="Normal"/>
    <w:next w:val="Normal"/>
    <w:autoRedefine/>
    <w:uiPriority w:val="39"/>
    <w:unhideWhenUsed/>
    <w:rsid w:val="00B53166"/>
    <w:pPr>
      <w:tabs>
        <w:tab w:val="left" w:pos="1276"/>
        <w:tab w:val="right" w:leader="dot" w:pos="9061"/>
      </w:tabs>
      <w:jc w:val="left"/>
    </w:pPr>
    <w:rPr>
      <w:b/>
      <w:caps/>
    </w:rPr>
  </w:style>
  <w:style w:type="paragraph" w:customStyle="1" w:styleId="CitaoExtra-Longa-Inicio">
    <w:name w:val="Citação Extra-Longa-Inicio"/>
    <w:basedOn w:val="Normal"/>
    <w:next w:val="CitaoExtra-Longa-Meio"/>
    <w:qFormat/>
    <w:rsid w:val="00A131C6"/>
    <w:pPr>
      <w:spacing w:before="600" w:line="240" w:lineRule="auto"/>
      <w:ind w:left="2268"/>
      <w:jc w:val="both"/>
    </w:pPr>
    <w:rPr>
      <w:sz w:val="20"/>
    </w:rPr>
  </w:style>
  <w:style w:type="paragraph" w:customStyle="1" w:styleId="CitaoExtra-Longa-Meio">
    <w:name w:val="Citação Extra-Longa-Meio"/>
    <w:basedOn w:val="Normal"/>
    <w:qFormat/>
    <w:rsid w:val="0040653F"/>
    <w:pPr>
      <w:spacing w:line="240" w:lineRule="auto"/>
      <w:ind w:left="2268"/>
      <w:jc w:val="both"/>
    </w:pPr>
    <w:rPr>
      <w:sz w:val="20"/>
    </w:rPr>
  </w:style>
  <w:style w:type="paragraph" w:customStyle="1" w:styleId="CitaoExtra-Longa-Fim">
    <w:name w:val="Citação Extra-Longa-Fim"/>
    <w:basedOn w:val="Normal"/>
    <w:next w:val="Texto"/>
    <w:qFormat/>
    <w:rsid w:val="0040653F"/>
    <w:pPr>
      <w:spacing w:after="600" w:line="240" w:lineRule="auto"/>
      <w:ind w:left="2268"/>
      <w:jc w:val="both"/>
    </w:pPr>
    <w:rPr>
      <w:sz w:val="20"/>
    </w:rPr>
  </w:style>
  <w:style w:type="paragraph" w:customStyle="1" w:styleId="Referncia">
    <w:name w:val="Referência"/>
    <w:basedOn w:val="Normal"/>
    <w:qFormat/>
    <w:rsid w:val="007E2C84"/>
    <w:pPr>
      <w:spacing w:after="200" w:line="240" w:lineRule="auto"/>
      <w:jc w:val="left"/>
    </w:pPr>
  </w:style>
  <w:style w:type="paragraph" w:customStyle="1" w:styleId="Listadereferncias">
    <w:name w:val="Lista de referências"/>
    <w:basedOn w:val="Normal"/>
    <w:rsid w:val="00E5431B"/>
    <w:pPr>
      <w:spacing w:after="600" w:line="240" w:lineRule="auto"/>
      <w:jc w:val="left"/>
    </w:pPr>
    <w:rPr>
      <w:rFonts w:eastAsia="Times New Roman"/>
      <w:szCs w:val="24"/>
      <w:lang w:eastAsia="pt-BR"/>
    </w:rPr>
  </w:style>
  <w:style w:type="paragraph" w:customStyle="1" w:styleId="ParagrafoparaIlustraes">
    <w:name w:val="Paragrafo para Ilustrações"/>
    <w:basedOn w:val="Normal"/>
    <w:qFormat/>
    <w:rsid w:val="00740F10"/>
    <w:rPr>
      <w:noProof/>
      <w:lang w:eastAsia="pt-BR"/>
    </w:rPr>
  </w:style>
  <w:style w:type="paragraph" w:styleId="Legenda">
    <w:name w:val="caption"/>
    <w:basedOn w:val="Normal"/>
    <w:next w:val="Normal"/>
    <w:uiPriority w:val="35"/>
    <w:qFormat/>
    <w:rsid w:val="00DC37CC"/>
    <w:pPr>
      <w:spacing w:line="240" w:lineRule="auto"/>
    </w:pPr>
    <w:rPr>
      <w:bCs/>
      <w:sz w:val="20"/>
      <w:szCs w:val="18"/>
    </w:rPr>
  </w:style>
  <w:style w:type="paragraph" w:customStyle="1" w:styleId="Fonte">
    <w:name w:val="Fonte"/>
    <w:basedOn w:val="Normal"/>
    <w:qFormat/>
    <w:rsid w:val="0065018E"/>
    <w:rPr>
      <w:sz w:val="20"/>
    </w:rPr>
  </w:style>
  <w:style w:type="paragraph" w:customStyle="1" w:styleId="Legenda-Tabela">
    <w:name w:val="Legenda-Tabela"/>
    <w:basedOn w:val="Normal"/>
    <w:qFormat/>
    <w:rsid w:val="00ED5CA8"/>
    <w:pPr>
      <w:spacing w:line="240" w:lineRule="auto"/>
      <w:jc w:val="left"/>
    </w:pPr>
    <w:rPr>
      <w:sz w:val="20"/>
    </w:rPr>
  </w:style>
  <w:style w:type="paragraph" w:customStyle="1" w:styleId="Fonte-Tabela">
    <w:name w:val="Fonte-Tabela"/>
    <w:basedOn w:val="Normal"/>
    <w:qFormat/>
    <w:rsid w:val="00CB5DD3"/>
    <w:pPr>
      <w:spacing w:line="240" w:lineRule="auto"/>
      <w:jc w:val="left"/>
    </w:pPr>
    <w:rPr>
      <w:sz w:val="20"/>
    </w:rPr>
  </w:style>
  <w:style w:type="paragraph" w:customStyle="1" w:styleId="Texto-Tabela">
    <w:name w:val="Texto-Tabela"/>
    <w:basedOn w:val="Normal"/>
    <w:qFormat/>
    <w:rsid w:val="007F0686"/>
    <w:pPr>
      <w:spacing w:line="240" w:lineRule="auto"/>
    </w:pPr>
    <w:rPr>
      <w:sz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C1561"/>
    <w:pPr>
      <w:spacing w:line="240" w:lineRule="auto"/>
      <w:ind w:left="170" w:hanging="170"/>
      <w:jc w:val="both"/>
    </w:pPr>
    <w:rPr>
      <w:sz w:val="20"/>
      <w:szCs w:val="20"/>
    </w:rPr>
  </w:style>
  <w:style w:type="paragraph" w:styleId="ndicedeilustraes">
    <w:name w:val="table of figures"/>
    <w:basedOn w:val="Normal"/>
    <w:next w:val="Normal"/>
    <w:autoRedefine/>
    <w:uiPriority w:val="99"/>
    <w:unhideWhenUsed/>
    <w:rsid w:val="00FB076A"/>
    <w:pPr>
      <w:jc w:val="left"/>
    </w:pPr>
  </w:style>
  <w:style w:type="character" w:customStyle="1" w:styleId="TextodenotaderodapChar">
    <w:name w:val="Texto de nota de rodapé Char"/>
    <w:link w:val="Textodenotaderodap"/>
    <w:uiPriority w:val="99"/>
    <w:semiHidden/>
    <w:rsid w:val="00DC1561"/>
    <w:rPr>
      <w:rFonts w:ascii="Arial" w:hAnsi="Arial"/>
      <w:sz w:val="20"/>
      <w:szCs w:val="20"/>
    </w:rPr>
  </w:style>
  <w:style w:type="character" w:styleId="Refdenotaderodap">
    <w:name w:val="footnote reference"/>
    <w:uiPriority w:val="99"/>
    <w:semiHidden/>
    <w:unhideWhenUsed/>
    <w:rsid w:val="00751BCD"/>
    <w:rPr>
      <w:vertAlign w:val="superscript"/>
    </w:rPr>
  </w:style>
  <w:style w:type="paragraph" w:customStyle="1" w:styleId="Alnea">
    <w:name w:val="Alínea"/>
    <w:basedOn w:val="Normal"/>
    <w:qFormat/>
    <w:rsid w:val="00E6624C"/>
    <w:pPr>
      <w:numPr>
        <w:numId w:val="5"/>
      </w:numPr>
      <w:ind w:left="360"/>
      <w:jc w:val="both"/>
    </w:pPr>
  </w:style>
  <w:style w:type="paragraph" w:customStyle="1" w:styleId="pargrafodeartigo">
    <w:name w:val="parágrafo de artigo"/>
    <w:basedOn w:val="Normal"/>
    <w:rsid w:val="00907267"/>
    <w:pPr>
      <w:widowControl w:val="0"/>
      <w:tabs>
        <w:tab w:val="left" w:pos="2126"/>
      </w:tabs>
      <w:spacing w:before="240" w:line="240" w:lineRule="exact"/>
      <w:ind w:firstLine="1134"/>
      <w:jc w:val="both"/>
    </w:pPr>
    <w:rPr>
      <w:rFonts w:ascii="Times New Roman" w:eastAsia="Times New Roman" w:hAnsi="Times New Roman"/>
      <w:sz w:val="26"/>
      <w:szCs w:val="20"/>
      <w:lang w:eastAsia="pt-BR"/>
    </w:rPr>
  </w:style>
  <w:style w:type="paragraph" w:styleId="Corpodetexto">
    <w:name w:val="Body Text"/>
    <w:basedOn w:val="Normal"/>
    <w:link w:val="CorpodetextoChar"/>
    <w:rsid w:val="00AF428C"/>
    <w:pPr>
      <w:spacing w:line="240" w:lineRule="auto"/>
      <w:jc w:val="left"/>
    </w:pPr>
    <w:rPr>
      <w:rFonts w:eastAsia="Times New Roman"/>
      <w:szCs w:val="20"/>
      <w:lang w:eastAsia="pt-BR"/>
    </w:rPr>
  </w:style>
  <w:style w:type="paragraph" w:styleId="Corpodetexto2">
    <w:name w:val="Body Text 2"/>
    <w:basedOn w:val="Normal"/>
    <w:rsid w:val="007E2C84"/>
    <w:pPr>
      <w:jc w:val="both"/>
    </w:pPr>
    <w:rPr>
      <w:rFonts w:eastAsia="Times New Roman"/>
      <w:szCs w:val="20"/>
      <w:lang w:eastAsia="pt-BR"/>
    </w:rPr>
  </w:style>
  <w:style w:type="character" w:styleId="Forte">
    <w:name w:val="Strong"/>
    <w:qFormat/>
    <w:rsid w:val="00BE5511"/>
    <w:rPr>
      <w:b/>
      <w:bCs/>
    </w:rPr>
  </w:style>
  <w:style w:type="character" w:customStyle="1" w:styleId="Sumrio4Char">
    <w:name w:val="Sumário 4 Char"/>
    <w:link w:val="Sumrio4"/>
    <w:rsid w:val="00A238DD"/>
    <w:rPr>
      <w:rFonts w:ascii="Arial" w:eastAsia="Calibri" w:hAnsi="Arial"/>
      <w:sz w:val="24"/>
      <w:szCs w:val="22"/>
      <w:lang w:val="pt-BR" w:eastAsia="en-US" w:bidi="ar-SA"/>
    </w:rPr>
  </w:style>
  <w:style w:type="paragraph" w:styleId="Lista">
    <w:name w:val="List"/>
    <w:basedOn w:val="Normal"/>
    <w:rsid w:val="00D519FF"/>
    <w:pPr>
      <w:ind w:left="283" w:hanging="283"/>
    </w:pPr>
  </w:style>
  <w:style w:type="paragraph" w:customStyle="1" w:styleId="Modelodereferncias">
    <w:name w:val="Modelo de referências"/>
    <w:basedOn w:val="Normal"/>
    <w:autoRedefine/>
    <w:rsid w:val="005D1193"/>
    <w:pPr>
      <w:pBdr>
        <w:top w:val="single" w:sz="8" w:space="3" w:color="auto"/>
        <w:left w:val="single" w:sz="8" w:space="0" w:color="auto"/>
        <w:bottom w:val="single" w:sz="8" w:space="3" w:color="auto"/>
        <w:right w:val="single" w:sz="8" w:space="0" w:color="auto"/>
      </w:pBdr>
      <w:shd w:val="clear" w:color="auto" w:fill="F3F3F3"/>
      <w:spacing w:line="240" w:lineRule="auto"/>
      <w:ind w:left="540" w:right="612"/>
      <w:jc w:val="left"/>
    </w:pPr>
    <w:rPr>
      <w:rFonts w:eastAsia="Times New Roman"/>
      <w:szCs w:val="24"/>
      <w:lang w:eastAsia="pt-BR"/>
    </w:rPr>
  </w:style>
  <w:style w:type="character" w:styleId="Nmerodepgina">
    <w:name w:val="page number"/>
    <w:basedOn w:val="Fontepargpadro"/>
    <w:rsid w:val="00AB650C"/>
  </w:style>
  <w:style w:type="character" w:customStyle="1" w:styleId="CorpodetextoChar">
    <w:name w:val="Corpo de texto Char"/>
    <w:link w:val="Corpodetexto"/>
    <w:rsid w:val="003E4FA0"/>
    <w:rPr>
      <w:rFonts w:ascii="Arial" w:eastAsia="Times New Roman" w:hAnsi="Arial"/>
      <w:sz w:val="24"/>
    </w:rPr>
  </w:style>
  <w:style w:type="paragraph" w:styleId="PargrafodaLista">
    <w:name w:val="List Paragraph"/>
    <w:basedOn w:val="Normal"/>
    <w:uiPriority w:val="1"/>
    <w:qFormat/>
    <w:rsid w:val="006C1154"/>
    <w:pPr>
      <w:spacing w:line="240" w:lineRule="auto"/>
      <w:ind w:left="708"/>
      <w:jc w:val="left"/>
    </w:pPr>
    <w:rPr>
      <w:rFonts w:ascii="Times New Roman" w:eastAsia="Times New Roman" w:hAnsi="Times New Roman"/>
      <w:color w:val="00000A"/>
      <w:szCs w:val="24"/>
      <w:lang w:eastAsia="zh-CN"/>
    </w:rPr>
  </w:style>
  <w:style w:type="character" w:customStyle="1" w:styleId="WW8Num5z2">
    <w:name w:val="WW8Num5z2"/>
    <w:qFormat/>
    <w:rsid w:val="00E6624C"/>
    <w:rPr>
      <w:rFonts w:ascii="Wingdings" w:hAnsi="Wingdings" w:cs="Wingdings"/>
    </w:rPr>
  </w:style>
  <w:style w:type="table" w:customStyle="1" w:styleId="TableNormal">
    <w:name w:val="Table Normal"/>
    <w:uiPriority w:val="2"/>
    <w:semiHidden/>
    <w:unhideWhenUsed/>
    <w:qFormat/>
    <w:rsid w:val="00DC58AE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DC58AE"/>
    <w:pPr>
      <w:widowControl w:val="0"/>
      <w:autoSpaceDE w:val="0"/>
      <w:autoSpaceDN w:val="0"/>
      <w:spacing w:line="205" w:lineRule="exact"/>
      <w:jc w:val="left"/>
    </w:pPr>
    <w:rPr>
      <w:rFonts w:eastAsia="Arial" w:cs="Arial"/>
      <w:sz w:val="22"/>
      <w:lang w:val="en-US"/>
    </w:rPr>
  </w:style>
  <w:style w:type="character" w:styleId="Refdecomentrio">
    <w:name w:val="annotation reference"/>
    <w:basedOn w:val="Fontepargpadro"/>
    <w:rsid w:val="00675A7C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675A7C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675A7C"/>
    <w:rPr>
      <w:rFonts w:ascii="Arial" w:hAnsi="Arial"/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675A7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675A7C"/>
    <w:rPr>
      <w:rFonts w:ascii="Arial" w:hAnsi="Arial"/>
      <w:b/>
      <w:bCs/>
      <w:lang w:val="pt-BR"/>
    </w:rPr>
  </w:style>
  <w:style w:type="character" w:styleId="MenoPendente">
    <w:name w:val="Unresolved Mention"/>
    <w:basedOn w:val="Fontepargpadro"/>
    <w:uiPriority w:val="99"/>
    <w:semiHidden/>
    <w:unhideWhenUsed/>
    <w:rsid w:val="002D7F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06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7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3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://www.freenom.com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4.jpe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eader" Target="header4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microsoft.com/office/2018/08/relationships/commentsExtensible" Target="commentsExtensible.xml"/><Relationship Id="rId25" Type="http://schemas.openxmlformats.org/officeDocument/2006/relationships/image" Target="media/image10.png"/><Relationship Id="rId33" Type="http://schemas.openxmlformats.org/officeDocument/2006/relationships/image" Target="media/image18.jpeg"/><Relationship Id="rId38" Type="http://schemas.openxmlformats.org/officeDocument/2006/relationships/image" Target="media/image23.jpeg"/><Relationship Id="rId46" Type="http://schemas.openxmlformats.org/officeDocument/2006/relationships/hyperlink" Target="http://vanzolini.org.br/weblog/2014/10/16/a-viabilidade-de-projetos-em-dez-licoes/" TargetMode="External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20" Type="http://schemas.openxmlformats.org/officeDocument/2006/relationships/image" Target="media/image5.jpeg"/><Relationship Id="rId29" Type="http://schemas.openxmlformats.org/officeDocument/2006/relationships/image" Target="media/image14.png"/><Relationship Id="rId41" Type="http://schemas.openxmlformats.org/officeDocument/2006/relationships/image" Target="media/image2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jpeg"/><Relationship Id="rId40" Type="http://schemas.openxmlformats.org/officeDocument/2006/relationships/image" Target="media/image25.jpeg"/><Relationship Id="rId45" Type="http://schemas.openxmlformats.org/officeDocument/2006/relationships/hyperlink" Target="http://vanzolini.org.br/weblog/2014/10/16/a-viabilidade-de-projetos-em-dez-licoes/" TargetMode="External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jpeg"/><Relationship Id="rId49" Type="http://schemas.microsoft.com/office/2011/relationships/people" Target="people.xml"/><Relationship Id="rId10" Type="http://schemas.openxmlformats.org/officeDocument/2006/relationships/header" Target="header2.xml"/><Relationship Id="rId19" Type="http://schemas.openxmlformats.org/officeDocument/2006/relationships/image" Target="media/image4.jpeg"/><Relationship Id="rId31" Type="http://schemas.openxmlformats.org/officeDocument/2006/relationships/image" Target="media/image16.png"/><Relationship Id="rId44" Type="http://schemas.openxmlformats.org/officeDocument/2006/relationships/hyperlink" Target="http://vanzolini.org.br/weblog/2014/10/16/a-viabilidade-de-projetos-em-dez-licoes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comments" Target="comments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chart" Target="charts/chart1.xml"/><Relationship Id="rId48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teresinha.teterycz\Desktop\bibliotecacsjp%201\Arquivos%20organizados\Normas%20para%20apresenta&#231;&#227;o%20de%20trabalhos%20PUCPR\Normas%20PUC%202010\ModeloTrabalhoCientifico-1.dot" TargetMode="Externa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.xlsx"/><Relationship Id="rId1" Type="http://schemas.openxmlformats.org/officeDocument/2006/relationships/themeOverride" Target="../theme/themeOverrid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>
        <c:manualLayout>
          <c:layoutTarget val="inner"/>
          <c:xMode val="edge"/>
          <c:yMode val="edge"/>
          <c:x val="0.11355216961516172"/>
          <c:y val="4.4221039937575382E-2"/>
          <c:w val="0.74896001636159137"/>
          <c:h val="0.68417836357411854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Série 1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Categoria 1</c:v>
                </c:pt>
                <c:pt idx="1">
                  <c:v>Categoria 2</c:v>
                </c:pt>
                <c:pt idx="2">
                  <c:v>Categoria 3</c:v>
                </c:pt>
                <c:pt idx="3">
                  <c:v>Categoria 4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538-4507-BFFF-F5F38B8515AA}"/>
            </c:ext>
          </c:extLst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Série 2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Categoria 1</c:v>
                </c:pt>
                <c:pt idx="1">
                  <c:v>Categoria 2</c:v>
                </c:pt>
                <c:pt idx="2">
                  <c:v>Categoria 3</c:v>
                </c:pt>
                <c:pt idx="3">
                  <c:v>Categoria 4</c:v>
                </c:pt>
              </c:strCache>
            </c:strRef>
          </c:cat>
          <c:val>
            <c:numRef>
              <c:f>Plan1!$C$2:$C$5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538-4507-BFFF-F5F38B8515AA}"/>
            </c:ext>
          </c:extLst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Série 3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Categoria 1</c:v>
                </c:pt>
                <c:pt idx="1">
                  <c:v>Categoria 2</c:v>
                </c:pt>
                <c:pt idx="2">
                  <c:v>Categoria 3</c:v>
                </c:pt>
                <c:pt idx="3">
                  <c:v>Categoria 4</c:v>
                </c:pt>
              </c:strCache>
            </c:strRef>
          </c:cat>
          <c:val>
            <c:numRef>
              <c:f>Plan1!$D$2:$D$5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538-4507-BFFF-F5F38B8515A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2066839200"/>
        <c:axId val="-2066842464"/>
      </c:barChart>
      <c:catAx>
        <c:axId val="-206683920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ln>
            <a:solidFill>
              <a:schemeClr val="tx1">
                <a:lumMod val="95000"/>
                <a:lumOff val="5000"/>
              </a:schemeClr>
            </a:solidFill>
          </a:ln>
        </c:spPr>
        <c:crossAx val="-2066842464"/>
        <c:crosses val="autoZero"/>
        <c:auto val="1"/>
        <c:lblAlgn val="ctr"/>
        <c:lblOffset val="100"/>
        <c:noMultiLvlLbl val="0"/>
      </c:catAx>
      <c:valAx>
        <c:axId val="-206684246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-2066839200"/>
        <c:crosses val="autoZero"/>
        <c:crossBetween val="between"/>
      </c:valAx>
    </c:plotArea>
    <c:plotVisOnly val="1"/>
    <c:dispBlanksAs val="gap"/>
    <c:showDLblsOverMax val="0"/>
  </c:chart>
  <c:spPr>
    <a:noFill/>
    <a:ln>
      <a:noFill/>
    </a:ln>
  </c:spPr>
  <c:externalData r:id="rId2">
    <c:autoUpdate val="0"/>
  </c:externalData>
</c:chartSpac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Escritório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Escritório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</a:minorFont>
  </a:fontScheme>
  <a:fmtScheme name="Escritório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8F20EC-4D17-463F-9A3C-0AC1D359C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ModeloTrabalhoCientifico-1.dot</Template>
  <TotalTime>8935</TotalTime>
  <Pages>85</Pages>
  <Words>10354</Words>
  <Characters>55912</Characters>
  <Application>Microsoft Office Word</Application>
  <DocSecurity>0</DocSecurity>
  <Lines>465</Lines>
  <Paragraphs>132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PONTIFÍCIA UNIVERSIDADE CATÓLICA DO PARANÁ</vt:lpstr>
    </vt:vector>
  </TitlesOfParts>
  <Company>PUCPR</Company>
  <LinksUpToDate>false</LinksUpToDate>
  <CharactersWithSpaces>66134</CharactersWithSpaces>
  <SharedDoc>false</SharedDoc>
  <HLinks>
    <vt:vector size="144" baseType="variant">
      <vt:variant>
        <vt:i4>1310771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_Toc343673421</vt:lpwstr>
      </vt:variant>
      <vt:variant>
        <vt:i4>1310771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_Toc343673420</vt:lpwstr>
      </vt:variant>
      <vt:variant>
        <vt:i4>1507379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_Toc343673419</vt:lpwstr>
      </vt:variant>
      <vt:variant>
        <vt:i4>1507379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_Toc343673418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_Toc343673417</vt:lpwstr>
      </vt:variant>
      <vt:variant>
        <vt:i4>1507379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_Toc343673416</vt:lpwstr>
      </vt:variant>
      <vt:variant>
        <vt:i4>1507379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_Toc343673415</vt:lpwstr>
      </vt:variant>
      <vt:variant>
        <vt:i4>1507379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_Toc343673414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_Toc343673413</vt:lpwstr>
      </vt:variant>
      <vt:variant>
        <vt:i4>1507379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_Toc343673412</vt:lpwstr>
      </vt:variant>
      <vt:variant>
        <vt:i4>1507379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_Toc343673411</vt:lpwstr>
      </vt:variant>
      <vt:variant>
        <vt:i4>1507379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_Toc343673410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_Toc343673409</vt:lpwstr>
      </vt:variant>
      <vt:variant>
        <vt:i4>1441843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_Toc343673408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_Toc343673407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_Toc343673406</vt:lpwstr>
      </vt:variant>
      <vt:variant>
        <vt:i4>1441843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_Toc343673405</vt:lpwstr>
      </vt:variant>
      <vt:variant>
        <vt:i4>1441843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_Toc343673404</vt:lpwstr>
      </vt:variant>
      <vt:variant>
        <vt:i4>1441843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_Toc343673403</vt:lpwstr>
      </vt:variant>
      <vt:variant>
        <vt:i4>1441843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_Toc343673402</vt:lpwstr>
      </vt:variant>
      <vt:variant>
        <vt:i4>1179700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_Toc342051007</vt:lpwstr>
      </vt:variant>
      <vt:variant>
        <vt:i4>1310781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_Toc342050970</vt:lpwstr>
      </vt:variant>
      <vt:variant>
        <vt:i4>1310781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_Toc342050971</vt:lpwstr>
      </vt:variant>
      <vt:variant>
        <vt:i4>1376317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_Toc342050969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PONTIFÍCIA UNIVERSIDADE CATÓLICA DO PARANÁ</dc:title>
  <dc:subject/>
  <dc:creator>PUCPR</dc:creator>
  <cp:keywords/>
  <dc:description/>
  <cp:lastModifiedBy>José Caetano Faganello</cp:lastModifiedBy>
  <cp:revision>101</cp:revision>
  <cp:lastPrinted>2020-03-09T23:25:00Z</cp:lastPrinted>
  <dcterms:created xsi:type="dcterms:W3CDTF">2020-09-16T00:40:00Z</dcterms:created>
  <dcterms:modified xsi:type="dcterms:W3CDTF">2020-10-07T03:23:00Z</dcterms:modified>
</cp:coreProperties>
</file>