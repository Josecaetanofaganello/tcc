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EF5A01">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EF5A01">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EF5A01">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EF5A01">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EF5A01">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EF5A01">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EF5A01">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EF5A01">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EF5A01">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EF5A01">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EF5A01">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EF5A01">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EF5A01">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EF5A01">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EF5A01">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EF5A01">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EF5A01">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EF5A01">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EF5A01">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EF5A01">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EF5A01">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EF5A01">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EF5A01">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EF5A01">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EF5A01">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EF5A01">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EF5A01">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EF5A01">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EF5A01">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EF5A01">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EF5A01">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EF5A01">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091E1194" w:rsidR="002B291E"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proofErr w:type="spellStart"/>
      <w:r>
        <w:t>privativa</w:t>
      </w:r>
      <w:r w:rsidR="005A061E">
        <w:t>.Possui</w:t>
      </w:r>
      <w:proofErr w:type="spellEnd"/>
      <w:r>
        <w:t xml:space="preserve"> trê</w:t>
      </w:r>
      <w:r w:rsidR="005A061E">
        <w:t>s</w:t>
      </w:r>
      <w:r>
        <w:t xml:space="preserve"> vagas</w:t>
      </w:r>
      <w:r w:rsidR="005A061E">
        <w:t xml:space="preserve"> compartilhadas entre os moradores</w:t>
      </w:r>
      <w:r>
        <w:t xml:space="preserve"> para veículos de visitantes</w:t>
      </w:r>
      <w:commentRangeStart w:id="129"/>
      <w:commentRangeStart w:id="130"/>
      <w:commentRangeEnd w:id="129"/>
      <w:r>
        <w:rPr>
          <w:rStyle w:val="Refdecomentrio"/>
          <w:rFonts w:eastAsia="Calibri"/>
          <w:lang w:eastAsia="en-US"/>
        </w:rPr>
        <w:commentReference w:id="129"/>
      </w:r>
      <w:commentRangeEnd w:id="130"/>
      <w:r>
        <w:rPr>
          <w:rStyle w:val="Refdecomentrio"/>
          <w:rFonts w:eastAsia="Calibri"/>
          <w:lang w:eastAsia="en-US"/>
        </w:rPr>
        <w:commentReference w:id="130"/>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77777777"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 e manter estes arquivos de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p>
    <w:p w14:paraId="4C351A6F" w14:textId="5A229ADB" w:rsidR="00D21C79" w:rsidRDefault="00D21C79" w:rsidP="00D21C79">
      <w:pPr>
        <w:pStyle w:val="Ttulo2"/>
      </w:pPr>
      <w:bookmarkStart w:id="131" w:name="_Toc55143166"/>
      <w:r>
        <w:t>solução</w:t>
      </w:r>
      <w:bookmarkEnd w:id="131"/>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7FB8B93" w14:textId="1472FF36" w:rsidR="002B291E" w:rsidRDefault="002B291E" w:rsidP="002B291E">
      <w:pPr>
        <w:pStyle w:val="Corpodetexto"/>
        <w:spacing w:line="360" w:lineRule="auto"/>
        <w:ind w:right="-1" w:firstLine="709"/>
        <w:jc w:val="both"/>
      </w:pPr>
      <w:r w:rsidRPr="0075794C">
        <w:t xml:space="preserve">. 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 </w:t>
      </w:r>
      <w:r w:rsidR="006D10C4">
        <w:t>ano assim como também satisfazer</w:t>
      </w:r>
      <w:r w:rsidRPr="0075794C">
        <w:t xml:space="preserve"> o projeto de conclusão do curso de sistemas de</w:t>
      </w:r>
      <w:r w:rsidRPr="0075794C">
        <w:rPr>
          <w:spacing w:val="11"/>
        </w:rPr>
        <w:t xml:space="preserve"> </w:t>
      </w:r>
      <w:r w:rsidRPr="0075794C">
        <w:t>informações.</w:t>
      </w:r>
    </w:p>
    <w:p w14:paraId="2826542E" w14:textId="3D68A4D3" w:rsidR="002B291E" w:rsidRPr="002C0BE4" w:rsidRDefault="002B291E" w:rsidP="002B291E">
      <w:pPr>
        <w:pStyle w:val="Texto"/>
        <w:ind w:right="-1"/>
      </w:pPr>
      <w:r w:rsidRPr="0075794C">
        <w:t xml:space="preserve">Os requisitos técnicos serão abordados pelo desenvolvedor do sistema </w:t>
      </w:r>
      <w:r w:rsidR="006D10C4">
        <w:t xml:space="preserve">contando com </w:t>
      </w:r>
      <w:r w:rsidRPr="0075794C">
        <w:t>a participação</w:t>
      </w:r>
      <w:r>
        <w:t xml:space="preserve"> eventual do síndico e </w:t>
      </w:r>
      <w:r w:rsidRPr="0075794C">
        <w:t>dos condôminos</w:t>
      </w:r>
      <w:r>
        <w:t xml:space="preserve"> assim como o</w:t>
      </w:r>
      <w:r w:rsidRPr="0075794C">
        <w:t xml:space="preserve"> auxílio do orientador do projeto acadêmico.</w:t>
      </w: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w:t>
      </w:r>
      <w:r w:rsidRPr="0075794C">
        <w:lastRenderedPageBreak/>
        <w:t xml:space="preserve">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lastRenderedPageBreak/>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lastRenderedPageBreak/>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lastRenderedPageBreak/>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EF5A01" w:rsidRPr="00DD4FE3" w:rsidRDefault="00EF5A01"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EF5A01" w:rsidRPr="00DD4FE3" w:rsidRDefault="00EF5A01"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4" w:name="_Toc55143045"/>
      <w:r>
        <w:lastRenderedPageBreak/>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4"/>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5"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5"/>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lastRenderedPageBreak/>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6" w:name="_Toc55143047"/>
      <w:r>
        <w:lastRenderedPageBreak/>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6"/>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7"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8"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8"/>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9"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9"/>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0"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0"/>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1"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1"/>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2"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2"/>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3"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3"/>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lastRenderedPageBreak/>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4"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4"/>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lastRenderedPageBreak/>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5"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5"/>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6" w:name="_Toc55143176"/>
      <w:r w:rsidRPr="00F863BE">
        <w:lastRenderedPageBreak/>
        <w:t>Diagrama de classe</w:t>
      </w:r>
      <w:bookmarkEnd w:id="156"/>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7" w:name="_Toc54734646"/>
      <w:bookmarkStart w:id="158" w:name="_Toc55143131"/>
      <w:r>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7"/>
      <w:bookmarkEnd w:id="158"/>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59"/>
      <w:commentRangeEnd w:id="159"/>
      <w:r w:rsidR="00724E25">
        <w:rPr>
          <w:rStyle w:val="Refdecomentrio"/>
          <w:rFonts w:ascii="Arial" w:eastAsia="Calibri" w:hAnsi="Arial"/>
          <w:color w:val="auto"/>
          <w:lang w:eastAsia="en-US"/>
        </w:rPr>
        <w:commentReference w:id="159"/>
      </w:r>
    </w:p>
    <w:p w14:paraId="7F498165" w14:textId="40314E99" w:rsidR="00133DFE" w:rsidRDefault="0069256C" w:rsidP="00541D74">
      <w:pPr>
        <w:jc w:val="both"/>
      </w:pPr>
      <w:r>
        <w:rPr>
          <w:rFonts w:cs="Arial"/>
          <w:bCs/>
          <w:sz w:val="20"/>
          <w:szCs w:val="20"/>
        </w:rPr>
        <w:t>Fonte: Os Autores, 2020.</w:t>
      </w:r>
      <w:bookmarkStart w:id="160" w:name="_Toc55143177"/>
      <w:bookmarkEnd w:id="160"/>
    </w:p>
    <w:p w14:paraId="4C351A91" w14:textId="58DBB206" w:rsidR="00F863BE" w:rsidRDefault="00F863BE" w:rsidP="00F863BE">
      <w:pPr>
        <w:pStyle w:val="Ttulo3"/>
      </w:pPr>
      <w:bookmarkStart w:id="161" w:name="_Toc55143178"/>
      <w:r w:rsidRPr="00F863BE">
        <w:lastRenderedPageBreak/>
        <w:t>DER</w:t>
      </w:r>
      <w:bookmarkEnd w:id="161"/>
    </w:p>
    <w:p w14:paraId="45FB6C65" w14:textId="79A666CF" w:rsidR="00464BD9" w:rsidRDefault="00464BD9" w:rsidP="00464BD9">
      <w:pPr>
        <w:pStyle w:val="Legenda"/>
        <w:keepNext/>
        <w:jc w:val="both"/>
      </w:pPr>
      <w:bookmarkStart w:id="162" w:name="_Toc54734647"/>
      <w:bookmarkStart w:id="163" w:name="_Toc55143132"/>
      <w:r>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2"/>
      <w:bookmarkEnd w:id="163"/>
    </w:p>
    <w:p w14:paraId="04D3C2CB" w14:textId="77777777" w:rsidR="00883B02" w:rsidRDefault="008D09FB" w:rsidP="00883B02">
      <w:pPr>
        <w:keepNext/>
        <w:jc w:val="both"/>
      </w:pPr>
      <w:r>
        <w:rPr>
          <w:rFonts w:cs="Arial"/>
          <w:bCs/>
          <w:noProof/>
        </w:rPr>
        <w:drawing>
          <wp:inline distT="0" distB="0" distL="0" distR="0" wp14:anchorId="43603593" wp14:editId="3D5E6210">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4" w:name="_Toc55143179"/>
      <w:r w:rsidRPr="00F863BE">
        <w:lastRenderedPageBreak/>
        <w:t>Diagrama de atividade ou de sequência</w:t>
      </w:r>
      <w:bookmarkEnd w:id="164"/>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5" w:name="_Toc54734648"/>
      <w:bookmarkStart w:id="166" w:name="_Toc55143133"/>
      <w:r>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5"/>
      <w:bookmarkEnd w:id="166"/>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7" w:name="_Toc54734649"/>
      <w:bookmarkStart w:id="168"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7"/>
      <w:bookmarkEnd w:id="168"/>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69" w:name="_Toc54734650"/>
      <w:bookmarkStart w:id="170"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69"/>
      <w:bookmarkEnd w:id="170"/>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1" w:name="_Toc54734651"/>
      <w:bookmarkStart w:id="172"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1"/>
      <w:bookmarkEnd w:id="172"/>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3" w:name="_Toc54734652"/>
      <w:bookmarkStart w:id="174"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3"/>
      <w:bookmarkEnd w:id="174"/>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5" w:name="_Toc54734653"/>
      <w:bookmarkStart w:id="176"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5"/>
      <w:bookmarkEnd w:id="176"/>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7" w:name="_Toc54734654"/>
      <w:bookmarkStart w:id="178"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7"/>
      <w:bookmarkEnd w:id="178"/>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79" w:name="_Toc54734655"/>
      <w:bookmarkStart w:id="180"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79"/>
      <w:bookmarkEnd w:id="180"/>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1" w:name="_Toc54734656"/>
      <w:bookmarkStart w:id="182"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1"/>
      <w:bookmarkEnd w:id="182"/>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3" w:name="_Toc54734657"/>
      <w:bookmarkStart w:id="184"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3"/>
      <w:bookmarkEnd w:id="184"/>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5" w:name="_Toc54734658"/>
      <w:bookmarkStart w:id="186"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5"/>
      <w:bookmarkEnd w:id="186"/>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7" w:name="_Toc54734659"/>
      <w:bookmarkStart w:id="188"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7"/>
      <w:bookmarkEnd w:id="188"/>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9" w:name="_Toc55143180"/>
      <w:r w:rsidRPr="00F863BE">
        <w:t>Análise de Riscos</w:t>
      </w:r>
      <w:bookmarkEnd w:id="189"/>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0" w:name="_Toc55143181"/>
      <w:r>
        <w:t>Estratégias</w:t>
      </w:r>
      <w:bookmarkEnd w:id="190"/>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1"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1"/>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2" w:name="_Toc55143182"/>
      <w:r w:rsidRPr="00F863BE">
        <w:t>Protótipo</w:t>
      </w:r>
      <w:bookmarkEnd w:id="192"/>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3" w:name="_Toc54734660"/>
      <w:bookmarkStart w:id="194"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3"/>
      <w:bookmarkEnd w:id="194"/>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5" w:name="_Toc54734661"/>
      <w:bookmarkStart w:id="196"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5"/>
      <w:bookmarkEnd w:id="196"/>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7" w:name="_Toc54734662"/>
      <w:bookmarkStart w:id="198"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7"/>
      <w:bookmarkEnd w:id="198"/>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199" w:name="_Toc54734663"/>
      <w:bookmarkStart w:id="200"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199"/>
      <w:bookmarkEnd w:id="20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1" w:name="_Toc54734664"/>
      <w:bookmarkStart w:id="202"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1"/>
      <w:bookmarkEnd w:id="202"/>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3" w:name="_Toc54734665"/>
      <w:bookmarkStart w:id="204"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3"/>
      <w:bookmarkEnd w:id="20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5" w:name="_Toc54734666"/>
      <w:bookmarkStart w:id="206"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5"/>
      <w:r w:rsidR="000824F0">
        <w:t>assembleia</w:t>
      </w:r>
      <w:bookmarkEnd w:id="206"/>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7" w:name="_Toc54734667"/>
      <w:bookmarkStart w:id="208"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7"/>
      <w:bookmarkEnd w:id="208"/>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09" w:name="_Toc54734668"/>
      <w:bookmarkStart w:id="210"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09"/>
      <w:bookmarkEnd w:id="210"/>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1" w:name="_Toc55143183"/>
      <w:r>
        <w:rPr>
          <w:szCs w:val="24"/>
        </w:rPr>
        <w:lastRenderedPageBreak/>
        <w:t>Cronograma de trabalho</w:t>
      </w:r>
      <w:bookmarkEnd w:id="211"/>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79CDBC3F" w:rsidR="00EA2198" w:rsidRDefault="00EB6D2A" w:rsidP="00724AFA">
      <w:pPr>
        <w:pStyle w:val="Texto"/>
        <w:rPr>
          <w:rFonts w:ascii="Calibri" w:hAnsi="Calibri"/>
          <w:sz w:val="20"/>
          <w:szCs w:val="20"/>
          <w:lang w:val="en-US"/>
        </w:rPr>
      </w:pPr>
      <w:r>
        <w:fldChar w:fldCharType="begin"/>
      </w:r>
      <w:r>
        <w:instrText xml:space="preserve"> LINK </w:instrText>
      </w:r>
      <w:r w:rsidR="005A061E">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49D69BD9"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5A061E">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proofErr w:type="gramStart"/>
            <w:r w:rsidRPr="004863D6">
              <w:rPr>
                <w:rFonts w:eastAsia="Times New Roman" w:cs="Arial"/>
                <w:b/>
                <w:bCs/>
                <w:color w:val="000000"/>
                <w:sz w:val="22"/>
                <w:lang w:eastAsia="pt-BR"/>
              </w:rPr>
              <w:t>Sprint  19</w:t>
            </w:r>
            <w:proofErr w:type="gramEnd"/>
            <w:r w:rsidRPr="004863D6">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2" w:name="_Toc54734669"/>
            <w:r>
              <w:t xml:space="preserve">Figura </w:t>
            </w:r>
            <w:r w:rsidR="0027382C">
              <w:t>26</w:t>
            </w:r>
            <w:r>
              <w:t xml:space="preserve"> </w:t>
            </w:r>
            <w:r w:rsidRPr="009978A5">
              <w:t>Cronograma das atividades do 1º Semestre</w:t>
            </w:r>
            <w:bookmarkEnd w:id="212"/>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3" w:name="_Toc266865634"/>
      <w:bookmarkStart w:id="214" w:name="_Toc257728969"/>
      <w:bookmarkStart w:id="215" w:name="_Toc257729068"/>
      <w:bookmarkStart w:id="216" w:name="_Toc257729292"/>
      <w:bookmarkStart w:id="217" w:name="_Toc257729458"/>
      <w:bookmarkStart w:id="218" w:name="_Toc257729495"/>
      <w:bookmarkStart w:id="219" w:name="_Toc257729512"/>
      <w:bookmarkStart w:id="220"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1" w:name="_Toc54734670"/>
      <w:bookmarkStart w:id="222"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1"/>
      <w:bookmarkEnd w:id="222"/>
    </w:p>
    <w:bookmarkEnd w:id="213"/>
    <w:bookmarkEnd w:id="214"/>
    <w:bookmarkEnd w:id="215"/>
    <w:bookmarkEnd w:id="216"/>
    <w:bookmarkEnd w:id="217"/>
    <w:bookmarkEnd w:id="218"/>
    <w:bookmarkEnd w:id="219"/>
    <w:bookmarkEnd w:id="220"/>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3" w:name="_Toc55143184"/>
      <w:r>
        <w:t>Análise dos resultados</w:t>
      </w:r>
      <w:bookmarkEnd w:id="223"/>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4" w:name="_Toc55143185"/>
      <w:r>
        <w:br w:type="page"/>
      </w:r>
    </w:p>
    <w:p w14:paraId="4C351AF3" w14:textId="32A13C33" w:rsidR="009A6DD7" w:rsidRDefault="005D1193" w:rsidP="00CE01ED">
      <w:pPr>
        <w:pStyle w:val="Ttulo1"/>
      </w:pPr>
      <w:r>
        <w:lastRenderedPageBreak/>
        <w:t>CONCLUSÃO</w:t>
      </w:r>
      <w:bookmarkEnd w:id="224"/>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5" w:name="_Toc257728970"/>
      <w:bookmarkStart w:id="226" w:name="_Toc257729293"/>
      <w:bookmarkStart w:id="227" w:name="_Toc257729513"/>
      <w:bookmarkStart w:id="228" w:name="_Toc257814820"/>
      <w:bookmarkStart w:id="229" w:name="_Toc55143186"/>
      <w:r>
        <w:lastRenderedPageBreak/>
        <w:t>Referências</w:t>
      </w:r>
      <w:bookmarkEnd w:id="225"/>
      <w:bookmarkEnd w:id="226"/>
      <w:bookmarkEnd w:id="227"/>
      <w:bookmarkEnd w:id="228"/>
      <w:bookmarkEnd w:id="229"/>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0" w:name="_Toc257728971"/>
      <w:bookmarkStart w:id="231" w:name="_Toc257729294"/>
      <w:bookmarkStart w:id="232" w:name="_Toc257729514"/>
      <w:bookmarkStart w:id="233" w:name="_Ref257808121"/>
      <w:bookmarkStart w:id="234"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0"/>
      <w:bookmarkEnd w:id="231"/>
      <w:bookmarkEnd w:id="232"/>
      <w:bookmarkEnd w:id="233"/>
      <w:bookmarkEnd w:id="234"/>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1AD9A02B" w14:textId="77777777" w:rsidR="00EF5A01" w:rsidRDefault="00EF5A01"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0" w:author="Ricardo Massao Kagami Zanotto" w:date="2020-11-01T18:50:00Z" w:initials="RMKZ">
    <w:p w14:paraId="29E24433" w14:textId="77777777" w:rsidR="00EF5A01" w:rsidRDefault="00EF5A01" w:rsidP="002B291E">
      <w:pPr>
        <w:pStyle w:val="Textodecomentrio"/>
      </w:pPr>
      <w:r>
        <w:rPr>
          <w:rStyle w:val="Refdecomentrio"/>
        </w:rPr>
        <w:annotationRef/>
      </w:r>
      <w:r>
        <w:t>Depois que for feito isso, vou tirar algumas coisas daqui e passar para o capítulo de solução e vice-versa</w:t>
      </w:r>
    </w:p>
  </w:comment>
  <w:comment w:id="159" w:author="Ricardo Massao Kagami Zanotto" w:date="2020-11-01T19:59:00Z" w:initials="RMKZ">
    <w:p w14:paraId="1D46D31F" w14:textId="5A46D394" w:rsidR="00EF5A01" w:rsidRDefault="00EF5A01">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C7107" w14:textId="77777777" w:rsidR="00C97D86" w:rsidRDefault="00C97D86" w:rsidP="00F9687E">
      <w:pPr>
        <w:pStyle w:val="Texto"/>
        <w:spacing w:line="240" w:lineRule="auto"/>
      </w:pPr>
      <w:r>
        <w:separator/>
      </w:r>
    </w:p>
  </w:endnote>
  <w:endnote w:type="continuationSeparator" w:id="0">
    <w:p w14:paraId="0350BD1A" w14:textId="77777777" w:rsidR="00C97D86" w:rsidRDefault="00C97D86"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EF449" w14:textId="77777777" w:rsidR="00C97D86" w:rsidRDefault="00C97D86" w:rsidP="004E36B6">
      <w:pPr>
        <w:pStyle w:val="Texto"/>
        <w:spacing w:line="240" w:lineRule="auto"/>
        <w:ind w:firstLine="0"/>
      </w:pPr>
      <w:r>
        <w:t xml:space="preserve">_______________ </w:t>
      </w:r>
    </w:p>
    <w:p w14:paraId="2FAE848A" w14:textId="77777777" w:rsidR="00C97D86" w:rsidRDefault="00C97D86" w:rsidP="004E36B6">
      <w:pPr>
        <w:pStyle w:val="Texto"/>
        <w:spacing w:line="240" w:lineRule="auto"/>
        <w:ind w:firstLine="0"/>
      </w:pPr>
    </w:p>
  </w:footnote>
  <w:footnote w:type="continuationSeparator" w:id="0">
    <w:p w14:paraId="31518EBF" w14:textId="77777777" w:rsidR="00C97D86" w:rsidRDefault="00C97D86"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EF5A01" w:rsidRDefault="00EF5A0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EF5A01" w:rsidRDefault="00EF5A01"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EF5A01" w:rsidRDefault="00EF5A01">
    <w:pPr>
      <w:pStyle w:val="Cabealho"/>
      <w:jc w:val="right"/>
    </w:pPr>
  </w:p>
  <w:p w14:paraId="4C351B24" w14:textId="77777777" w:rsidR="00EF5A01" w:rsidRDefault="00EF5A0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EF5A01" w:rsidRDefault="00EF5A01">
    <w:pPr>
      <w:pStyle w:val="Cabealho"/>
      <w:jc w:val="right"/>
    </w:pPr>
  </w:p>
  <w:p w14:paraId="4C351B26" w14:textId="77777777" w:rsidR="00EF5A01" w:rsidRDefault="00EF5A0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EF5A01" w:rsidRDefault="00EF5A0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EF5A01" w:rsidRDefault="00EF5A01" w:rsidP="00162D2F">
    <w:pPr>
      <w:pStyle w:val="Cabealho"/>
      <w:jc w:val="both"/>
    </w:pPr>
  </w:p>
  <w:p w14:paraId="44E33B53" w14:textId="77777777" w:rsidR="00EF5A01" w:rsidRDefault="00EF5A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061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97D86"/>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14420</TotalTime>
  <Pages>70</Pages>
  <Words>10751</Words>
  <Characters>58061</Characters>
  <Application>Microsoft Office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68675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278</cp:revision>
  <cp:lastPrinted>2020-11-02T02:51:00Z</cp:lastPrinted>
  <dcterms:created xsi:type="dcterms:W3CDTF">2020-09-16T00:40:00Z</dcterms:created>
  <dcterms:modified xsi:type="dcterms:W3CDTF">2020-11-05T02:33:00Z</dcterms:modified>
</cp:coreProperties>
</file>